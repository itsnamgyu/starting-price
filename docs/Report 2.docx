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47B3E" w:rsidRDefault="00B47B3E" w:rsidP="00B05CC2">
      <w:pPr>
        <w:autoSpaceDE w:val="0"/>
        <w:autoSpaceDN w:val="0"/>
        <w:spacing w:line="240" w:lineRule="auto"/>
        <w:jc w:val="right"/>
        <w:rPr>
          <w:b/>
          <w:sz w:val="40"/>
          <w:szCs w:val="40"/>
        </w:rPr>
      </w:pPr>
    </w:p>
    <w:p w:rsidR="00B47B3E" w:rsidRDefault="00B47B3E" w:rsidP="00B05CC2">
      <w:pPr>
        <w:autoSpaceDE w:val="0"/>
        <w:autoSpaceDN w:val="0"/>
        <w:spacing w:line="240" w:lineRule="auto"/>
        <w:jc w:val="right"/>
        <w:rPr>
          <w:b/>
          <w:sz w:val="40"/>
          <w:szCs w:val="40"/>
        </w:rPr>
      </w:pPr>
    </w:p>
    <w:p w:rsidR="00B47B3E" w:rsidRDefault="00B47B3E" w:rsidP="00B05CC2">
      <w:pPr>
        <w:autoSpaceDE w:val="0"/>
        <w:autoSpaceDN w:val="0"/>
        <w:spacing w:line="240" w:lineRule="auto"/>
        <w:jc w:val="right"/>
        <w:rPr>
          <w:b/>
          <w:sz w:val="40"/>
          <w:szCs w:val="40"/>
        </w:rPr>
      </w:pPr>
    </w:p>
    <w:p w:rsidR="003B47A8" w:rsidRPr="00B47B3E" w:rsidRDefault="00720BC0" w:rsidP="00B05CC2">
      <w:pPr>
        <w:pStyle w:val="Title"/>
      </w:pPr>
      <w:r w:rsidRPr="00B47B3E">
        <w:rPr>
          <w:rFonts w:hint="eastAsia"/>
        </w:rPr>
        <w:t>과목명</w:t>
      </w:r>
      <w:r w:rsidR="003B47A8" w:rsidRPr="00B47B3E">
        <w:t xml:space="preserve">: </w:t>
      </w:r>
      <w:r w:rsidR="00BB1898" w:rsidRPr="00B47B3E">
        <w:rPr>
          <w:rFonts w:hint="eastAsia"/>
        </w:rPr>
        <w:t>시스템프로그래밍</w:t>
      </w:r>
    </w:p>
    <w:p w:rsidR="00530B24" w:rsidRPr="00B47B3E" w:rsidRDefault="00530B24" w:rsidP="00B05CC2">
      <w:pPr>
        <w:pStyle w:val="Subtitle"/>
      </w:pPr>
      <w:r w:rsidRPr="00B47B3E">
        <w:rPr>
          <w:rFonts w:hint="eastAsia"/>
        </w:rPr>
        <w:t xml:space="preserve">담당 교수명: </w:t>
      </w:r>
      <w:r w:rsidR="00F97B67" w:rsidRPr="00B47B3E">
        <w:rPr>
          <w:rFonts w:hint="eastAsia"/>
        </w:rPr>
        <w:t>박운상</w:t>
      </w:r>
    </w:p>
    <w:p w:rsidR="003B47A8" w:rsidRPr="00B47B3E" w:rsidRDefault="00CE7811" w:rsidP="00B05CC2">
      <w:pPr>
        <w:pStyle w:val="Subtitle"/>
      </w:pPr>
      <w:r w:rsidRPr="00B47B3E">
        <w:rPr>
          <w:rFonts w:hint="eastAsia"/>
        </w:rPr>
        <w:t>&lt;&lt;</w:t>
      </w:r>
      <w:r w:rsidR="00720BC0" w:rsidRPr="00B47B3E">
        <w:rPr>
          <w:rFonts w:hint="eastAsia"/>
        </w:rPr>
        <w:t xml:space="preserve">Assignment </w:t>
      </w:r>
      <w:r w:rsidR="00DA685B">
        <w:t>2</w:t>
      </w:r>
      <w:r w:rsidRPr="00B47B3E">
        <w:rPr>
          <w:rFonts w:hint="eastAsia"/>
        </w:rPr>
        <w:t>&gt;&gt;</w:t>
      </w:r>
    </w:p>
    <w:p w:rsidR="003B47A8" w:rsidRDefault="003B47A8" w:rsidP="00B05CC2">
      <w:pPr>
        <w:pStyle w:val="Header"/>
        <w:autoSpaceDE w:val="0"/>
        <w:autoSpaceDN w:val="0"/>
        <w:spacing w:line="240" w:lineRule="auto"/>
        <w:jc w:val="right"/>
        <w:rPr>
          <w:sz w:val="40"/>
          <w:szCs w:val="40"/>
        </w:rPr>
      </w:pPr>
    </w:p>
    <w:p w:rsidR="00B47B3E" w:rsidRPr="00B47B3E" w:rsidRDefault="00B47B3E" w:rsidP="00B05CC2">
      <w:pPr>
        <w:pStyle w:val="Header"/>
        <w:autoSpaceDE w:val="0"/>
        <w:autoSpaceDN w:val="0"/>
        <w:spacing w:line="240" w:lineRule="auto"/>
        <w:jc w:val="right"/>
        <w:rPr>
          <w:sz w:val="40"/>
          <w:szCs w:val="40"/>
        </w:rPr>
      </w:pPr>
    </w:p>
    <w:p w:rsidR="003B47A8" w:rsidRPr="00B47B3E" w:rsidRDefault="003B47A8" w:rsidP="00B05CC2">
      <w:pPr>
        <w:pStyle w:val="Header"/>
        <w:autoSpaceDE w:val="0"/>
        <w:autoSpaceDN w:val="0"/>
        <w:spacing w:line="240" w:lineRule="auto"/>
        <w:jc w:val="right"/>
        <w:rPr>
          <w:b/>
          <w:sz w:val="32"/>
          <w:szCs w:val="32"/>
        </w:rPr>
      </w:pPr>
      <w:r w:rsidRPr="00B47B3E">
        <w:rPr>
          <w:rFonts w:hint="eastAsia"/>
          <w:b/>
          <w:sz w:val="32"/>
          <w:szCs w:val="32"/>
        </w:rPr>
        <w:t>서강대학교 컴퓨터</w:t>
      </w:r>
      <w:r w:rsidR="00A0519D" w:rsidRPr="00B47B3E">
        <w:rPr>
          <w:rFonts w:hint="eastAsia"/>
          <w:b/>
          <w:sz w:val="32"/>
          <w:szCs w:val="32"/>
        </w:rPr>
        <w:t>공</w:t>
      </w:r>
      <w:r w:rsidR="00B47B3E">
        <w:rPr>
          <w:rFonts w:hint="eastAsia"/>
          <w:b/>
          <w:sz w:val="32"/>
          <w:szCs w:val="32"/>
        </w:rPr>
        <w:t>학과</w:t>
      </w:r>
    </w:p>
    <w:p w:rsidR="003B47A8" w:rsidRPr="00B47B3E" w:rsidRDefault="00A0519D" w:rsidP="00B05CC2">
      <w:pPr>
        <w:pStyle w:val="Header"/>
        <w:autoSpaceDE w:val="0"/>
        <w:autoSpaceDN w:val="0"/>
        <w:spacing w:line="240" w:lineRule="auto"/>
        <w:jc w:val="right"/>
        <w:rPr>
          <w:b/>
          <w:sz w:val="32"/>
          <w:szCs w:val="32"/>
        </w:rPr>
      </w:pPr>
      <w:r w:rsidRPr="00B47B3E">
        <w:rPr>
          <w:b/>
          <w:sz w:val="32"/>
          <w:szCs w:val="32"/>
        </w:rPr>
        <w:t>2016166</w:t>
      </w:r>
      <w:r w:rsidR="00B47B3E">
        <w:rPr>
          <w:b/>
          <w:sz w:val="32"/>
          <w:szCs w:val="32"/>
        </w:rPr>
        <w:t xml:space="preserve">2 </w:t>
      </w:r>
      <w:r w:rsidRPr="00B47B3E">
        <w:rPr>
          <w:rFonts w:hint="eastAsia"/>
          <w:b/>
          <w:sz w:val="32"/>
          <w:szCs w:val="32"/>
        </w:rPr>
        <w:t>허남규</w:t>
      </w:r>
    </w:p>
    <w:p w:rsidR="003B47A8" w:rsidRPr="00F81AAD" w:rsidRDefault="003B47A8" w:rsidP="004448A5">
      <w:pPr>
        <w:pStyle w:val="Heading1"/>
        <w:numPr>
          <w:ilvl w:val="0"/>
          <w:numId w:val="0"/>
        </w:numPr>
        <w:ind w:left="357" w:hanging="357"/>
        <w:sectPr w:rsidR="003B47A8" w:rsidRPr="00F81AAD">
          <w:headerReference w:type="default" r:id="rId8"/>
          <w:footerReference w:type="even" r:id="rId9"/>
          <w:pgSz w:w="12240" w:h="15840" w:code="1"/>
          <w:pgMar w:top="1440" w:right="1440" w:bottom="1440" w:left="1440" w:header="720" w:footer="720" w:gutter="0"/>
          <w:cols w:space="720"/>
        </w:sectPr>
      </w:pPr>
    </w:p>
    <w:bookmarkStart w:id="0" w:name="_Toc509961606" w:displacedByCustomXml="next"/>
    <w:bookmarkStart w:id="1" w:name="_Toc510016498" w:displacedByCustomXml="next"/>
    <w:sdt>
      <w:sdtPr>
        <w:rPr>
          <w:rFonts w:asciiTheme="minorHAnsi" w:eastAsiaTheme="minorHAnsi" w:hAnsiTheme="minorHAnsi" w:cs="Times New Roman"/>
          <w:b w:val="0"/>
          <w:bCs w:val="0"/>
          <w:color w:val="auto"/>
          <w:sz w:val="20"/>
          <w:szCs w:val="20"/>
          <w:lang w:eastAsia="ko-KR"/>
        </w:rPr>
        <w:id w:val="1241833619"/>
        <w:docPartObj>
          <w:docPartGallery w:val="Table of Contents"/>
          <w:docPartUnique/>
        </w:docPartObj>
      </w:sdtPr>
      <w:sdtEndPr>
        <w:rPr>
          <w:noProof/>
        </w:rPr>
      </w:sdtEndPr>
      <w:sdtContent>
        <w:p w:rsidR="004448A5" w:rsidRDefault="004448A5">
          <w:pPr>
            <w:pStyle w:val="TOCHeading"/>
          </w:pPr>
          <w:r>
            <w:t>Table of Contents</w:t>
          </w:r>
        </w:p>
        <w:p w:rsidR="00E059DE" w:rsidRDefault="004448A5">
          <w:pPr>
            <w:pStyle w:val="TOC1"/>
            <w:tabs>
              <w:tab w:val="left" w:pos="400"/>
              <w:tab w:val="right" w:leader="dot" w:pos="9350"/>
            </w:tabs>
            <w:rPr>
              <w:rFonts w:eastAsiaTheme="minorEastAsia" w:cstheme="minorBidi"/>
              <w:b w:val="0"/>
              <w:bCs w:val="0"/>
              <w:caps w:val="0"/>
              <w:noProof/>
              <w:sz w:val="24"/>
              <w:szCs w:val="24"/>
            </w:rPr>
          </w:pPr>
          <w:r>
            <w:rPr>
              <w:b w:val="0"/>
              <w:bCs w:val="0"/>
            </w:rPr>
            <w:fldChar w:fldCharType="begin"/>
          </w:r>
          <w:r>
            <w:instrText xml:space="preserve"> TOC \o "1-3" \h \z \u </w:instrText>
          </w:r>
          <w:r>
            <w:rPr>
              <w:b w:val="0"/>
              <w:bCs w:val="0"/>
            </w:rPr>
            <w:fldChar w:fldCharType="separate"/>
          </w:r>
          <w:hyperlink w:anchor="_Toc511159174" w:history="1">
            <w:r w:rsidR="00E059DE" w:rsidRPr="00312499">
              <w:rPr>
                <w:rStyle w:val="Hyperlink"/>
                <w:noProof/>
              </w:rPr>
              <w:t>1.</w:t>
            </w:r>
            <w:r w:rsidR="00E059DE">
              <w:rPr>
                <w:rFonts w:eastAsiaTheme="minorEastAsia" w:cstheme="minorBidi"/>
                <w:b w:val="0"/>
                <w:bCs w:val="0"/>
                <w:caps w:val="0"/>
                <w:noProof/>
                <w:sz w:val="24"/>
                <w:szCs w:val="24"/>
              </w:rPr>
              <w:tab/>
            </w:r>
            <w:r w:rsidR="00E059DE" w:rsidRPr="00312499">
              <w:rPr>
                <w:rStyle w:val="Hyperlink"/>
                <w:rFonts w:hint="eastAsia"/>
                <w:noProof/>
              </w:rPr>
              <w:t>프로그램</w:t>
            </w:r>
            <w:r w:rsidR="00E059DE" w:rsidRPr="00312499">
              <w:rPr>
                <w:rStyle w:val="Hyperlink"/>
                <w:noProof/>
              </w:rPr>
              <w:t xml:space="preserve"> </w:t>
            </w:r>
            <w:r w:rsidR="00E059DE" w:rsidRPr="00312499">
              <w:rPr>
                <w:rStyle w:val="Hyperlink"/>
                <w:rFonts w:hint="eastAsia"/>
                <w:noProof/>
              </w:rPr>
              <w:t>개요</w:t>
            </w:r>
            <w:r w:rsidR="00E059DE">
              <w:rPr>
                <w:noProof/>
                <w:webHidden/>
              </w:rPr>
              <w:tab/>
            </w:r>
            <w:r w:rsidR="00E059DE">
              <w:rPr>
                <w:noProof/>
                <w:webHidden/>
              </w:rPr>
              <w:fldChar w:fldCharType="begin"/>
            </w:r>
            <w:r w:rsidR="00E059DE">
              <w:rPr>
                <w:noProof/>
                <w:webHidden/>
              </w:rPr>
              <w:instrText xml:space="preserve"> PAGEREF _Toc511159174 \h </w:instrText>
            </w:r>
            <w:r w:rsidR="00E059DE">
              <w:rPr>
                <w:noProof/>
                <w:webHidden/>
              </w:rPr>
            </w:r>
            <w:r w:rsidR="00E059DE">
              <w:rPr>
                <w:noProof/>
                <w:webHidden/>
              </w:rPr>
              <w:fldChar w:fldCharType="separate"/>
            </w:r>
            <w:r w:rsidR="00E059DE">
              <w:rPr>
                <w:noProof/>
                <w:webHidden/>
              </w:rPr>
              <w:t>4</w:t>
            </w:r>
            <w:r w:rsidR="00E059DE">
              <w:rPr>
                <w:noProof/>
                <w:webHidden/>
              </w:rPr>
              <w:fldChar w:fldCharType="end"/>
            </w:r>
          </w:hyperlink>
        </w:p>
        <w:p w:rsidR="00E059DE" w:rsidRDefault="00357476">
          <w:pPr>
            <w:pStyle w:val="TOC1"/>
            <w:tabs>
              <w:tab w:val="left" w:pos="400"/>
              <w:tab w:val="right" w:leader="dot" w:pos="9350"/>
            </w:tabs>
            <w:rPr>
              <w:rFonts w:eastAsiaTheme="minorEastAsia" w:cstheme="minorBidi"/>
              <w:b w:val="0"/>
              <w:bCs w:val="0"/>
              <w:caps w:val="0"/>
              <w:noProof/>
              <w:sz w:val="24"/>
              <w:szCs w:val="24"/>
            </w:rPr>
          </w:pPr>
          <w:hyperlink w:anchor="_Toc511159175" w:history="1">
            <w:r w:rsidR="00E059DE" w:rsidRPr="00312499">
              <w:rPr>
                <w:rStyle w:val="Hyperlink"/>
                <w:noProof/>
              </w:rPr>
              <w:t>2.</w:t>
            </w:r>
            <w:r w:rsidR="00E059DE">
              <w:rPr>
                <w:rFonts w:eastAsiaTheme="minorEastAsia" w:cstheme="minorBidi"/>
                <w:b w:val="0"/>
                <w:bCs w:val="0"/>
                <w:caps w:val="0"/>
                <w:noProof/>
                <w:sz w:val="24"/>
                <w:szCs w:val="24"/>
              </w:rPr>
              <w:tab/>
            </w:r>
            <w:r w:rsidR="00E059DE" w:rsidRPr="00312499">
              <w:rPr>
                <w:rStyle w:val="Hyperlink"/>
                <w:rFonts w:hint="eastAsia"/>
                <w:noProof/>
              </w:rPr>
              <w:t>프로그램</w:t>
            </w:r>
            <w:r w:rsidR="00E059DE" w:rsidRPr="00312499">
              <w:rPr>
                <w:rStyle w:val="Hyperlink"/>
                <w:noProof/>
              </w:rPr>
              <w:t xml:space="preserve"> </w:t>
            </w:r>
            <w:r w:rsidR="00E059DE" w:rsidRPr="00312499">
              <w:rPr>
                <w:rStyle w:val="Hyperlink"/>
                <w:rFonts w:hint="eastAsia"/>
                <w:noProof/>
              </w:rPr>
              <w:t>설명</w:t>
            </w:r>
            <w:r w:rsidR="00E059DE">
              <w:rPr>
                <w:noProof/>
                <w:webHidden/>
              </w:rPr>
              <w:tab/>
            </w:r>
            <w:r w:rsidR="00E059DE">
              <w:rPr>
                <w:noProof/>
                <w:webHidden/>
              </w:rPr>
              <w:fldChar w:fldCharType="begin"/>
            </w:r>
            <w:r w:rsidR="00E059DE">
              <w:rPr>
                <w:noProof/>
                <w:webHidden/>
              </w:rPr>
              <w:instrText xml:space="preserve"> PAGEREF _Toc511159175 \h </w:instrText>
            </w:r>
            <w:r w:rsidR="00E059DE">
              <w:rPr>
                <w:noProof/>
                <w:webHidden/>
              </w:rPr>
            </w:r>
            <w:r w:rsidR="00E059DE">
              <w:rPr>
                <w:noProof/>
                <w:webHidden/>
              </w:rPr>
              <w:fldChar w:fldCharType="separate"/>
            </w:r>
            <w:r w:rsidR="00E059DE">
              <w:rPr>
                <w:noProof/>
                <w:webHidden/>
              </w:rPr>
              <w:t>4</w:t>
            </w:r>
            <w:r w:rsidR="00E059DE">
              <w:rPr>
                <w:noProof/>
                <w:webHidden/>
              </w:rPr>
              <w:fldChar w:fldCharType="end"/>
            </w:r>
          </w:hyperlink>
        </w:p>
        <w:p w:rsidR="00E059DE" w:rsidRDefault="00357476">
          <w:pPr>
            <w:pStyle w:val="TOC2"/>
            <w:tabs>
              <w:tab w:val="left" w:pos="800"/>
              <w:tab w:val="right" w:leader="dot" w:pos="9350"/>
            </w:tabs>
            <w:rPr>
              <w:rFonts w:eastAsiaTheme="minorEastAsia" w:cstheme="minorBidi"/>
              <w:smallCaps w:val="0"/>
              <w:noProof/>
              <w:sz w:val="24"/>
              <w:szCs w:val="24"/>
            </w:rPr>
          </w:pPr>
          <w:hyperlink w:anchor="_Toc511159176" w:history="1">
            <w:r w:rsidR="00E059DE" w:rsidRPr="00312499">
              <w:rPr>
                <w:rStyle w:val="Hyperlink"/>
                <w:noProof/>
              </w:rPr>
              <w:t>2.1.</w:t>
            </w:r>
            <w:r w:rsidR="00E059DE">
              <w:rPr>
                <w:rFonts w:eastAsiaTheme="minorEastAsia" w:cstheme="minorBidi"/>
                <w:smallCaps w:val="0"/>
                <w:noProof/>
                <w:sz w:val="24"/>
                <w:szCs w:val="24"/>
              </w:rPr>
              <w:tab/>
            </w:r>
            <w:r w:rsidR="00E059DE" w:rsidRPr="00312499">
              <w:rPr>
                <w:rStyle w:val="Hyperlink"/>
                <w:noProof/>
              </w:rPr>
              <w:t xml:space="preserve">Main </w:t>
            </w:r>
            <w:r w:rsidR="00E059DE" w:rsidRPr="00312499">
              <w:rPr>
                <w:rStyle w:val="Hyperlink"/>
                <w:rFonts w:hint="eastAsia"/>
                <w:noProof/>
              </w:rPr>
              <w:t>함수</w:t>
            </w:r>
            <w:r w:rsidR="00E059DE">
              <w:rPr>
                <w:noProof/>
                <w:webHidden/>
              </w:rPr>
              <w:tab/>
            </w:r>
            <w:r w:rsidR="00E059DE">
              <w:rPr>
                <w:noProof/>
                <w:webHidden/>
              </w:rPr>
              <w:fldChar w:fldCharType="begin"/>
            </w:r>
            <w:r w:rsidR="00E059DE">
              <w:rPr>
                <w:noProof/>
                <w:webHidden/>
              </w:rPr>
              <w:instrText xml:space="preserve"> PAGEREF _Toc511159176 \h </w:instrText>
            </w:r>
            <w:r w:rsidR="00E059DE">
              <w:rPr>
                <w:noProof/>
                <w:webHidden/>
              </w:rPr>
            </w:r>
            <w:r w:rsidR="00E059DE">
              <w:rPr>
                <w:noProof/>
                <w:webHidden/>
              </w:rPr>
              <w:fldChar w:fldCharType="separate"/>
            </w:r>
            <w:r w:rsidR="00E059DE">
              <w:rPr>
                <w:noProof/>
                <w:webHidden/>
              </w:rPr>
              <w:t>4</w:t>
            </w:r>
            <w:r w:rsidR="00E059DE">
              <w:rPr>
                <w:noProof/>
                <w:webHidden/>
              </w:rPr>
              <w:fldChar w:fldCharType="end"/>
            </w:r>
          </w:hyperlink>
        </w:p>
        <w:p w:rsidR="00E059DE" w:rsidRDefault="00357476">
          <w:pPr>
            <w:pStyle w:val="TOC3"/>
            <w:tabs>
              <w:tab w:val="left" w:pos="1200"/>
              <w:tab w:val="right" w:leader="dot" w:pos="9350"/>
            </w:tabs>
            <w:rPr>
              <w:rFonts w:eastAsiaTheme="minorEastAsia" w:cstheme="minorBidi"/>
              <w:i w:val="0"/>
              <w:iCs w:val="0"/>
              <w:noProof/>
              <w:sz w:val="24"/>
              <w:szCs w:val="24"/>
            </w:rPr>
          </w:pPr>
          <w:hyperlink w:anchor="_Toc511159177" w:history="1">
            <w:r w:rsidR="00E059DE" w:rsidRPr="00312499">
              <w:rPr>
                <w:rStyle w:val="Hyperlink"/>
                <w:noProof/>
              </w:rPr>
              <w:t>2.1.1.</w:t>
            </w:r>
            <w:r w:rsidR="00E059DE">
              <w:rPr>
                <w:rFonts w:eastAsiaTheme="minorEastAsia" w:cstheme="minorBidi"/>
                <w:i w:val="0"/>
                <w:iCs w:val="0"/>
                <w:noProof/>
                <w:sz w:val="24"/>
                <w:szCs w:val="24"/>
              </w:rPr>
              <w:tab/>
            </w:r>
            <w:r w:rsidR="00E059DE" w:rsidRPr="00312499">
              <w:rPr>
                <w:rStyle w:val="Hyperlink"/>
                <w:noProof/>
              </w:rPr>
              <w:t xml:space="preserve">ParsedCommand [parser.h] </w:t>
            </w:r>
            <w:r w:rsidR="00E059DE" w:rsidRPr="00312499">
              <w:rPr>
                <w:rStyle w:val="Hyperlink"/>
                <w:rFonts w:hint="eastAsia"/>
                <w:noProof/>
              </w:rPr>
              <w:t>및</w:t>
            </w:r>
            <w:r w:rsidR="00E059DE" w:rsidRPr="00312499">
              <w:rPr>
                <w:rStyle w:val="Hyperlink"/>
                <w:noProof/>
              </w:rPr>
              <w:t xml:space="preserve"> Interpreter [interpreter.h] </w:t>
            </w:r>
            <w:r w:rsidR="00E059DE" w:rsidRPr="00312499">
              <w:rPr>
                <w:rStyle w:val="Hyperlink"/>
                <w:rFonts w:hint="eastAsia"/>
                <w:noProof/>
              </w:rPr>
              <w:t>모듈</w:t>
            </w:r>
            <w:r w:rsidR="00E059DE">
              <w:rPr>
                <w:noProof/>
                <w:webHidden/>
              </w:rPr>
              <w:tab/>
            </w:r>
            <w:r w:rsidR="00E059DE">
              <w:rPr>
                <w:noProof/>
                <w:webHidden/>
              </w:rPr>
              <w:fldChar w:fldCharType="begin"/>
            </w:r>
            <w:r w:rsidR="00E059DE">
              <w:rPr>
                <w:noProof/>
                <w:webHidden/>
              </w:rPr>
              <w:instrText xml:space="preserve"> PAGEREF _Toc511159177 \h </w:instrText>
            </w:r>
            <w:r w:rsidR="00E059DE">
              <w:rPr>
                <w:noProof/>
                <w:webHidden/>
              </w:rPr>
            </w:r>
            <w:r w:rsidR="00E059DE">
              <w:rPr>
                <w:noProof/>
                <w:webHidden/>
              </w:rPr>
              <w:fldChar w:fldCharType="separate"/>
            </w:r>
            <w:r w:rsidR="00E059DE">
              <w:rPr>
                <w:noProof/>
                <w:webHidden/>
              </w:rPr>
              <w:t>4</w:t>
            </w:r>
            <w:r w:rsidR="00E059DE">
              <w:rPr>
                <w:noProof/>
                <w:webHidden/>
              </w:rPr>
              <w:fldChar w:fldCharType="end"/>
            </w:r>
          </w:hyperlink>
        </w:p>
        <w:p w:rsidR="00E059DE" w:rsidRDefault="00357476">
          <w:pPr>
            <w:pStyle w:val="TOC3"/>
            <w:tabs>
              <w:tab w:val="left" w:pos="1200"/>
              <w:tab w:val="right" w:leader="dot" w:pos="9350"/>
            </w:tabs>
            <w:rPr>
              <w:rFonts w:eastAsiaTheme="minorEastAsia" w:cstheme="minorBidi"/>
              <w:i w:val="0"/>
              <w:iCs w:val="0"/>
              <w:noProof/>
              <w:sz w:val="24"/>
              <w:szCs w:val="24"/>
            </w:rPr>
          </w:pPr>
          <w:hyperlink w:anchor="_Toc511159178" w:history="1">
            <w:r w:rsidR="00E059DE" w:rsidRPr="00312499">
              <w:rPr>
                <w:rStyle w:val="Hyperlink"/>
                <w:noProof/>
              </w:rPr>
              <w:t>2.1.2.</w:t>
            </w:r>
            <w:r w:rsidR="00E059DE">
              <w:rPr>
                <w:rFonts w:eastAsiaTheme="minorEastAsia" w:cstheme="minorBidi"/>
                <w:i w:val="0"/>
                <w:iCs w:val="0"/>
                <w:noProof/>
                <w:sz w:val="24"/>
                <w:szCs w:val="24"/>
              </w:rPr>
              <w:tab/>
            </w:r>
            <w:r w:rsidR="00E059DE" w:rsidRPr="00312499">
              <w:rPr>
                <w:rStyle w:val="Hyperlink"/>
                <w:rFonts w:hint="eastAsia"/>
                <w:noProof/>
              </w:rPr>
              <w:t>활용</w:t>
            </w:r>
            <w:r w:rsidR="00E059DE" w:rsidRPr="00312499">
              <w:rPr>
                <w:rStyle w:val="Hyperlink"/>
                <w:noProof/>
              </w:rPr>
              <w:t xml:space="preserve">: Main </w:t>
            </w:r>
            <w:r w:rsidR="00E059DE" w:rsidRPr="00312499">
              <w:rPr>
                <w:rStyle w:val="Hyperlink"/>
                <w:rFonts w:hint="eastAsia"/>
                <w:noProof/>
              </w:rPr>
              <w:t>함수</w:t>
            </w:r>
            <w:r w:rsidR="00E059DE" w:rsidRPr="00312499">
              <w:rPr>
                <w:rStyle w:val="Hyperlink"/>
                <w:noProof/>
              </w:rPr>
              <w:t xml:space="preserve"> </w:t>
            </w:r>
            <w:r w:rsidR="00E059DE" w:rsidRPr="00312499">
              <w:rPr>
                <w:rStyle w:val="Hyperlink"/>
                <w:rFonts w:hint="eastAsia"/>
                <w:noProof/>
              </w:rPr>
              <w:t>주요</w:t>
            </w:r>
            <w:r w:rsidR="00E059DE" w:rsidRPr="00312499">
              <w:rPr>
                <w:rStyle w:val="Hyperlink"/>
                <w:noProof/>
              </w:rPr>
              <w:t xml:space="preserve"> </w:t>
            </w:r>
            <w:r w:rsidR="00E059DE" w:rsidRPr="00312499">
              <w:rPr>
                <w:rStyle w:val="Hyperlink"/>
                <w:rFonts w:hint="eastAsia"/>
                <w:noProof/>
              </w:rPr>
              <w:t>기능</w:t>
            </w:r>
            <w:r w:rsidR="00E059DE" w:rsidRPr="00312499">
              <w:rPr>
                <w:rStyle w:val="Hyperlink"/>
                <w:noProof/>
              </w:rPr>
              <w:t xml:space="preserve"> </w:t>
            </w:r>
            <w:r w:rsidR="00E059DE" w:rsidRPr="00312499">
              <w:rPr>
                <w:rStyle w:val="Hyperlink"/>
                <w:rFonts w:hint="eastAsia"/>
                <w:noProof/>
              </w:rPr>
              <w:t>설명</w:t>
            </w:r>
            <w:r w:rsidR="00E059DE">
              <w:rPr>
                <w:noProof/>
                <w:webHidden/>
              </w:rPr>
              <w:tab/>
            </w:r>
            <w:r w:rsidR="00E059DE">
              <w:rPr>
                <w:noProof/>
                <w:webHidden/>
              </w:rPr>
              <w:fldChar w:fldCharType="begin"/>
            </w:r>
            <w:r w:rsidR="00E059DE">
              <w:rPr>
                <w:noProof/>
                <w:webHidden/>
              </w:rPr>
              <w:instrText xml:space="preserve"> PAGEREF _Toc511159178 \h </w:instrText>
            </w:r>
            <w:r w:rsidR="00E059DE">
              <w:rPr>
                <w:noProof/>
                <w:webHidden/>
              </w:rPr>
            </w:r>
            <w:r w:rsidR="00E059DE">
              <w:rPr>
                <w:noProof/>
                <w:webHidden/>
              </w:rPr>
              <w:fldChar w:fldCharType="separate"/>
            </w:r>
            <w:r w:rsidR="00E059DE">
              <w:rPr>
                <w:noProof/>
                <w:webHidden/>
              </w:rPr>
              <w:t>4</w:t>
            </w:r>
            <w:r w:rsidR="00E059DE">
              <w:rPr>
                <w:noProof/>
                <w:webHidden/>
              </w:rPr>
              <w:fldChar w:fldCharType="end"/>
            </w:r>
          </w:hyperlink>
        </w:p>
        <w:p w:rsidR="00E059DE" w:rsidRDefault="00357476">
          <w:pPr>
            <w:pStyle w:val="TOC3"/>
            <w:tabs>
              <w:tab w:val="left" w:pos="1200"/>
              <w:tab w:val="right" w:leader="dot" w:pos="9350"/>
            </w:tabs>
            <w:rPr>
              <w:rFonts w:eastAsiaTheme="minorEastAsia" w:cstheme="minorBidi"/>
              <w:i w:val="0"/>
              <w:iCs w:val="0"/>
              <w:noProof/>
              <w:sz w:val="24"/>
              <w:szCs w:val="24"/>
            </w:rPr>
          </w:pPr>
          <w:hyperlink w:anchor="_Toc511159179" w:history="1">
            <w:r w:rsidR="00E059DE" w:rsidRPr="00312499">
              <w:rPr>
                <w:rStyle w:val="Hyperlink"/>
                <w:noProof/>
              </w:rPr>
              <w:t>2.1.3.</w:t>
            </w:r>
            <w:r w:rsidR="00E059DE">
              <w:rPr>
                <w:rFonts w:eastAsiaTheme="minorEastAsia" w:cstheme="minorBidi"/>
                <w:i w:val="0"/>
                <w:iCs w:val="0"/>
                <w:noProof/>
                <w:sz w:val="24"/>
                <w:szCs w:val="24"/>
              </w:rPr>
              <w:tab/>
            </w:r>
            <w:r w:rsidR="00E059DE" w:rsidRPr="00312499">
              <w:rPr>
                <w:rStyle w:val="Hyperlink"/>
                <w:noProof/>
              </w:rPr>
              <w:t>Flowchart</w:t>
            </w:r>
            <w:r w:rsidR="00E059DE">
              <w:rPr>
                <w:noProof/>
                <w:webHidden/>
              </w:rPr>
              <w:tab/>
            </w:r>
            <w:r w:rsidR="00E059DE">
              <w:rPr>
                <w:noProof/>
                <w:webHidden/>
              </w:rPr>
              <w:fldChar w:fldCharType="begin"/>
            </w:r>
            <w:r w:rsidR="00E059DE">
              <w:rPr>
                <w:noProof/>
                <w:webHidden/>
              </w:rPr>
              <w:instrText xml:space="preserve"> PAGEREF _Toc511159179 \h </w:instrText>
            </w:r>
            <w:r w:rsidR="00E059DE">
              <w:rPr>
                <w:noProof/>
                <w:webHidden/>
              </w:rPr>
            </w:r>
            <w:r w:rsidR="00E059DE">
              <w:rPr>
                <w:noProof/>
                <w:webHidden/>
              </w:rPr>
              <w:fldChar w:fldCharType="separate"/>
            </w:r>
            <w:r w:rsidR="00E059DE">
              <w:rPr>
                <w:noProof/>
                <w:webHidden/>
              </w:rPr>
              <w:t>5</w:t>
            </w:r>
            <w:r w:rsidR="00E059DE">
              <w:rPr>
                <w:noProof/>
                <w:webHidden/>
              </w:rPr>
              <w:fldChar w:fldCharType="end"/>
            </w:r>
          </w:hyperlink>
        </w:p>
        <w:p w:rsidR="00E059DE" w:rsidRDefault="00357476">
          <w:pPr>
            <w:pStyle w:val="TOC2"/>
            <w:tabs>
              <w:tab w:val="left" w:pos="800"/>
              <w:tab w:val="right" w:leader="dot" w:pos="9350"/>
            </w:tabs>
            <w:rPr>
              <w:rFonts w:eastAsiaTheme="minorEastAsia" w:cstheme="minorBidi"/>
              <w:smallCaps w:val="0"/>
              <w:noProof/>
              <w:sz w:val="24"/>
              <w:szCs w:val="24"/>
            </w:rPr>
          </w:pPr>
          <w:hyperlink w:anchor="_Toc511159180" w:history="1">
            <w:r w:rsidR="00E059DE" w:rsidRPr="00312499">
              <w:rPr>
                <w:rStyle w:val="Hyperlink"/>
                <w:noProof/>
              </w:rPr>
              <w:t>2.2.</w:t>
            </w:r>
            <w:r w:rsidR="00E059DE">
              <w:rPr>
                <w:rFonts w:eastAsiaTheme="minorEastAsia" w:cstheme="minorBidi"/>
                <w:smallCaps w:val="0"/>
                <w:noProof/>
                <w:sz w:val="24"/>
                <w:szCs w:val="24"/>
              </w:rPr>
              <w:tab/>
            </w:r>
            <w:r w:rsidR="00E059DE" w:rsidRPr="00312499">
              <w:rPr>
                <w:rStyle w:val="Hyperlink"/>
                <w:noProof/>
              </w:rPr>
              <w:t xml:space="preserve">Assemble </w:t>
            </w:r>
            <w:r w:rsidR="00E059DE" w:rsidRPr="00312499">
              <w:rPr>
                <w:rStyle w:val="Hyperlink"/>
                <w:rFonts w:hint="eastAsia"/>
                <w:noProof/>
              </w:rPr>
              <w:t>명령</w:t>
            </w:r>
            <w:r w:rsidR="00E059DE" w:rsidRPr="00312499">
              <w:rPr>
                <w:rStyle w:val="Hyperlink"/>
                <w:noProof/>
              </w:rPr>
              <w:t xml:space="preserve"> </w:t>
            </w:r>
            <w:r w:rsidR="00E059DE" w:rsidRPr="00312499">
              <w:rPr>
                <w:rStyle w:val="Hyperlink"/>
                <w:rFonts w:hint="eastAsia"/>
                <w:noProof/>
              </w:rPr>
              <w:t>처리</w:t>
            </w:r>
            <w:r w:rsidR="00E059DE">
              <w:rPr>
                <w:noProof/>
                <w:webHidden/>
              </w:rPr>
              <w:tab/>
            </w:r>
            <w:r w:rsidR="00E059DE">
              <w:rPr>
                <w:noProof/>
                <w:webHidden/>
              </w:rPr>
              <w:fldChar w:fldCharType="begin"/>
            </w:r>
            <w:r w:rsidR="00E059DE">
              <w:rPr>
                <w:noProof/>
                <w:webHidden/>
              </w:rPr>
              <w:instrText xml:space="preserve"> PAGEREF _Toc511159180 \h </w:instrText>
            </w:r>
            <w:r w:rsidR="00E059DE">
              <w:rPr>
                <w:noProof/>
                <w:webHidden/>
              </w:rPr>
            </w:r>
            <w:r w:rsidR="00E059DE">
              <w:rPr>
                <w:noProof/>
                <w:webHidden/>
              </w:rPr>
              <w:fldChar w:fldCharType="separate"/>
            </w:r>
            <w:r w:rsidR="00E059DE">
              <w:rPr>
                <w:noProof/>
                <w:webHidden/>
              </w:rPr>
              <w:t>5</w:t>
            </w:r>
            <w:r w:rsidR="00E059DE">
              <w:rPr>
                <w:noProof/>
                <w:webHidden/>
              </w:rPr>
              <w:fldChar w:fldCharType="end"/>
            </w:r>
          </w:hyperlink>
        </w:p>
        <w:p w:rsidR="00E059DE" w:rsidRDefault="00357476">
          <w:pPr>
            <w:pStyle w:val="TOC3"/>
            <w:tabs>
              <w:tab w:val="left" w:pos="1200"/>
              <w:tab w:val="right" w:leader="dot" w:pos="9350"/>
            </w:tabs>
            <w:rPr>
              <w:rFonts w:eastAsiaTheme="minorEastAsia" w:cstheme="minorBidi"/>
              <w:i w:val="0"/>
              <w:iCs w:val="0"/>
              <w:noProof/>
              <w:sz w:val="24"/>
              <w:szCs w:val="24"/>
            </w:rPr>
          </w:pPr>
          <w:hyperlink w:anchor="_Toc511159181" w:history="1">
            <w:r w:rsidR="00E059DE" w:rsidRPr="00312499">
              <w:rPr>
                <w:rStyle w:val="Hyperlink"/>
                <w:noProof/>
              </w:rPr>
              <w:t>2.2.1.</w:t>
            </w:r>
            <w:r w:rsidR="00E059DE">
              <w:rPr>
                <w:rFonts w:eastAsiaTheme="minorEastAsia" w:cstheme="minorBidi"/>
                <w:i w:val="0"/>
                <w:iCs w:val="0"/>
                <w:noProof/>
                <w:sz w:val="24"/>
                <w:szCs w:val="24"/>
              </w:rPr>
              <w:tab/>
            </w:r>
            <w:r w:rsidR="00E059DE" w:rsidRPr="00312499">
              <w:rPr>
                <w:rStyle w:val="Hyperlink"/>
                <w:noProof/>
              </w:rPr>
              <w:t xml:space="preserve">Assemble.h, asm_helper.h </w:t>
            </w:r>
            <w:r w:rsidR="00E059DE" w:rsidRPr="00312499">
              <w:rPr>
                <w:rStyle w:val="Hyperlink"/>
                <w:rFonts w:hint="eastAsia"/>
                <w:noProof/>
              </w:rPr>
              <w:t>모듈</w:t>
            </w:r>
            <w:r w:rsidR="00E059DE">
              <w:rPr>
                <w:noProof/>
                <w:webHidden/>
              </w:rPr>
              <w:tab/>
            </w:r>
            <w:r w:rsidR="00E059DE">
              <w:rPr>
                <w:noProof/>
                <w:webHidden/>
              </w:rPr>
              <w:fldChar w:fldCharType="begin"/>
            </w:r>
            <w:r w:rsidR="00E059DE">
              <w:rPr>
                <w:noProof/>
                <w:webHidden/>
              </w:rPr>
              <w:instrText xml:space="preserve"> PAGEREF _Toc511159181 \h </w:instrText>
            </w:r>
            <w:r w:rsidR="00E059DE">
              <w:rPr>
                <w:noProof/>
                <w:webHidden/>
              </w:rPr>
            </w:r>
            <w:r w:rsidR="00E059DE">
              <w:rPr>
                <w:noProof/>
                <w:webHidden/>
              </w:rPr>
              <w:fldChar w:fldCharType="separate"/>
            </w:r>
            <w:r w:rsidR="00E059DE">
              <w:rPr>
                <w:noProof/>
                <w:webHidden/>
              </w:rPr>
              <w:t>5</w:t>
            </w:r>
            <w:r w:rsidR="00E059DE">
              <w:rPr>
                <w:noProof/>
                <w:webHidden/>
              </w:rPr>
              <w:fldChar w:fldCharType="end"/>
            </w:r>
          </w:hyperlink>
        </w:p>
        <w:p w:rsidR="00E059DE" w:rsidRDefault="00357476">
          <w:pPr>
            <w:pStyle w:val="TOC3"/>
            <w:tabs>
              <w:tab w:val="left" w:pos="1200"/>
              <w:tab w:val="right" w:leader="dot" w:pos="9350"/>
            </w:tabs>
            <w:rPr>
              <w:rFonts w:eastAsiaTheme="minorEastAsia" w:cstheme="minorBidi"/>
              <w:i w:val="0"/>
              <w:iCs w:val="0"/>
              <w:noProof/>
              <w:sz w:val="24"/>
              <w:szCs w:val="24"/>
            </w:rPr>
          </w:pPr>
          <w:hyperlink w:anchor="_Toc511159182" w:history="1">
            <w:r w:rsidR="00E059DE" w:rsidRPr="00312499">
              <w:rPr>
                <w:rStyle w:val="Hyperlink"/>
                <w:noProof/>
              </w:rPr>
              <w:t>2.2.2.</w:t>
            </w:r>
            <w:r w:rsidR="00E059DE">
              <w:rPr>
                <w:rFonts w:eastAsiaTheme="minorEastAsia" w:cstheme="minorBidi"/>
                <w:i w:val="0"/>
                <w:iCs w:val="0"/>
                <w:noProof/>
                <w:sz w:val="24"/>
                <w:szCs w:val="24"/>
              </w:rPr>
              <w:tab/>
            </w:r>
            <w:r w:rsidR="00E059DE" w:rsidRPr="00312499">
              <w:rPr>
                <w:rStyle w:val="Hyperlink"/>
                <w:noProof/>
              </w:rPr>
              <w:t xml:space="preserve">Assemble </w:t>
            </w:r>
            <w:r w:rsidR="00E059DE" w:rsidRPr="00312499">
              <w:rPr>
                <w:rStyle w:val="Hyperlink"/>
                <w:rFonts w:hint="eastAsia"/>
                <w:noProof/>
              </w:rPr>
              <w:t>명령</w:t>
            </w:r>
            <w:r w:rsidR="00E059DE" w:rsidRPr="00312499">
              <w:rPr>
                <w:rStyle w:val="Hyperlink"/>
                <w:noProof/>
              </w:rPr>
              <w:t xml:space="preserve"> </w:t>
            </w:r>
            <w:r w:rsidR="00E059DE" w:rsidRPr="00312499">
              <w:rPr>
                <w:rStyle w:val="Hyperlink"/>
                <w:rFonts w:hint="eastAsia"/>
                <w:noProof/>
              </w:rPr>
              <w:t>처리</w:t>
            </w:r>
            <w:r w:rsidR="00E059DE" w:rsidRPr="00312499">
              <w:rPr>
                <w:rStyle w:val="Hyperlink"/>
                <w:noProof/>
              </w:rPr>
              <w:t xml:space="preserve"> </w:t>
            </w:r>
            <w:r w:rsidR="00E059DE" w:rsidRPr="00312499">
              <w:rPr>
                <w:rStyle w:val="Hyperlink"/>
                <w:rFonts w:hint="eastAsia"/>
                <w:noProof/>
              </w:rPr>
              <w:t>구조</w:t>
            </w:r>
            <w:r w:rsidR="00E059DE">
              <w:rPr>
                <w:noProof/>
                <w:webHidden/>
              </w:rPr>
              <w:tab/>
            </w:r>
            <w:r w:rsidR="00E059DE">
              <w:rPr>
                <w:noProof/>
                <w:webHidden/>
              </w:rPr>
              <w:fldChar w:fldCharType="begin"/>
            </w:r>
            <w:r w:rsidR="00E059DE">
              <w:rPr>
                <w:noProof/>
                <w:webHidden/>
              </w:rPr>
              <w:instrText xml:space="preserve"> PAGEREF _Toc511159182 \h </w:instrText>
            </w:r>
            <w:r w:rsidR="00E059DE">
              <w:rPr>
                <w:noProof/>
                <w:webHidden/>
              </w:rPr>
            </w:r>
            <w:r w:rsidR="00E059DE">
              <w:rPr>
                <w:noProof/>
                <w:webHidden/>
              </w:rPr>
              <w:fldChar w:fldCharType="separate"/>
            </w:r>
            <w:r w:rsidR="00E059DE">
              <w:rPr>
                <w:noProof/>
                <w:webHidden/>
              </w:rPr>
              <w:t>5</w:t>
            </w:r>
            <w:r w:rsidR="00E059DE">
              <w:rPr>
                <w:noProof/>
                <w:webHidden/>
              </w:rPr>
              <w:fldChar w:fldCharType="end"/>
            </w:r>
          </w:hyperlink>
        </w:p>
        <w:p w:rsidR="00E059DE" w:rsidRDefault="00357476">
          <w:pPr>
            <w:pStyle w:val="TOC3"/>
            <w:tabs>
              <w:tab w:val="left" w:pos="1200"/>
              <w:tab w:val="right" w:leader="dot" w:pos="9350"/>
            </w:tabs>
            <w:rPr>
              <w:rFonts w:eastAsiaTheme="minorEastAsia" w:cstheme="minorBidi"/>
              <w:i w:val="0"/>
              <w:iCs w:val="0"/>
              <w:noProof/>
              <w:sz w:val="24"/>
              <w:szCs w:val="24"/>
            </w:rPr>
          </w:pPr>
          <w:hyperlink w:anchor="_Toc511159183" w:history="1">
            <w:r w:rsidR="00E059DE" w:rsidRPr="00312499">
              <w:rPr>
                <w:rStyle w:val="Hyperlink"/>
                <w:noProof/>
              </w:rPr>
              <w:t>2.2.3.</w:t>
            </w:r>
            <w:r w:rsidR="00E059DE">
              <w:rPr>
                <w:rFonts w:eastAsiaTheme="minorEastAsia" w:cstheme="minorBidi"/>
                <w:i w:val="0"/>
                <w:iCs w:val="0"/>
                <w:noProof/>
                <w:sz w:val="24"/>
                <w:szCs w:val="24"/>
              </w:rPr>
              <w:tab/>
            </w:r>
            <w:r w:rsidR="00E059DE" w:rsidRPr="00312499">
              <w:rPr>
                <w:rStyle w:val="Hyperlink"/>
                <w:noProof/>
              </w:rPr>
              <w:t xml:space="preserve">Flowchart: Assemble </w:t>
            </w:r>
            <w:r w:rsidR="00E059DE" w:rsidRPr="00312499">
              <w:rPr>
                <w:rStyle w:val="Hyperlink"/>
                <w:rFonts w:hint="eastAsia"/>
                <w:noProof/>
              </w:rPr>
              <w:t>전체</w:t>
            </w:r>
            <w:r w:rsidR="00E059DE" w:rsidRPr="00312499">
              <w:rPr>
                <w:rStyle w:val="Hyperlink"/>
                <w:noProof/>
              </w:rPr>
              <w:t xml:space="preserve"> </w:t>
            </w:r>
            <w:r w:rsidR="00E059DE" w:rsidRPr="00312499">
              <w:rPr>
                <w:rStyle w:val="Hyperlink"/>
                <w:rFonts w:hint="eastAsia"/>
                <w:noProof/>
              </w:rPr>
              <w:t>과정</w:t>
            </w:r>
            <w:r w:rsidR="00E059DE">
              <w:rPr>
                <w:noProof/>
                <w:webHidden/>
              </w:rPr>
              <w:tab/>
            </w:r>
            <w:r w:rsidR="00E059DE">
              <w:rPr>
                <w:noProof/>
                <w:webHidden/>
              </w:rPr>
              <w:fldChar w:fldCharType="begin"/>
            </w:r>
            <w:r w:rsidR="00E059DE">
              <w:rPr>
                <w:noProof/>
                <w:webHidden/>
              </w:rPr>
              <w:instrText xml:space="preserve"> PAGEREF _Toc511159183 \h </w:instrText>
            </w:r>
            <w:r w:rsidR="00E059DE">
              <w:rPr>
                <w:noProof/>
                <w:webHidden/>
              </w:rPr>
            </w:r>
            <w:r w:rsidR="00E059DE">
              <w:rPr>
                <w:noProof/>
                <w:webHidden/>
              </w:rPr>
              <w:fldChar w:fldCharType="separate"/>
            </w:r>
            <w:r w:rsidR="00E059DE">
              <w:rPr>
                <w:noProof/>
                <w:webHidden/>
              </w:rPr>
              <w:t>6</w:t>
            </w:r>
            <w:r w:rsidR="00E059DE">
              <w:rPr>
                <w:noProof/>
                <w:webHidden/>
              </w:rPr>
              <w:fldChar w:fldCharType="end"/>
            </w:r>
          </w:hyperlink>
        </w:p>
        <w:p w:rsidR="00E059DE" w:rsidRDefault="00357476">
          <w:pPr>
            <w:pStyle w:val="TOC3"/>
            <w:tabs>
              <w:tab w:val="left" w:pos="1200"/>
              <w:tab w:val="right" w:leader="dot" w:pos="9350"/>
            </w:tabs>
            <w:rPr>
              <w:rFonts w:eastAsiaTheme="minorEastAsia" w:cstheme="minorBidi"/>
              <w:i w:val="0"/>
              <w:iCs w:val="0"/>
              <w:noProof/>
              <w:sz w:val="24"/>
              <w:szCs w:val="24"/>
            </w:rPr>
          </w:pPr>
          <w:hyperlink w:anchor="_Toc511159184" w:history="1">
            <w:r w:rsidR="00E059DE" w:rsidRPr="00312499">
              <w:rPr>
                <w:rStyle w:val="Hyperlink"/>
                <w:noProof/>
              </w:rPr>
              <w:t>2.2.4.</w:t>
            </w:r>
            <w:r w:rsidR="00E059DE">
              <w:rPr>
                <w:rFonts w:eastAsiaTheme="minorEastAsia" w:cstheme="minorBidi"/>
                <w:i w:val="0"/>
                <w:iCs w:val="0"/>
                <w:noProof/>
                <w:sz w:val="24"/>
                <w:szCs w:val="24"/>
              </w:rPr>
              <w:tab/>
            </w:r>
            <w:r w:rsidR="00E059DE" w:rsidRPr="00312499">
              <w:rPr>
                <w:rStyle w:val="Hyperlink"/>
                <w:noProof/>
              </w:rPr>
              <w:t xml:space="preserve">Flowchart: Assemble </w:t>
            </w:r>
            <w:r w:rsidR="00E059DE" w:rsidRPr="00312499">
              <w:rPr>
                <w:rStyle w:val="Hyperlink"/>
                <w:rFonts w:hint="eastAsia"/>
                <w:noProof/>
              </w:rPr>
              <w:t>내</w:t>
            </w:r>
            <w:r w:rsidR="00E059DE" w:rsidRPr="00312499">
              <w:rPr>
                <w:rStyle w:val="Hyperlink"/>
                <w:noProof/>
              </w:rPr>
              <w:t xml:space="preserve"> Translation </w:t>
            </w:r>
            <w:r w:rsidR="00E059DE" w:rsidRPr="00312499">
              <w:rPr>
                <w:rStyle w:val="Hyperlink"/>
                <w:rFonts w:hint="eastAsia"/>
                <w:noProof/>
              </w:rPr>
              <w:t>과정</w:t>
            </w:r>
            <w:r w:rsidR="00E059DE">
              <w:rPr>
                <w:noProof/>
                <w:webHidden/>
              </w:rPr>
              <w:tab/>
            </w:r>
            <w:r w:rsidR="00E059DE">
              <w:rPr>
                <w:noProof/>
                <w:webHidden/>
              </w:rPr>
              <w:fldChar w:fldCharType="begin"/>
            </w:r>
            <w:r w:rsidR="00E059DE">
              <w:rPr>
                <w:noProof/>
                <w:webHidden/>
              </w:rPr>
              <w:instrText xml:space="preserve"> PAGEREF _Toc511159184 \h </w:instrText>
            </w:r>
            <w:r w:rsidR="00E059DE">
              <w:rPr>
                <w:noProof/>
                <w:webHidden/>
              </w:rPr>
            </w:r>
            <w:r w:rsidR="00E059DE">
              <w:rPr>
                <w:noProof/>
                <w:webHidden/>
              </w:rPr>
              <w:fldChar w:fldCharType="separate"/>
            </w:r>
            <w:r w:rsidR="00E059DE">
              <w:rPr>
                <w:noProof/>
                <w:webHidden/>
              </w:rPr>
              <w:t>7</w:t>
            </w:r>
            <w:r w:rsidR="00E059DE">
              <w:rPr>
                <w:noProof/>
                <w:webHidden/>
              </w:rPr>
              <w:fldChar w:fldCharType="end"/>
            </w:r>
          </w:hyperlink>
        </w:p>
        <w:p w:rsidR="00E059DE" w:rsidRDefault="00357476">
          <w:pPr>
            <w:pStyle w:val="TOC3"/>
            <w:tabs>
              <w:tab w:val="left" w:pos="1200"/>
              <w:tab w:val="right" w:leader="dot" w:pos="9350"/>
            </w:tabs>
            <w:rPr>
              <w:rFonts w:eastAsiaTheme="minorEastAsia" w:cstheme="minorBidi"/>
              <w:i w:val="0"/>
              <w:iCs w:val="0"/>
              <w:noProof/>
              <w:sz w:val="24"/>
              <w:szCs w:val="24"/>
            </w:rPr>
          </w:pPr>
          <w:hyperlink w:anchor="_Toc511159185" w:history="1">
            <w:r w:rsidR="00E059DE" w:rsidRPr="00312499">
              <w:rPr>
                <w:rStyle w:val="Hyperlink"/>
                <w:noProof/>
              </w:rPr>
              <w:t>2.2.5.</w:t>
            </w:r>
            <w:r w:rsidR="00E059DE">
              <w:rPr>
                <w:rFonts w:eastAsiaTheme="minorEastAsia" w:cstheme="minorBidi"/>
                <w:i w:val="0"/>
                <w:iCs w:val="0"/>
                <w:noProof/>
                <w:sz w:val="24"/>
                <w:szCs w:val="24"/>
              </w:rPr>
              <w:tab/>
            </w:r>
            <w:r w:rsidR="00E059DE" w:rsidRPr="00312499">
              <w:rPr>
                <w:rStyle w:val="Hyperlink"/>
                <w:noProof/>
              </w:rPr>
              <w:t xml:space="preserve">Asm_helper.h </w:t>
            </w:r>
            <w:r w:rsidR="00E059DE" w:rsidRPr="00312499">
              <w:rPr>
                <w:rStyle w:val="Hyperlink"/>
                <w:rFonts w:hint="eastAsia"/>
                <w:noProof/>
              </w:rPr>
              <w:t>모듈의</w:t>
            </w:r>
            <w:r w:rsidR="00E059DE" w:rsidRPr="00312499">
              <w:rPr>
                <w:rStyle w:val="Hyperlink"/>
                <w:noProof/>
              </w:rPr>
              <w:t xml:space="preserve"> </w:t>
            </w:r>
            <w:r w:rsidR="00E059DE" w:rsidRPr="00312499">
              <w:rPr>
                <w:rStyle w:val="Hyperlink"/>
                <w:rFonts w:hint="eastAsia"/>
                <w:noProof/>
              </w:rPr>
              <w:t>활용</w:t>
            </w:r>
            <w:r w:rsidR="00E059DE">
              <w:rPr>
                <w:noProof/>
                <w:webHidden/>
              </w:rPr>
              <w:tab/>
            </w:r>
            <w:r w:rsidR="00E059DE">
              <w:rPr>
                <w:noProof/>
                <w:webHidden/>
              </w:rPr>
              <w:fldChar w:fldCharType="begin"/>
            </w:r>
            <w:r w:rsidR="00E059DE">
              <w:rPr>
                <w:noProof/>
                <w:webHidden/>
              </w:rPr>
              <w:instrText xml:space="preserve"> PAGEREF _Toc511159185 \h </w:instrText>
            </w:r>
            <w:r w:rsidR="00E059DE">
              <w:rPr>
                <w:noProof/>
                <w:webHidden/>
              </w:rPr>
            </w:r>
            <w:r w:rsidR="00E059DE">
              <w:rPr>
                <w:noProof/>
                <w:webHidden/>
              </w:rPr>
              <w:fldChar w:fldCharType="separate"/>
            </w:r>
            <w:r w:rsidR="00E059DE">
              <w:rPr>
                <w:noProof/>
                <w:webHidden/>
              </w:rPr>
              <w:t>7</w:t>
            </w:r>
            <w:r w:rsidR="00E059DE">
              <w:rPr>
                <w:noProof/>
                <w:webHidden/>
              </w:rPr>
              <w:fldChar w:fldCharType="end"/>
            </w:r>
          </w:hyperlink>
        </w:p>
        <w:p w:rsidR="00E059DE" w:rsidRDefault="00357476">
          <w:pPr>
            <w:pStyle w:val="TOC1"/>
            <w:tabs>
              <w:tab w:val="left" w:pos="400"/>
              <w:tab w:val="right" w:leader="dot" w:pos="9350"/>
            </w:tabs>
            <w:rPr>
              <w:rFonts w:eastAsiaTheme="minorEastAsia" w:cstheme="minorBidi"/>
              <w:b w:val="0"/>
              <w:bCs w:val="0"/>
              <w:caps w:val="0"/>
              <w:noProof/>
              <w:sz w:val="24"/>
              <w:szCs w:val="24"/>
            </w:rPr>
          </w:pPr>
          <w:hyperlink w:anchor="_Toc511159186" w:history="1">
            <w:r w:rsidR="00E059DE" w:rsidRPr="00312499">
              <w:rPr>
                <w:rStyle w:val="Hyperlink"/>
                <w:noProof/>
              </w:rPr>
              <w:t>3.</w:t>
            </w:r>
            <w:r w:rsidR="00E059DE">
              <w:rPr>
                <w:rFonts w:eastAsiaTheme="minorEastAsia" w:cstheme="minorBidi"/>
                <w:b w:val="0"/>
                <w:bCs w:val="0"/>
                <w:caps w:val="0"/>
                <w:noProof/>
                <w:sz w:val="24"/>
                <w:szCs w:val="24"/>
              </w:rPr>
              <w:tab/>
            </w:r>
            <w:r w:rsidR="00E059DE" w:rsidRPr="00312499">
              <w:rPr>
                <w:rStyle w:val="Hyperlink"/>
                <w:rFonts w:hint="eastAsia"/>
                <w:noProof/>
              </w:rPr>
              <w:t>모듈</w:t>
            </w:r>
            <w:r w:rsidR="00E059DE" w:rsidRPr="00312499">
              <w:rPr>
                <w:rStyle w:val="Hyperlink"/>
                <w:noProof/>
              </w:rPr>
              <w:t xml:space="preserve"> </w:t>
            </w:r>
            <w:r w:rsidR="00E059DE" w:rsidRPr="00312499">
              <w:rPr>
                <w:rStyle w:val="Hyperlink"/>
                <w:rFonts w:hint="eastAsia"/>
                <w:noProof/>
              </w:rPr>
              <w:t>정의</w:t>
            </w:r>
            <w:r w:rsidR="00E059DE">
              <w:rPr>
                <w:noProof/>
                <w:webHidden/>
              </w:rPr>
              <w:tab/>
            </w:r>
            <w:r w:rsidR="00E059DE">
              <w:rPr>
                <w:noProof/>
                <w:webHidden/>
              </w:rPr>
              <w:fldChar w:fldCharType="begin"/>
            </w:r>
            <w:r w:rsidR="00E059DE">
              <w:rPr>
                <w:noProof/>
                <w:webHidden/>
              </w:rPr>
              <w:instrText xml:space="preserve"> PAGEREF _Toc511159186 \h </w:instrText>
            </w:r>
            <w:r w:rsidR="00E059DE">
              <w:rPr>
                <w:noProof/>
                <w:webHidden/>
              </w:rPr>
            </w:r>
            <w:r w:rsidR="00E059DE">
              <w:rPr>
                <w:noProof/>
                <w:webHidden/>
              </w:rPr>
              <w:fldChar w:fldCharType="separate"/>
            </w:r>
            <w:r w:rsidR="00E059DE">
              <w:rPr>
                <w:noProof/>
                <w:webHidden/>
              </w:rPr>
              <w:t>7</w:t>
            </w:r>
            <w:r w:rsidR="00E059DE">
              <w:rPr>
                <w:noProof/>
                <w:webHidden/>
              </w:rPr>
              <w:fldChar w:fldCharType="end"/>
            </w:r>
          </w:hyperlink>
        </w:p>
        <w:p w:rsidR="00E059DE" w:rsidRDefault="00357476">
          <w:pPr>
            <w:pStyle w:val="TOC2"/>
            <w:tabs>
              <w:tab w:val="left" w:pos="800"/>
              <w:tab w:val="right" w:leader="dot" w:pos="9350"/>
            </w:tabs>
            <w:rPr>
              <w:rFonts w:eastAsiaTheme="minorEastAsia" w:cstheme="minorBidi"/>
              <w:smallCaps w:val="0"/>
              <w:noProof/>
              <w:sz w:val="24"/>
              <w:szCs w:val="24"/>
            </w:rPr>
          </w:pPr>
          <w:hyperlink w:anchor="_Toc511159187" w:history="1">
            <w:r w:rsidR="00E059DE" w:rsidRPr="00312499">
              <w:rPr>
                <w:rStyle w:val="Hyperlink"/>
                <w:noProof/>
              </w:rPr>
              <w:t>3.1.</w:t>
            </w:r>
            <w:r w:rsidR="00E059DE">
              <w:rPr>
                <w:rFonts w:eastAsiaTheme="minorEastAsia" w:cstheme="minorBidi"/>
                <w:smallCaps w:val="0"/>
                <w:noProof/>
                <w:sz w:val="24"/>
                <w:szCs w:val="24"/>
              </w:rPr>
              <w:tab/>
            </w:r>
            <w:r w:rsidR="00E059DE" w:rsidRPr="00312499">
              <w:rPr>
                <w:rStyle w:val="Hyperlink"/>
                <w:noProof/>
              </w:rPr>
              <w:t>dir [dir.h]</w:t>
            </w:r>
            <w:r w:rsidR="00E059DE">
              <w:rPr>
                <w:noProof/>
                <w:webHidden/>
              </w:rPr>
              <w:tab/>
            </w:r>
            <w:r w:rsidR="00E059DE">
              <w:rPr>
                <w:noProof/>
                <w:webHidden/>
              </w:rPr>
              <w:fldChar w:fldCharType="begin"/>
            </w:r>
            <w:r w:rsidR="00E059DE">
              <w:rPr>
                <w:noProof/>
                <w:webHidden/>
              </w:rPr>
              <w:instrText xml:space="preserve"> PAGEREF _Toc511159187 \h </w:instrText>
            </w:r>
            <w:r w:rsidR="00E059DE">
              <w:rPr>
                <w:noProof/>
                <w:webHidden/>
              </w:rPr>
            </w:r>
            <w:r w:rsidR="00E059DE">
              <w:rPr>
                <w:noProof/>
                <w:webHidden/>
              </w:rPr>
              <w:fldChar w:fldCharType="separate"/>
            </w:r>
            <w:r w:rsidR="00E059DE">
              <w:rPr>
                <w:noProof/>
                <w:webHidden/>
              </w:rPr>
              <w:t>8</w:t>
            </w:r>
            <w:r w:rsidR="00E059DE">
              <w:rPr>
                <w:noProof/>
                <w:webHidden/>
              </w:rPr>
              <w:fldChar w:fldCharType="end"/>
            </w:r>
          </w:hyperlink>
        </w:p>
        <w:p w:rsidR="00E059DE" w:rsidRDefault="00357476">
          <w:pPr>
            <w:pStyle w:val="TOC3"/>
            <w:tabs>
              <w:tab w:val="right" w:leader="dot" w:pos="9350"/>
            </w:tabs>
            <w:rPr>
              <w:rFonts w:eastAsiaTheme="minorEastAsia" w:cstheme="minorBidi"/>
              <w:i w:val="0"/>
              <w:iCs w:val="0"/>
              <w:noProof/>
              <w:sz w:val="24"/>
              <w:szCs w:val="24"/>
            </w:rPr>
          </w:pPr>
          <w:hyperlink w:anchor="_Toc511159188" w:history="1">
            <w:r w:rsidR="00E059DE" w:rsidRPr="00312499">
              <w:rPr>
                <w:rStyle w:val="Hyperlink"/>
                <w:rFonts w:hint="eastAsia"/>
                <w:noProof/>
              </w:rPr>
              <w:t>함수</w:t>
            </w:r>
            <w:r w:rsidR="00E059DE" w:rsidRPr="00312499">
              <w:rPr>
                <w:rStyle w:val="Hyperlink"/>
                <w:noProof/>
              </w:rPr>
              <w:t xml:space="preserve"> </w:t>
            </w:r>
            <w:r w:rsidR="00E059DE" w:rsidRPr="00312499">
              <w:rPr>
                <w:rStyle w:val="Hyperlink"/>
                <w:rFonts w:hint="eastAsia"/>
                <w:noProof/>
              </w:rPr>
              <w:t>설명</w:t>
            </w:r>
            <w:r w:rsidR="00E059DE">
              <w:rPr>
                <w:noProof/>
                <w:webHidden/>
              </w:rPr>
              <w:tab/>
            </w:r>
            <w:r w:rsidR="00E059DE">
              <w:rPr>
                <w:noProof/>
                <w:webHidden/>
              </w:rPr>
              <w:fldChar w:fldCharType="begin"/>
            </w:r>
            <w:r w:rsidR="00E059DE">
              <w:rPr>
                <w:noProof/>
                <w:webHidden/>
              </w:rPr>
              <w:instrText xml:space="preserve"> PAGEREF _Toc511159188 \h </w:instrText>
            </w:r>
            <w:r w:rsidR="00E059DE">
              <w:rPr>
                <w:noProof/>
                <w:webHidden/>
              </w:rPr>
            </w:r>
            <w:r w:rsidR="00E059DE">
              <w:rPr>
                <w:noProof/>
                <w:webHidden/>
              </w:rPr>
              <w:fldChar w:fldCharType="separate"/>
            </w:r>
            <w:r w:rsidR="00E059DE">
              <w:rPr>
                <w:noProof/>
                <w:webHidden/>
              </w:rPr>
              <w:t>8</w:t>
            </w:r>
            <w:r w:rsidR="00E059DE">
              <w:rPr>
                <w:noProof/>
                <w:webHidden/>
              </w:rPr>
              <w:fldChar w:fldCharType="end"/>
            </w:r>
          </w:hyperlink>
        </w:p>
        <w:p w:rsidR="00E059DE" w:rsidRDefault="00357476">
          <w:pPr>
            <w:pStyle w:val="TOC2"/>
            <w:tabs>
              <w:tab w:val="left" w:pos="800"/>
              <w:tab w:val="right" w:leader="dot" w:pos="9350"/>
            </w:tabs>
            <w:rPr>
              <w:rFonts w:eastAsiaTheme="minorEastAsia" w:cstheme="minorBidi"/>
              <w:smallCaps w:val="0"/>
              <w:noProof/>
              <w:sz w:val="24"/>
              <w:szCs w:val="24"/>
            </w:rPr>
          </w:pPr>
          <w:hyperlink w:anchor="_Toc511159189" w:history="1">
            <w:r w:rsidR="00E059DE" w:rsidRPr="00312499">
              <w:rPr>
                <w:rStyle w:val="Hyperlink"/>
                <w:noProof/>
              </w:rPr>
              <w:t>3.2.</w:t>
            </w:r>
            <w:r w:rsidR="00E059DE">
              <w:rPr>
                <w:rFonts w:eastAsiaTheme="minorEastAsia" w:cstheme="minorBidi"/>
                <w:smallCaps w:val="0"/>
                <w:noProof/>
                <w:sz w:val="24"/>
                <w:szCs w:val="24"/>
              </w:rPr>
              <w:tab/>
            </w:r>
            <w:r w:rsidR="00E059DE" w:rsidRPr="00312499">
              <w:rPr>
                <w:rStyle w:val="Hyperlink"/>
                <w:noProof/>
              </w:rPr>
              <w:t>hashtable [hashtable.h]</w:t>
            </w:r>
            <w:r w:rsidR="00E059DE">
              <w:rPr>
                <w:noProof/>
                <w:webHidden/>
              </w:rPr>
              <w:tab/>
            </w:r>
            <w:r w:rsidR="00E059DE">
              <w:rPr>
                <w:noProof/>
                <w:webHidden/>
              </w:rPr>
              <w:fldChar w:fldCharType="begin"/>
            </w:r>
            <w:r w:rsidR="00E059DE">
              <w:rPr>
                <w:noProof/>
                <w:webHidden/>
              </w:rPr>
              <w:instrText xml:space="preserve"> PAGEREF _Toc511159189 \h </w:instrText>
            </w:r>
            <w:r w:rsidR="00E059DE">
              <w:rPr>
                <w:noProof/>
                <w:webHidden/>
              </w:rPr>
            </w:r>
            <w:r w:rsidR="00E059DE">
              <w:rPr>
                <w:noProof/>
                <w:webHidden/>
              </w:rPr>
              <w:fldChar w:fldCharType="separate"/>
            </w:r>
            <w:r w:rsidR="00E059DE">
              <w:rPr>
                <w:noProof/>
                <w:webHidden/>
              </w:rPr>
              <w:t>8</w:t>
            </w:r>
            <w:r w:rsidR="00E059DE">
              <w:rPr>
                <w:noProof/>
                <w:webHidden/>
              </w:rPr>
              <w:fldChar w:fldCharType="end"/>
            </w:r>
          </w:hyperlink>
        </w:p>
        <w:p w:rsidR="00E059DE" w:rsidRDefault="00357476">
          <w:pPr>
            <w:pStyle w:val="TOC3"/>
            <w:tabs>
              <w:tab w:val="left" w:pos="1200"/>
              <w:tab w:val="right" w:leader="dot" w:pos="9350"/>
            </w:tabs>
            <w:rPr>
              <w:rFonts w:eastAsiaTheme="minorEastAsia" w:cstheme="minorBidi"/>
              <w:i w:val="0"/>
              <w:iCs w:val="0"/>
              <w:noProof/>
              <w:sz w:val="24"/>
              <w:szCs w:val="24"/>
            </w:rPr>
          </w:pPr>
          <w:hyperlink w:anchor="_Toc511159190" w:history="1">
            <w:r w:rsidR="00E059DE" w:rsidRPr="00312499">
              <w:rPr>
                <w:rStyle w:val="Hyperlink"/>
                <w:noProof/>
              </w:rPr>
              <w:t>3.2.1.</w:t>
            </w:r>
            <w:r w:rsidR="00E059DE">
              <w:rPr>
                <w:rFonts w:eastAsiaTheme="minorEastAsia" w:cstheme="minorBidi"/>
                <w:i w:val="0"/>
                <w:iCs w:val="0"/>
                <w:noProof/>
                <w:sz w:val="24"/>
                <w:szCs w:val="24"/>
              </w:rPr>
              <w:tab/>
            </w:r>
            <w:r w:rsidR="00E059DE" w:rsidRPr="00312499">
              <w:rPr>
                <w:rStyle w:val="Hyperlink"/>
                <w:rFonts w:hint="eastAsia"/>
                <w:noProof/>
              </w:rPr>
              <w:t>함수</w:t>
            </w:r>
            <w:r w:rsidR="00E059DE" w:rsidRPr="00312499">
              <w:rPr>
                <w:rStyle w:val="Hyperlink"/>
                <w:noProof/>
              </w:rPr>
              <w:t xml:space="preserve"> </w:t>
            </w:r>
            <w:r w:rsidR="00E059DE" w:rsidRPr="00312499">
              <w:rPr>
                <w:rStyle w:val="Hyperlink"/>
                <w:rFonts w:hint="eastAsia"/>
                <w:noProof/>
              </w:rPr>
              <w:t>설명</w:t>
            </w:r>
            <w:r w:rsidR="00E059DE">
              <w:rPr>
                <w:noProof/>
                <w:webHidden/>
              </w:rPr>
              <w:tab/>
            </w:r>
            <w:r w:rsidR="00E059DE">
              <w:rPr>
                <w:noProof/>
                <w:webHidden/>
              </w:rPr>
              <w:fldChar w:fldCharType="begin"/>
            </w:r>
            <w:r w:rsidR="00E059DE">
              <w:rPr>
                <w:noProof/>
                <w:webHidden/>
              </w:rPr>
              <w:instrText xml:space="preserve"> PAGEREF _Toc511159190 \h </w:instrText>
            </w:r>
            <w:r w:rsidR="00E059DE">
              <w:rPr>
                <w:noProof/>
                <w:webHidden/>
              </w:rPr>
            </w:r>
            <w:r w:rsidR="00E059DE">
              <w:rPr>
                <w:noProof/>
                <w:webHidden/>
              </w:rPr>
              <w:fldChar w:fldCharType="separate"/>
            </w:r>
            <w:r w:rsidR="00E059DE">
              <w:rPr>
                <w:noProof/>
                <w:webHidden/>
              </w:rPr>
              <w:t>8</w:t>
            </w:r>
            <w:r w:rsidR="00E059DE">
              <w:rPr>
                <w:noProof/>
                <w:webHidden/>
              </w:rPr>
              <w:fldChar w:fldCharType="end"/>
            </w:r>
          </w:hyperlink>
        </w:p>
        <w:p w:rsidR="00E059DE" w:rsidRDefault="00357476">
          <w:pPr>
            <w:pStyle w:val="TOC2"/>
            <w:tabs>
              <w:tab w:val="left" w:pos="800"/>
              <w:tab w:val="right" w:leader="dot" w:pos="9350"/>
            </w:tabs>
            <w:rPr>
              <w:rFonts w:eastAsiaTheme="minorEastAsia" w:cstheme="minorBidi"/>
              <w:smallCaps w:val="0"/>
              <w:noProof/>
              <w:sz w:val="24"/>
              <w:szCs w:val="24"/>
            </w:rPr>
          </w:pPr>
          <w:hyperlink w:anchor="_Toc511159191" w:history="1">
            <w:r w:rsidR="00E059DE" w:rsidRPr="00312499">
              <w:rPr>
                <w:rStyle w:val="Hyperlink"/>
                <w:noProof/>
              </w:rPr>
              <w:t>3.3.</w:t>
            </w:r>
            <w:r w:rsidR="00E059DE">
              <w:rPr>
                <w:rFonts w:eastAsiaTheme="minorEastAsia" w:cstheme="minorBidi"/>
                <w:smallCaps w:val="0"/>
                <w:noProof/>
                <w:sz w:val="24"/>
                <w:szCs w:val="24"/>
              </w:rPr>
              <w:tab/>
            </w:r>
            <w:r w:rsidR="00E059DE" w:rsidRPr="00312499">
              <w:rPr>
                <w:rStyle w:val="Hyperlink"/>
                <w:noProof/>
              </w:rPr>
              <w:t>help [help.h]</w:t>
            </w:r>
            <w:r w:rsidR="00E059DE">
              <w:rPr>
                <w:noProof/>
                <w:webHidden/>
              </w:rPr>
              <w:tab/>
            </w:r>
            <w:r w:rsidR="00E059DE">
              <w:rPr>
                <w:noProof/>
                <w:webHidden/>
              </w:rPr>
              <w:fldChar w:fldCharType="begin"/>
            </w:r>
            <w:r w:rsidR="00E059DE">
              <w:rPr>
                <w:noProof/>
                <w:webHidden/>
              </w:rPr>
              <w:instrText xml:space="preserve"> PAGEREF _Toc511159191 \h </w:instrText>
            </w:r>
            <w:r w:rsidR="00E059DE">
              <w:rPr>
                <w:noProof/>
                <w:webHidden/>
              </w:rPr>
            </w:r>
            <w:r w:rsidR="00E059DE">
              <w:rPr>
                <w:noProof/>
                <w:webHidden/>
              </w:rPr>
              <w:fldChar w:fldCharType="separate"/>
            </w:r>
            <w:r w:rsidR="00E059DE">
              <w:rPr>
                <w:noProof/>
                <w:webHidden/>
              </w:rPr>
              <w:t>9</w:t>
            </w:r>
            <w:r w:rsidR="00E059DE">
              <w:rPr>
                <w:noProof/>
                <w:webHidden/>
              </w:rPr>
              <w:fldChar w:fldCharType="end"/>
            </w:r>
          </w:hyperlink>
        </w:p>
        <w:p w:rsidR="00E059DE" w:rsidRDefault="00357476">
          <w:pPr>
            <w:pStyle w:val="TOC3"/>
            <w:tabs>
              <w:tab w:val="left" w:pos="1200"/>
              <w:tab w:val="right" w:leader="dot" w:pos="9350"/>
            </w:tabs>
            <w:rPr>
              <w:rFonts w:eastAsiaTheme="minorEastAsia" w:cstheme="minorBidi"/>
              <w:i w:val="0"/>
              <w:iCs w:val="0"/>
              <w:noProof/>
              <w:sz w:val="24"/>
              <w:szCs w:val="24"/>
            </w:rPr>
          </w:pPr>
          <w:hyperlink w:anchor="_Toc511159192" w:history="1">
            <w:r w:rsidR="00E059DE" w:rsidRPr="00312499">
              <w:rPr>
                <w:rStyle w:val="Hyperlink"/>
                <w:noProof/>
              </w:rPr>
              <w:t>3.3.1.</w:t>
            </w:r>
            <w:r w:rsidR="00E059DE">
              <w:rPr>
                <w:rFonts w:eastAsiaTheme="minorEastAsia" w:cstheme="minorBidi"/>
                <w:i w:val="0"/>
                <w:iCs w:val="0"/>
                <w:noProof/>
                <w:sz w:val="24"/>
                <w:szCs w:val="24"/>
              </w:rPr>
              <w:tab/>
            </w:r>
            <w:r w:rsidR="00E059DE" w:rsidRPr="00312499">
              <w:rPr>
                <w:rStyle w:val="Hyperlink"/>
                <w:rFonts w:hint="eastAsia"/>
                <w:noProof/>
              </w:rPr>
              <w:t>함수</w:t>
            </w:r>
            <w:r w:rsidR="00E059DE" w:rsidRPr="00312499">
              <w:rPr>
                <w:rStyle w:val="Hyperlink"/>
                <w:noProof/>
              </w:rPr>
              <w:t xml:space="preserve"> </w:t>
            </w:r>
            <w:r w:rsidR="00E059DE" w:rsidRPr="00312499">
              <w:rPr>
                <w:rStyle w:val="Hyperlink"/>
                <w:rFonts w:hint="eastAsia"/>
                <w:noProof/>
              </w:rPr>
              <w:t>설명</w:t>
            </w:r>
            <w:r w:rsidR="00E059DE">
              <w:rPr>
                <w:noProof/>
                <w:webHidden/>
              </w:rPr>
              <w:tab/>
            </w:r>
            <w:r w:rsidR="00E059DE">
              <w:rPr>
                <w:noProof/>
                <w:webHidden/>
              </w:rPr>
              <w:fldChar w:fldCharType="begin"/>
            </w:r>
            <w:r w:rsidR="00E059DE">
              <w:rPr>
                <w:noProof/>
                <w:webHidden/>
              </w:rPr>
              <w:instrText xml:space="preserve"> PAGEREF _Toc511159192 \h </w:instrText>
            </w:r>
            <w:r w:rsidR="00E059DE">
              <w:rPr>
                <w:noProof/>
                <w:webHidden/>
              </w:rPr>
            </w:r>
            <w:r w:rsidR="00E059DE">
              <w:rPr>
                <w:noProof/>
                <w:webHidden/>
              </w:rPr>
              <w:fldChar w:fldCharType="separate"/>
            </w:r>
            <w:r w:rsidR="00E059DE">
              <w:rPr>
                <w:noProof/>
                <w:webHidden/>
              </w:rPr>
              <w:t>9</w:t>
            </w:r>
            <w:r w:rsidR="00E059DE">
              <w:rPr>
                <w:noProof/>
                <w:webHidden/>
              </w:rPr>
              <w:fldChar w:fldCharType="end"/>
            </w:r>
          </w:hyperlink>
        </w:p>
        <w:p w:rsidR="00E059DE" w:rsidRDefault="00357476">
          <w:pPr>
            <w:pStyle w:val="TOC2"/>
            <w:tabs>
              <w:tab w:val="left" w:pos="800"/>
              <w:tab w:val="right" w:leader="dot" w:pos="9350"/>
            </w:tabs>
            <w:rPr>
              <w:rFonts w:eastAsiaTheme="minorEastAsia" w:cstheme="minorBidi"/>
              <w:smallCaps w:val="0"/>
              <w:noProof/>
              <w:sz w:val="24"/>
              <w:szCs w:val="24"/>
            </w:rPr>
          </w:pPr>
          <w:hyperlink w:anchor="_Toc511159193" w:history="1">
            <w:r w:rsidR="00E059DE" w:rsidRPr="00312499">
              <w:rPr>
                <w:rStyle w:val="Hyperlink"/>
                <w:noProof/>
              </w:rPr>
              <w:t>3.4.</w:t>
            </w:r>
            <w:r w:rsidR="00E059DE">
              <w:rPr>
                <w:rFonts w:eastAsiaTheme="minorEastAsia" w:cstheme="minorBidi"/>
                <w:smallCaps w:val="0"/>
                <w:noProof/>
                <w:sz w:val="24"/>
                <w:szCs w:val="24"/>
              </w:rPr>
              <w:tab/>
            </w:r>
            <w:r w:rsidR="00E059DE" w:rsidRPr="00312499">
              <w:rPr>
                <w:rStyle w:val="Hyperlink"/>
                <w:noProof/>
              </w:rPr>
              <w:t>history [history.h]</w:t>
            </w:r>
            <w:r w:rsidR="00E059DE">
              <w:rPr>
                <w:noProof/>
                <w:webHidden/>
              </w:rPr>
              <w:tab/>
            </w:r>
            <w:r w:rsidR="00E059DE">
              <w:rPr>
                <w:noProof/>
                <w:webHidden/>
              </w:rPr>
              <w:fldChar w:fldCharType="begin"/>
            </w:r>
            <w:r w:rsidR="00E059DE">
              <w:rPr>
                <w:noProof/>
                <w:webHidden/>
              </w:rPr>
              <w:instrText xml:space="preserve"> PAGEREF _Toc511159193 \h </w:instrText>
            </w:r>
            <w:r w:rsidR="00E059DE">
              <w:rPr>
                <w:noProof/>
                <w:webHidden/>
              </w:rPr>
            </w:r>
            <w:r w:rsidR="00E059DE">
              <w:rPr>
                <w:noProof/>
                <w:webHidden/>
              </w:rPr>
              <w:fldChar w:fldCharType="separate"/>
            </w:r>
            <w:r w:rsidR="00E059DE">
              <w:rPr>
                <w:noProof/>
                <w:webHidden/>
              </w:rPr>
              <w:t>9</w:t>
            </w:r>
            <w:r w:rsidR="00E059DE">
              <w:rPr>
                <w:noProof/>
                <w:webHidden/>
              </w:rPr>
              <w:fldChar w:fldCharType="end"/>
            </w:r>
          </w:hyperlink>
        </w:p>
        <w:p w:rsidR="00E059DE" w:rsidRDefault="00357476">
          <w:pPr>
            <w:pStyle w:val="TOC3"/>
            <w:tabs>
              <w:tab w:val="left" w:pos="1200"/>
              <w:tab w:val="right" w:leader="dot" w:pos="9350"/>
            </w:tabs>
            <w:rPr>
              <w:rFonts w:eastAsiaTheme="minorEastAsia" w:cstheme="minorBidi"/>
              <w:i w:val="0"/>
              <w:iCs w:val="0"/>
              <w:noProof/>
              <w:sz w:val="24"/>
              <w:szCs w:val="24"/>
            </w:rPr>
          </w:pPr>
          <w:hyperlink w:anchor="_Toc511159194" w:history="1">
            <w:r w:rsidR="00E059DE" w:rsidRPr="00312499">
              <w:rPr>
                <w:rStyle w:val="Hyperlink"/>
                <w:noProof/>
              </w:rPr>
              <w:t>3.4.1.</w:t>
            </w:r>
            <w:r w:rsidR="00E059DE">
              <w:rPr>
                <w:rFonts w:eastAsiaTheme="minorEastAsia" w:cstheme="minorBidi"/>
                <w:i w:val="0"/>
                <w:iCs w:val="0"/>
                <w:noProof/>
                <w:sz w:val="24"/>
                <w:szCs w:val="24"/>
              </w:rPr>
              <w:tab/>
            </w:r>
            <w:r w:rsidR="00E059DE" w:rsidRPr="00312499">
              <w:rPr>
                <w:rStyle w:val="Hyperlink"/>
                <w:rFonts w:hint="eastAsia"/>
                <w:noProof/>
              </w:rPr>
              <w:t>함수</w:t>
            </w:r>
            <w:r w:rsidR="00E059DE" w:rsidRPr="00312499">
              <w:rPr>
                <w:rStyle w:val="Hyperlink"/>
                <w:noProof/>
              </w:rPr>
              <w:t xml:space="preserve"> </w:t>
            </w:r>
            <w:r w:rsidR="00E059DE" w:rsidRPr="00312499">
              <w:rPr>
                <w:rStyle w:val="Hyperlink"/>
                <w:rFonts w:hint="eastAsia"/>
                <w:noProof/>
              </w:rPr>
              <w:t>설명</w:t>
            </w:r>
            <w:r w:rsidR="00E059DE">
              <w:rPr>
                <w:noProof/>
                <w:webHidden/>
              </w:rPr>
              <w:tab/>
            </w:r>
            <w:r w:rsidR="00E059DE">
              <w:rPr>
                <w:noProof/>
                <w:webHidden/>
              </w:rPr>
              <w:fldChar w:fldCharType="begin"/>
            </w:r>
            <w:r w:rsidR="00E059DE">
              <w:rPr>
                <w:noProof/>
                <w:webHidden/>
              </w:rPr>
              <w:instrText xml:space="preserve"> PAGEREF _Toc511159194 \h </w:instrText>
            </w:r>
            <w:r w:rsidR="00E059DE">
              <w:rPr>
                <w:noProof/>
                <w:webHidden/>
              </w:rPr>
            </w:r>
            <w:r w:rsidR="00E059DE">
              <w:rPr>
                <w:noProof/>
                <w:webHidden/>
              </w:rPr>
              <w:fldChar w:fldCharType="separate"/>
            </w:r>
            <w:r w:rsidR="00E059DE">
              <w:rPr>
                <w:noProof/>
                <w:webHidden/>
              </w:rPr>
              <w:t>9</w:t>
            </w:r>
            <w:r w:rsidR="00E059DE">
              <w:rPr>
                <w:noProof/>
                <w:webHidden/>
              </w:rPr>
              <w:fldChar w:fldCharType="end"/>
            </w:r>
          </w:hyperlink>
        </w:p>
        <w:p w:rsidR="00E059DE" w:rsidRDefault="00357476">
          <w:pPr>
            <w:pStyle w:val="TOC2"/>
            <w:tabs>
              <w:tab w:val="left" w:pos="800"/>
              <w:tab w:val="right" w:leader="dot" w:pos="9350"/>
            </w:tabs>
            <w:rPr>
              <w:rFonts w:eastAsiaTheme="minorEastAsia" w:cstheme="minorBidi"/>
              <w:smallCaps w:val="0"/>
              <w:noProof/>
              <w:sz w:val="24"/>
              <w:szCs w:val="24"/>
            </w:rPr>
          </w:pPr>
          <w:hyperlink w:anchor="_Toc511159195" w:history="1">
            <w:r w:rsidR="00E059DE" w:rsidRPr="00312499">
              <w:rPr>
                <w:rStyle w:val="Hyperlink"/>
                <w:noProof/>
              </w:rPr>
              <w:t>3.5.</w:t>
            </w:r>
            <w:r w:rsidR="00E059DE">
              <w:rPr>
                <w:rFonts w:eastAsiaTheme="minorEastAsia" w:cstheme="minorBidi"/>
                <w:smallCaps w:val="0"/>
                <w:noProof/>
                <w:sz w:val="24"/>
                <w:szCs w:val="24"/>
              </w:rPr>
              <w:tab/>
            </w:r>
            <w:r w:rsidR="00E059DE" w:rsidRPr="00312499">
              <w:rPr>
                <w:rStyle w:val="Hyperlink"/>
                <w:noProof/>
              </w:rPr>
              <w:t>memory [memory.h]</w:t>
            </w:r>
            <w:r w:rsidR="00E059DE">
              <w:rPr>
                <w:noProof/>
                <w:webHidden/>
              </w:rPr>
              <w:tab/>
            </w:r>
            <w:r w:rsidR="00E059DE">
              <w:rPr>
                <w:noProof/>
                <w:webHidden/>
              </w:rPr>
              <w:fldChar w:fldCharType="begin"/>
            </w:r>
            <w:r w:rsidR="00E059DE">
              <w:rPr>
                <w:noProof/>
                <w:webHidden/>
              </w:rPr>
              <w:instrText xml:space="preserve"> PAGEREF _Toc511159195 \h </w:instrText>
            </w:r>
            <w:r w:rsidR="00E059DE">
              <w:rPr>
                <w:noProof/>
                <w:webHidden/>
              </w:rPr>
            </w:r>
            <w:r w:rsidR="00E059DE">
              <w:rPr>
                <w:noProof/>
                <w:webHidden/>
              </w:rPr>
              <w:fldChar w:fldCharType="separate"/>
            </w:r>
            <w:r w:rsidR="00E059DE">
              <w:rPr>
                <w:noProof/>
                <w:webHidden/>
              </w:rPr>
              <w:t>10</w:t>
            </w:r>
            <w:r w:rsidR="00E059DE">
              <w:rPr>
                <w:noProof/>
                <w:webHidden/>
              </w:rPr>
              <w:fldChar w:fldCharType="end"/>
            </w:r>
          </w:hyperlink>
        </w:p>
        <w:p w:rsidR="00E059DE" w:rsidRDefault="00357476">
          <w:pPr>
            <w:pStyle w:val="TOC3"/>
            <w:tabs>
              <w:tab w:val="left" w:pos="1200"/>
              <w:tab w:val="right" w:leader="dot" w:pos="9350"/>
            </w:tabs>
            <w:rPr>
              <w:rFonts w:eastAsiaTheme="minorEastAsia" w:cstheme="minorBidi"/>
              <w:i w:val="0"/>
              <w:iCs w:val="0"/>
              <w:noProof/>
              <w:sz w:val="24"/>
              <w:szCs w:val="24"/>
            </w:rPr>
          </w:pPr>
          <w:hyperlink w:anchor="_Toc511159196" w:history="1">
            <w:r w:rsidR="00E059DE" w:rsidRPr="00312499">
              <w:rPr>
                <w:rStyle w:val="Hyperlink"/>
                <w:noProof/>
              </w:rPr>
              <w:t>3.5.1.</w:t>
            </w:r>
            <w:r w:rsidR="00E059DE">
              <w:rPr>
                <w:rFonts w:eastAsiaTheme="minorEastAsia" w:cstheme="minorBidi"/>
                <w:i w:val="0"/>
                <w:iCs w:val="0"/>
                <w:noProof/>
                <w:sz w:val="24"/>
                <w:szCs w:val="24"/>
              </w:rPr>
              <w:tab/>
            </w:r>
            <w:r w:rsidR="00E059DE" w:rsidRPr="00312499">
              <w:rPr>
                <w:rStyle w:val="Hyperlink"/>
                <w:rFonts w:hint="eastAsia"/>
                <w:noProof/>
              </w:rPr>
              <w:t>함수</w:t>
            </w:r>
            <w:r w:rsidR="00E059DE" w:rsidRPr="00312499">
              <w:rPr>
                <w:rStyle w:val="Hyperlink"/>
                <w:noProof/>
              </w:rPr>
              <w:t xml:space="preserve"> </w:t>
            </w:r>
            <w:r w:rsidR="00E059DE" w:rsidRPr="00312499">
              <w:rPr>
                <w:rStyle w:val="Hyperlink"/>
                <w:rFonts w:hint="eastAsia"/>
                <w:noProof/>
              </w:rPr>
              <w:t>설명</w:t>
            </w:r>
            <w:r w:rsidR="00E059DE">
              <w:rPr>
                <w:noProof/>
                <w:webHidden/>
              </w:rPr>
              <w:tab/>
            </w:r>
            <w:r w:rsidR="00E059DE">
              <w:rPr>
                <w:noProof/>
                <w:webHidden/>
              </w:rPr>
              <w:fldChar w:fldCharType="begin"/>
            </w:r>
            <w:r w:rsidR="00E059DE">
              <w:rPr>
                <w:noProof/>
                <w:webHidden/>
              </w:rPr>
              <w:instrText xml:space="preserve"> PAGEREF _Toc511159196 \h </w:instrText>
            </w:r>
            <w:r w:rsidR="00E059DE">
              <w:rPr>
                <w:noProof/>
                <w:webHidden/>
              </w:rPr>
            </w:r>
            <w:r w:rsidR="00E059DE">
              <w:rPr>
                <w:noProof/>
                <w:webHidden/>
              </w:rPr>
              <w:fldChar w:fldCharType="separate"/>
            </w:r>
            <w:r w:rsidR="00E059DE">
              <w:rPr>
                <w:noProof/>
                <w:webHidden/>
              </w:rPr>
              <w:t>10</w:t>
            </w:r>
            <w:r w:rsidR="00E059DE">
              <w:rPr>
                <w:noProof/>
                <w:webHidden/>
              </w:rPr>
              <w:fldChar w:fldCharType="end"/>
            </w:r>
          </w:hyperlink>
        </w:p>
        <w:p w:rsidR="00E059DE" w:rsidRDefault="00357476">
          <w:pPr>
            <w:pStyle w:val="TOC2"/>
            <w:tabs>
              <w:tab w:val="left" w:pos="800"/>
              <w:tab w:val="right" w:leader="dot" w:pos="9350"/>
            </w:tabs>
            <w:rPr>
              <w:rFonts w:eastAsiaTheme="minorEastAsia" w:cstheme="minorBidi"/>
              <w:smallCaps w:val="0"/>
              <w:noProof/>
              <w:sz w:val="24"/>
              <w:szCs w:val="24"/>
            </w:rPr>
          </w:pPr>
          <w:hyperlink w:anchor="_Toc511159197" w:history="1">
            <w:r w:rsidR="00E059DE" w:rsidRPr="00312499">
              <w:rPr>
                <w:rStyle w:val="Hyperlink"/>
                <w:noProof/>
              </w:rPr>
              <w:t>3.6.</w:t>
            </w:r>
            <w:r w:rsidR="00E059DE">
              <w:rPr>
                <w:rFonts w:eastAsiaTheme="minorEastAsia" w:cstheme="minorBidi"/>
                <w:smallCaps w:val="0"/>
                <w:noProof/>
                <w:sz w:val="24"/>
                <w:szCs w:val="24"/>
              </w:rPr>
              <w:tab/>
            </w:r>
            <w:r w:rsidR="00E059DE" w:rsidRPr="00312499">
              <w:rPr>
                <w:rStyle w:val="Hyperlink"/>
                <w:noProof/>
              </w:rPr>
              <w:t>asm_helper.h</w:t>
            </w:r>
            <w:r w:rsidR="00E059DE">
              <w:rPr>
                <w:noProof/>
                <w:webHidden/>
              </w:rPr>
              <w:tab/>
            </w:r>
            <w:r w:rsidR="00E059DE">
              <w:rPr>
                <w:noProof/>
                <w:webHidden/>
              </w:rPr>
              <w:fldChar w:fldCharType="begin"/>
            </w:r>
            <w:r w:rsidR="00E059DE">
              <w:rPr>
                <w:noProof/>
                <w:webHidden/>
              </w:rPr>
              <w:instrText xml:space="preserve"> PAGEREF _Toc511159197 \h </w:instrText>
            </w:r>
            <w:r w:rsidR="00E059DE">
              <w:rPr>
                <w:noProof/>
                <w:webHidden/>
              </w:rPr>
            </w:r>
            <w:r w:rsidR="00E059DE">
              <w:rPr>
                <w:noProof/>
                <w:webHidden/>
              </w:rPr>
              <w:fldChar w:fldCharType="separate"/>
            </w:r>
            <w:r w:rsidR="00E059DE">
              <w:rPr>
                <w:noProof/>
                <w:webHidden/>
              </w:rPr>
              <w:t>11</w:t>
            </w:r>
            <w:r w:rsidR="00E059DE">
              <w:rPr>
                <w:noProof/>
                <w:webHidden/>
              </w:rPr>
              <w:fldChar w:fldCharType="end"/>
            </w:r>
          </w:hyperlink>
        </w:p>
        <w:p w:rsidR="00E059DE" w:rsidRDefault="00357476">
          <w:pPr>
            <w:pStyle w:val="TOC3"/>
            <w:tabs>
              <w:tab w:val="left" w:pos="1200"/>
              <w:tab w:val="right" w:leader="dot" w:pos="9350"/>
            </w:tabs>
            <w:rPr>
              <w:rFonts w:eastAsiaTheme="minorEastAsia" w:cstheme="minorBidi"/>
              <w:i w:val="0"/>
              <w:iCs w:val="0"/>
              <w:noProof/>
              <w:sz w:val="24"/>
              <w:szCs w:val="24"/>
            </w:rPr>
          </w:pPr>
          <w:hyperlink w:anchor="_Toc511159198" w:history="1">
            <w:r w:rsidR="00E059DE" w:rsidRPr="00312499">
              <w:rPr>
                <w:rStyle w:val="Hyperlink"/>
                <w:noProof/>
              </w:rPr>
              <w:t>3.6.1.</w:t>
            </w:r>
            <w:r w:rsidR="00E059DE">
              <w:rPr>
                <w:rFonts w:eastAsiaTheme="minorEastAsia" w:cstheme="minorBidi"/>
                <w:i w:val="0"/>
                <w:iCs w:val="0"/>
                <w:noProof/>
                <w:sz w:val="24"/>
                <w:szCs w:val="24"/>
              </w:rPr>
              <w:tab/>
            </w:r>
            <w:r w:rsidR="00E059DE" w:rsidRPr="00312499">
              <w:rPr>
                <w:rStyle w:val="Hyperlink"/>
                <w:noProof/>
              </w:rPr>
              <w:t>Function Explanations</w:t>
            </w:r>
            <w:r w:rsidR="00E059DE">
              <w:rPr>
                <w:noProof/>
                <w:webHidden/>
              </w:rPr>
              <w:tab/>
            </w:r>
            <w:r w:rsidR="00E059DE">
              <w:rPr>
                <w:noProof/>
                <w:webHidden/>
              </w:rPr>
              <w:fldChar w:fldCharType="begin"/>
            </w:r>
            <w:r w:rsidR="00E059DE">
              <w:rPr>
                <w:noProof/>
                <w:webHidden/>
              </w:rPr>
              <w:instrText xml:space="preserve"> PAGEREF _Toc511159198 \h </w:instrText>
            </w:r>
            <w:r w:rsidR="00E059DE">
              <w:rPr>
                <w:noProof/>
                <w:webHidden/>
              </w:rPr>
            </w:r>
            <w:r w:rsidR="00E059DE">
              <w:rPr>
                <w:noProof/>
                <w:webHidden/>
              </w:rPr>
              <w:fldChar w:fldCharType="separate"/>
            </w:r>
            <w:r w:rsidR="00E059DE">
              <w:rPr>
                <w:noProof/>
                <w:webHidden/>
              </w:rPr>
              <w:t>11</w:t>
            </w:r>
            <w:r w:rsidR="00E059DE">
              <w:rPr>
                <w:noProof/>
                <w:webHidden/>
              </w:rPr>
              <w:fldChar w:fldCharType="end"/>
            </w:r>
          </w:hyperlink>
        </w:p>
        <w:p w:rsidR="00E059DE" w:rsidRDefault="00357476">
          <w:pPr>
            <w:pStyle w:val="TOC2"/>
            <w:tabs>
              <w:tab w:val="left" w:pos="800"/>
              <w:tab w:val="right" w:leader="dot" w:pos="9350"/>
            </w:tabs>
            <w:rPr>
              <w:rFonts w:eastAsiaTheme="minorEastAsia" w:cstheme="minorBidi"/>
              <w:smallCaps w:val="0"/>
              <w:noProof/>
              <w:sz w:val="24"/>
              <w:szCs w:val="24"/>
            </w:rPr>
          </w:pPr>
          <w:hyperlink w:anchor="_Toc511159199" w:history="1">
            <w:r w:rsidR="00E059DE" w:rsidRPr="00312499">
              <w:rPr>
                <w:rStyle w:val="Hyperlink"/>
                <w:noProof/>
              </w:rPr>
              <w:t>3.7.</w:t>
            </w:r>
            <w:r w:rsidR="00E059DE">
              <w:rPr>
                <w:rFonts w:eastAsiaTheme="minorEastAsia" w:cstheme="minorBidi"/>
                <w:smallCaps w:val="0"/>
                <w:noProof/>
                <w:sz w:val="24"/>
                <w:szCs w:val="24"/>
              </w:rPr>
              <w:tab/>
            </w:r>
            <w:r w:rsidR="00E059DE" w:rsidRPr="00312499">
              <w:rPr>
                <w:rStyle w:val="Hyperlink"/>
                <w:noProof/>
              </w:rPr>
              <w:t>assemble.h</w:t>
            </w:r>
            <w:r w:rsidR="00E059DE">
              <w:rPr>
                <w:noProof/>
                <w:webHidden/>
              </w:rPr>
              <w:tab/>
            </w:r>
            <w:r w:rsidR="00E059DE">
              <w:rPr>
                <w:noProof/>
                <w:webHidden/>
              </w:rPr>
              <w:fldChar w:fldCharType="begin"/>
            </w:r>
            <w:r w:rsidR="00E059DE">
              <w:rPr>
                <w:noProof/>
                <w:webHidden/>
              </w:rPr>
              <w:instrText xml:space="preserve"> PAGEREF _Toc511159199 \h </w:instrText>
            </w:r>
            <w:r w:rsidR="00E059DE">
              <w:rPr>
                <w:noProof/>
                <w:webHidden/>
              </w:rPr>
            </w:r>
            <w:r w:rsidR="00E059DE">
              <w:rPr>
                <w:noProof/>
                <w:webHidden/>
              </w:rPr>
              <w:fldChar w:fldCharType="separate"/>
            </w:r>
            <w:r w:rsidR="00E059DE">
              <w:rPr>
                <w:noProof/>
                <w:webHidden/>
              </w:rPr>
              <w:t>12</w:t>
            </w:r>
            <w:r w:rsidR="00E059DE">
              <w:rPr>
                <w:noProof/>
                <w:webHidden/>
              </w:rPr>
              <w:fldChar w:fldCharType="end"/>
            </w:r>
          </w:hyperlink>
        </w:p>
        <w:p w:rsidR="00E059DE" w:rsidRDefault="00357476">
          <w:pPr>
            <w:pStyle w:val="TOC3"/>
            <w:tabs>
              <w:tab w:val="left" w:pos="1200"/>
              <w:tab w:val="right" w:leader="dot" w:pos="9350"/>
            </w:tabs>
            <w:rPr>
              <w:rFonts w:eastAsiaTheme="minorEastAsia" w:cstheme="minorBidi"/>
              <w:i w:val="0"/>
              <w:iCs w:val="0"/>
              <w:noProof/>
              <w:sz w:val="24"/>
              <w:szCs w:val="24"/>
            </w:rPr>
          </w:pPr>
          <w:hyperlink w:anchor="_Toc511159200" w:history="1">
            <w:r w:rsidR="00E059DE" w:rsidRPr="00312499">
              <w:rPr>
                <w:rStyle w:val="Hyperlink"/>
                <w:noProof/>
              </w:rPr>
              <w:t>3.7.1.</w:t>
            </w:r>
            <w:r w:rsidR="00E059DE">
              <w:rPr>
                <w:rFonts w:eastAsiaTheme="minorEastAsia" w:cstheme="minorBidi"/>
                <w:i w:val="0"/>
                <w:iCs w:val="0"/>
                <w:noProof/>
                <w:sz w:val="24"/>
                <w:szCs w:val="24"/>
              </w:rPr>
              <w:tab/>
            </w:r>
            <w:r w:rsidR="00E059DE" w:rsidRPr="00312499">
              <w:rPr>
                <w:rStyle w:val="Hyperlink"/>
                <w:noProof/>
              </w:rPr>
              <w:t>Function Explanations</w:t>
            </w:r>
            <w:r w:rsidR="00E059DE">
              <w:rPr>
                <w:noProof/>
                <w:webHidden/>
              </w:rPr>
              <w:tab/>
            </w:r>
            <w:r w:rsidR="00E059DE">
              <w:rPr>
                <w:noProof/>
                <w:webHidden/>
              </w:rPr>
              <w:fldChar w:fldCharType="begin"/>
            </w:r>
            <w:r w:rsidR="00E059DE">
              <w:rPr>
                <w:noProof/>
                <w:webHidden/>
              </w:rPr>
              <w:instrText xml:space="preserve"> PAGEREF _Toc511159200 \h </w:instrText>
            </w:r>
            <w:r w:rsidR="00E059DE">
              <w:rPr>
                <w:noProof/>
                <w:webHidden/>
              </w:rPr>
            </w:r>
            <w:r w:rsidR="00E059DE">
              <w:rPr>
                <w:noProof/>
                <w:webHidden/>
              </w:rPr>
              <w:fldChar w:fldCharType="separate"/>
            </w:r>
            <w:r w:rsidR="00E059DE">
              <w:rPr>
                <w:noProof/>
                <w:webHidden/>
              </w:rPr>
              <w:t>12</w:t>
            </w:r>
            <w:r w:rsidR="00E059DE">
              <w:rPr>
                <w:noProof/>
                <w:webHidden/>
              </w:rPr>
              <w:fldChar w:fldCharType="end"/>
            </w:r>
          </w:hyperlink>
        </w:p>
        <w:p w:rsidR="00E059DE" w:rsidRDefault="00357476">
          <w:pPr>
            <w:pStyle w:val="TOC2"/>
            <w:tabs>
              <w:tab w:val="left" w:pos="800"/>
              <w:tab w:val="right" w:leader="dot" w:pos="9350"/>
            </w:tabs>
            <w:rPr>
              <w:rFonts w:eastAsiaTheme="minorEastAsia" w:cstheme="minorBidi"/>
              <w:smallCaps w:val="0"/>
              <w:noProof/>
              <w:sz w:val="24"/>
              <w:szCs w:val="24"/>
            </w:rPr>
          </w:pPr>
          <w:hyperlink w:anchor="_Toc511159201" w:history="1">
            <w:r w:rsidR="00E059DE" w:rsidRPr="00312499">
              <w:rPr>
                <w:rStyle w:val="Hyperlink"/>
                <w:noProof/>
              </w:rPr>
              <w:t>3.8.</w:t>
            </w:r>
            <w:r w:rsidR="00E059DE">
              <w:rPr>
                <w:rFonts w:eastAsiaTheme="minorEastAsia" w:cstheme="minorBidi"/>
                <w:smallCaps w:val="0"/>
                <w:noProof/>
                <w:sz w:val="24"/>
                <w:szCs w:val="24"/>
              </w:rPr>
              <w:tab/>
            </w:r>
            <w:r w:rsidR="00E059DE" w:rsidRPr="00312499">
              <w:rPr>
                <w:rStyle w:val="Hyperlink"/>
                <w:noProof/>
              </w:rPr>
              <w:t>file.h</w:t>
            </w:r>
            <w:r w:rsidR="00E059DE">
              <w:rPr>
                <w:noProof/>
                <w:webHidden/>
              </w:rPr>
              <w:tab/>
            </w:r>
            <w:r w:rsidR="00E059DE">
              <w:rPr>
                <w:noProof/>
                <w:webHidden/>
              </w:rPr>
              <w:fldChar w:fldCharType="begin"/>
            </w:r>
            <w:r w:rsidR="00E059DE">
              <w:rPr>
                <w:noProof/>
                <w:webHidden/>
              </w:rPr>
              <w:instrText xml:space="preserve"> PAGEREF _Toc511159201 \h </w:instrText>
            </w:r>
            <w:r w:rsidR="00E059DE">
              <w:rPr>
                <w:noProof/>
                <w:webHidden/>
              </w:rPr>
            </w:r>
            <w:r w:rsidR="00E059DE">
              <w:rPr>
                <w:noProof/>
                <w:webHidden/>
              </w:rPr>
              <w:fldChar w:fldCharType="separate"/>
            </w:r>
            <w:r w:rsidR="00E059DE">
              <w:rPr>
                <w:noProof/>
                <w:webHidden/>
              </w:rPr>
              <w:t>13</w:t>
            </w:r>
            <w:r w:rsidR="00E059DE">
              <w:rPr>
                <w:noProof/>
                <w:webHidden/>
              </w:rPr>
              <w:fldChar w:fldCharType="end"/>
            </w:r>
          </w:hyperlink>
        </w:p>
        <w:p w:rsidR="00E059DE" w:rsidRDefault="00357476">
          <w:pPr>
            <w:pStyle w:val="TOC3"/>
            <w:tabs>
              <w:tab w:val="left" w:pos="1200"/>
              <w:tab w:val="right" w:leader="dot" w:pos="9350"/>
            </w:tabs>
            <w:rPr>
              <w:rFonts w:eastAsiaTheme="minorEastAsia" w:cstheme="minorBidi"/>
              <w:i w:val="0"/>
              <w:iCs w:val="0"/>
              <w:noProof/>
              <w:sz w:val="24"/>
              <w:szCs w:val="24"/>
            </w:rPr>
          </w:pPr>
          <w:hyperlink w:anchor="_Toc511159202" w:history="1">
            <w:r w:rsidR="00E059DE" w:rsidRPr="00312499">
              <w:rPr>
                <w:rStyle w:val="Hyperlink"/>
                <w:noProof/>
              </w:rPr>
              <w:t>3.8.1.</w:t>
            </w:r>
            <w:r w:rsidR="00E059DE">
              <w:rPr>
                <w:rFonts w:eastAsiaTheme="minorEastAsia" w:cstheme="minorBidi"/>
                <w:i w:val="0"/>
                <w:iCs w:val="0"/>
                <w:noProof/>
                <w:sz w:val="24"/>
                <w:szCs w:val="24"/>
              </w:rPr>
              <w:tab/>
            </w:r>
            <w:r w:rsidR="00E059DE" w:rsidRPr="00312499">
              <w:rPr>
                <w:rStyle w:val="Hyperlink"/>
                <w:noProof/>
              </w:rPr>
              <w:t>Function Explanations</w:t>
            </w:r>
            <w:r w:rsidR="00E059DE">
              <w:rPr>
                <w:noProof/>
                <w:webHidden/>
              </w:rPr>
              <w:tab/>
            </w:r>
            <w:r w:rsidR="00E059DE">
              <w:rPr>
                <w:noProof/>
                <w:webHidden/>
              </w:rPr>
              <w:fldChar w:fldCharType="begin"/>
            </w:r>
            <w:r w:rsidR="00E059DE">
              <w:rPr>
                <w:noProof/>
                <w:webHidden/>
              </w:rPr>
              <w:instrText xml:space="preserve"> PAGEREF _Toc511159202 \h </w:instrText>
            </w:r>
            <w:r w:rsidR="00E059DE">
              <w:rPr>
                <w:noProof/>
                <w:webHidden/>
              </w:rPr>
            </w:r>
            <w:r w:rsidR="00E059DE">
              <w:rPr>
                <w:noProof/>
                <w:webHidden/>
              </w:rPr>
              <w:fldChar w:fldCharType="separate"/>
            </w:r>
            <w:r w:rsidR="00E059DE">
              <w:rPr>
                <w:noProof/>
                <w:webHidden/>
              </w:rPr>
              <w:t>13</w:t>
            </w:r>
            <w:r w:rsidR="00E059DE">
              <w:rPr>
                <w:noProof/>
                <w:webHidden/>
              </w:rPr>
              <w:fldChar w:fldCharType="end"/>
            </w:r>
          </w:hyperlink>
        </w:p>
        <w:p w:rsidR="00E059DE" w:rsidRDefault="00357476">
          <w:pPr>
            <w:pStyle w:val="TOC2"/>
            <w:tabs>
              <w:tab w:val="left" w:pos="800"/>
              <w:tab w:val="right" w:leader="dot" w:pos="9350"/>
            </w:tabs>
            <w:rPr>
              <w:rFonts w:eastAsiaTheme="minorEastAsia" w:cstheme="minorBidi"/>
              <w:smallCaps w:val="0"/>
              <w:noProof/>
              <w:sz w:val="24"/>
              <w:szCs w:val="24"/>
            </w:rPr>
          </w:pPr>
          <w:hyperlink w:anchor="_Toc511159203" w:history="1">
            <w:r w:rsidR="00E059DE" w:rsidRPr="00312499">
              <w:rPr>
                <w:rStyle w:val="Hyperlink"/>
                <w:noProof/>
              </w:rPr>
              <w:t>3.9.</w:t>
            </w:r>
            <w:r w:rsidR="00E059DE">
              <w:rPr>
                <w:rFonts w:eastAsiaTheme="minorEastAsia" w:cstheme="minorBidi"/>
                <w:smallCaps w:val="0"/>
                <w:noProof/>
                <w:sz w:val="24"/>
                <w:szCs w:val="24"/>
              </w:rPr>
              <w:tab/>
            </w:r>
            <w:r w:rsidR="00E059DE" w:rsidRPr="00312499">
              <w:rPr>
                <w:rStyle w:val="Hyperlink"/>
                <w:noProof/>
              </w:rPr>
              <w:t>generic_dict</w:t>
            </w:r>
            <w:r w:rsidR="00E059DE">
              <w:rPr>
                <w:noProof/>
                <w:webHidden/>
              </w:rPr>
              <w:tab/>
            </w:r>
            <w:r w:rsidR="00E059DE">
              <w:rPr>
                <w:noProof/>
                <w:webHidden/>
              </w:rPr>
              <w:fldChar w:fldCharType="begin"/>
            </w:r>
            <w:r w:rsidR="00E059DE">
              <w:rPr>
                <w:noProof/>
                <w:webHidden/>
              </w:rPr>
              <w:instrText xml:space="preserve"> PAGEREF _Toc511159203 \h </w:instrText>
            </w:r>
            <w:r w:rsidR="00E059DE">
              <w:rPr>
                <w:noProof/>
                <w:webHidden/>
              </w:rPr>
            </w:r>
            <w:r w:rsidR="00E059DE">
              <w:rPr>
                <w:noProof/>
                <w:webHidden/>
              </w:rPr>
              <w:fldChar w:fldCharType="separate"/>
            </w:r>
            <w:r w:rsidR="00E059DE">
              <w:rPr>
                <w:noProof/>
                <w:webHidden/>
              </w:rPr>
              <w:t>13</w:t>
            </w:r>
            <w:r w:rsidR="00E059DE">
              <w:rPr>
                <w:noProof/>
                <w:webHidden/>
              </w:rPr>
              <w:fldChar w:fldCharType="end"/>
            </w:r>
          </w:hyperlink>
        </w:p>
        <w:p w:rsidR="00E059DE" w:rsidRDefault="00357476">
          <w:pPr>
            <w:pStyle w:val="TOC3"/>
            <w:tabs>
              <w:tab w:val="left" w:pos="1200"/>
              <w:tab w:val="right" w:leader="dot" w:pos="9350"/>
            </w:tabs>
            <w:rPr>
              <w:rFonts w:eastAsiaTheme="minorEastAsia" w:cstheme="minorBidi"/>
              <w:i w:val="0"/>
              <w:iCs w:val="0"/>
              <w:noProof/>
              <w:sz w:val="24"/>
              <w:szCs w:val="24"/>
            </w:rPr>
          </w:pPr>
          <w:hyperlink w:anchor="_Toc511159204" w:history="1">
            <w:r w:rsidR="00E059DE" w:rsidRPr="00312499">
              <w:rPr>
                <w:rStyle w:val="Hyperlink"/>
                <w:noProof/>
              </w:rPr>
              <w:t>3.9.1.</w:t>
            </w:r>
            <w:r w:rsidR="00E059DE">
              <w:rPr>
                <w:rFonts w:eastAsiaTheme="minorEastAsia" w:cstheme="minorBidi"/>
                <w:i w:val="0"/>
                <w:iCs w:val="0"/>
                <w:noProof/>
                <w:sz w:val="24"/>
                <w:szCs w:val="24"/>
              </w:rPr>
              <w:tab/>
            </w:r>
            <w:r w:rsidR="00E059DE" w:rsidRPr="00312499">
              <w:rPr>
                <w:rStyle w:val="Hyperlink"/>
                <w:noProof/>
              </w:rPr>
              <w:t>Function Explanations</w:t>
            </w:r>
            <w:r w:rsidR="00E059DE">
              <w:rPr>
                <w:noProof/>
                <w:webHidden/>
              </w:rPr>
              <w:tab/>
            </w:r>
            <w:r w:rsidR="00E059DE">
              <w:rPr>
                <w:noProof/>
                <w:webHidden/>
              </w:rPr>
              <w:fldChar w:fldCharType="begin"/>
            </w:r>
            <w:r w:rsidR="00E059DE">
              <w:rPr>
                <w:noProof/>
                <w:webHidden/>
              </w:rPr>
              <w:instrText xml:space="preserve"> PAGEREF _Toc511159204 \h </w:instrText>
            </w:r>
            <w:r w:rsidR="00E059DE">
              <w:rPr>
                <w:noProof/>
                <w:webHidden/>
              </w:rPr>
            </w:r>
            <w:r w:rsidR="00E059DE">
              <w:rPr>
                <w:noProof/>
                <w:webHidden/>
              </w:rPr>
              <w:fldChar w:fldCharType="separate"/>
            </w:r>
            <w:r w:rsidR="00E059DE">
              <w:rPr>
                <w:noProof/>
                <w:webHidden/>
              </w:rPr>
              <w:t>14</w:t>
            </w:r>
            <w:r w:rsidR="00E059DE">
              <w:rPr>
                <w:noProof/>
                <w:webHidden/>
              </w:rPr>
              <w:fldChar w:fldCharType="end"/>
            </w:r>
          </w:hyperlink>
        </w:p>
        <w:p w:rsidR="00E059DE" w:rsidRDefault="00357476">
          <w:pPr>
            <w:pStyle w:val="TOC2"/>
            <w:tabs>
              <w:tab w:val="left" w:pos="1000"/>
              <w:tab w:val="right" w:leader="dot" w:pos="9350"/>
            </w:tabs>
            <w:rPr>
              <w:rFonts w:eastAsiaTheme="minorEastAsia" w:cstheme="minorBidi"/>
              <w:smallCaps w:val="0"/>
              <w:noProof/>
              <w:sz w:val="24"/>
              <w:szCs w:val="24"/>
            </w:rPr>
          </w:pPr>
          <w:hyperlink w:anchor="_Toc511159205" w:history="1">
            <w:r w:rsidR="00E059DE" w:rsidRPr="00312499">
              <w:rPr>
                <w:rStyle w:val="Hyperlink"/>
                <w:noProof/>
              </w:rPr>
              <w:t>3.10.</w:t>
            </w:r>
            <w:r w:rsidR="00E059DE">
              <w:rPr>
                <w:rFonts w:eastAsiaTheme="minorEastAsia" w:cstheme="minorBidi"/>
                <w:smallCaps w:val="0"/>
                <w:noProof/>
                <w:sz w:val="24"/>
                <w:szCs w:val="24"/>
              </w:rPr>
              <w:tab/>
            </w:r>
            <w:r w:rsidR="00E059DE" w:rsidRPr="00312499">
              <w:rPr>
                <w:rStyle w:val="Hyperlink"/>
                <w:noProof/>
              </w:rPr>
              <w:t>interpreter.h</w:t>
            </w:r>
            <w:r w:rsidR="00E059DE">
              <w:rPr>
                <w:noProof/>
                <w:webHidden/>
              </w:rPr>
              <w:tab/>
            </w:r>
            <w:r w:rsidR="00E059DE">
              <w:rPr>
                <w:noProof/>
                <w:webHidden/>
              </w:rPr>
              <w:fldChar w:fldCharType="begin"/>
            </w:r>
            <w:r w:rsidR="00E059DE">
              <w:rPr>
                <w:noProof/>
                <w:webHidden/>
              </w:rPr>
              <w:instrText xml:space="preserve"> PAGEREF _Toc511159205 \h </w:instrText>
            </w:r>
            <w:r w:rsidR="00E059DE">
              <w:rPr>
                <w:noProof/>
                <w:webHidden/>
              </w:rPr>
            </w:r>
            <w:r w:rsidR="00E059DE">
              <w:rPr>
                <w:noProof/>
                <w:webHidden/>
              </w:rPr>
              <w:fldChar w:fldCharType="separate"/>
            </w:r>
            <w:r w:rsidR="00E059DE">
              <w:rPr>
                <w:noProof/>
                <w:webHidden/>
              </w:rPr>
              <w:t>16</w:t>
            </w:r>
            <w:r w:rsidR="00E059DE">
              <w:rPr>
                <w:noProof/>
                <w:webHidden/>
              </w:rPr>
              <w:fldChar w:fldCharType="end"/>
            </w:r>
          </w:hyperlink>
        </w:p>
        <w:p w:rsidR="00E059DE" w:rsidRDefault="00357476">
          <w:pPr>
            <w:pStyle w:val="TOC3"/>
            <w:tabs>
              <w:tab w:val="left" w:pos="1200"/>
              <w:tab w:val="right" w:leader="dot" w:pos="9350"/>
            </w:tabs>
            <w:rPr>
              <w:rFonts w:eastAsiaTheme="minorEastAsia" w:cstheme="minorBidi"/>
              <w:i w:val="0"/>
              <w:iCs w:val="0"/>
              <w:noProof/>
              <w:sz w:val="24"/>
              <w:szCs w:val="24"/>
            </w:rPr>
          </w:pPr>
          <w:hyperlink w:anchor="_Toc511159206" w:history="1">
            <w:r w:rsidR="00E059DE" w:rsidRPr="00312499">
              <w:rPr>
                <w:rStyle w:val="Hyperlink"/>
                <w:noProof/>
              </w:rPr>
              <w:t>3.10.1.</w:t>
            </w:r>
            <w:r w:rsidR="00E059DE">
              <w:rPr>
                <w:rFonts w:eastAsiaTheme="minorEastAsia" w:cstheme="minorBidi"/>
                <w:i w:val="0"/>
                <w:iCs w:val="0"/>
                <w:noProof/>
                <w:sz w:val="24"/>
                <w:szCs w:val="24"/>
              </w:rPr>
              <w:tab/>
            </w:r>
            <w:r w:rsidR="00E059DE" w:rsidRPr="00312499">
              <w:rPr>
                <w:rStyle w:val="Hyperlink"/>
                <w:noProof/>
              </w:rPr>
              <w:t>Usage</w:t>
            </w:r>
            <w:r w:rsidR="00E059DE">
              <w:rPr>
                <w:noProof/>
                <w:webHidden/>
              </w:rPr>
              <w:tab/>
            </w:r>
            <w:r w:rsidR="00E059DE">
              <w:rPr>
                <w:noProof/>
                <w:webHidden/>
              </w:rPr>
              <w:fldChar w:fldCharType="begin"/>
            </w:r>
            <w:r w:rsidR="00E059DE">
              <w:rPr>
                <w:noProof/>
                <w:webHidden/>
              </w:rPr>
              <w:instrText xml:space="preserve"> PAGEREF _Toc511159206 \h </w:instrText>
            </w:r>
            <w:r w:rsidR="00E059DE">
              <w:rPr>
                <w:noProof/>
                <w:webHidden/>
              </w:rPr>
            </w:r>
            <w:r w:rsidR="00E059DE">
              <w:rPr>
                <w:noProof/>
                <w:webHidden/>
              </w:rPr>
              <w:fldChar w:fldCharType="separate"/>
            </w:r>
            <w:r w:rsidR="00E059DE">
              <w:rPr>
                <w:noProof/>
                <w:webHidden/>
              </w:rPr>
              <w:t>16</w:t>
            </w:r>
            <w:r w:rsidR="00E059DE">
              <w:rPr>
                <w:noProof/>
                <w:webHidden/>
              </w:rPr>
              <w:fldChar w:fldCharType="end"/>
            </w:r>
          </w:hyperlink>
        </w:p>
        <w:p w:rsidR="00E059DE" w:rsidRDefault="00357476">
          <w:pPr>
            <w:pStyle w:val="TOC3"/>
            <w:tabs>
              <w:tab w:val="left" w:pos="1200"/>
              <w:tab w:val="right" w:leader="dot" w:pos="9350"/>
            </w:tabs>
            <w:rPr>
              <w:rFonts w:eastAsiaTheme="minorEastAsia" w:cstheme="minorBidi"/>
              <w:i w:val="0"/>
              <w:iCs w:val="0"/>
              <w:noProof/>
              <w:sz w:val="24"/>
              <w:szCs w:val="24"/>
            </w:rPr>
          </w:pPr>
          <w:hyperlink w:anchor="_Toc511159207" w:history="1">
            <w:r w:rsidR="00E059DE" w:rsidRPr="00312499">
              <w:rPr>
                <w:rStyle w:val="Hyperlink"/>
                <w:noProof/>
              </w:rPr>
              <w:t>3.10.2.</w:t>
            </w:r>
            <w:r w:rsidR="00E059DE">
              <w:rPr>
                <w:rFonts w:eastAsiaTheme="minorEastAsia" w:cstheme="minorBidi"/>
                <w:i w:val="0"/>
                <w:iCs w:val="0"/>
                <w:noProof/>
                <w:sz w:val="24"/>
                <w:szCs w:val="24"/>
              </w:rPr>
              <w:tab/>
            </w:r>
            <w:r w:rsidR="00E059DE" w:rsidRPr="00312499">
              <w:rPr>
                <w:rStyle w:val="Hyperlink"/>
                <w:noProof/>
              </w:rPr>
              <w:t>Function Explanations</w:t>
            </w:r>
            <w:r w:rsidR="00E059DE">
              <w:rPr>
                <w:noProof/>
                <w:webHidden/>
              </w:rPr>
              <w:tab/>
            </w:r>
            <w:r w:rsidR="00E059DE">
              <w:rPr>
                <w:noProof/>
                <w:webHidden/>
              </w:rPr>
              <w:fldChar w:fldCharType="begin"/>
            </w:r>
            <w:r w:rsidR="00E059DE">
              <w:rPr>
                <w:noProof/>
                <w:webHidden/>
              </w:rPr>
              <w:instrText xml:space="preserve"> PAGEREF _Toc511159207 \h </w:instrText>
            </w:r>
            <w:r w:rsidR="00E059DE">
              <w:rPr>
                <w:noProof/>
                <w:webHidden/>
              </w:rPr>
            </w:r>
            <w:r w:rsidR="00E059DE">
              <w:rPr>
                <w:noProof/>
                <w:webHidden/>
              </w:rPr>
              <w:fldChar w:fldCharType="separate"/>
            </w:r>
            <w:r w:rsidR="00E059DE">
              <w:rPr>
                <w:noProof/>
                <w:webHidden/>
              </w:rPr>
              <w:t>16</w:t>
            </w:r>
            <w:r w:rsidR="00E059DE">
              <w:rPr>
                <w:noProof/>
                <w:webHidden/>
              </w:rPr>
              <w:fldChar w:fldCharType="end"/>
            </w:r>
          </w:hyperlink>
        </w:p>
        <w:p w:rsidR="00E059DE" w:rsidRDefault="00357476">
          <w:pPr>
            <w:pStyle w:val="TOC2"/>
            <w:tabs>
              <w:tab w:val="left" w:pos="1000"/>
              <w:tab w:val="right" w:leader="dot" w:pos="9350"/>
            </w:tabs>
            <w:rPr>
              <w:rFonts w:eastAsiaTheme="minorEastAsia" w:cstheme="minorBidi"/>
              <w:smallCaps w:val="0"/>
              <w:noProof/>
              <w:sz w:val="24"/>
              <w:szCs w:val="24"/>
            </w:rPr>
          </w:pPr>
          <w:hyperlink w:anchor="_Toc511159208" w:history="1">
            <w:r w:rsidR="00E059DE" w:rsidRPr="00312499">
              <w:rPr>
                <w:rStyle w:val="Hyperlink"/>
                <w:noProof/>
              </w:rPr>
              <w:t>3.11.</w:t>
            </w:r>
            <w:r w:rsidR="00E059DE">
              <w:rPr>
                <w:rFonts w:eastAsiaTheme="minorEastAsia" w:cstheme="minorBidi"/>
                <w:smallCaps w:val="0"/>
                <w:noProof/>
                <w:sz w:val="24"/>
                <w:szCs w:val="24"/>
              </w:rPr>
              <w:tab/>
            </w:r>
            <w:r w:rsidR="00E059DE" w:rsidRPr="00312499">
              <w:rPr>
                <w:rStyle w:val="Hyperlink"/>
                <w:noProof/>
              </w:rPr>
              <w:t>parser.h</w:t>
            </w:r>
            <w:r w:rsidR="00E059DE">
              <w:rPr>
                <w:noProof/>
                <w:webHidden/>
              </w:rPr>
              <w:tab/>
            </w:r>
            <w:r w:rsidR="00E059DE">
              <w:rPr>
                <w:noProof/>
                <w:webHidden/>
              </w:rPr>
              <w:fldChar w:fldCharType="begin"/>
            </w:r>
            <w:r w:rsidR="00E059DE">
              <w:rPr>
                <w:noProof/>
                <w:webHidden/>
              </w:rPr>
              <w:instrText xml:space="preserve"> PAGEREF _Toc511159208 \h </w:instrText>
            </w:r>
            <w:r w:rsidR="00E059DE">
              <w:rPr>
                <w:noProof/>
                <w:webHidden/>
              </w:rPr>
            </w:r>
            <w:r w:rsidR="00E059DE">
              <w:rPr>
                <w:noProof/>
                <w:webHidden/>
              </w:rPr>
              <w:fldChar w:fldCharType="separate"/>
            </w:r>
            <w:r w:rsidR="00E059DE">
              <w:rPr>
                <w:noProof/>
                <w:webHidden/>
              </w:rPr>
              <w:t>17</w:t>
            </w:r>
            <w:r w:rsidR="00E059DE">
              <w:rPr>
                <w:noProof/>
                <w:webHidden/>
              </w:rPr>
              <w:fldChar w:fldCharType="end"/>
            </w:r>
          </w:hyperlink>
        </w:p>
        <w:p w:rsidR="00E059DE" w:rsidRDefault="00357476">
          <w:pPr>
            <w:pStyle w:val="TOC3"/>
            <w:tabs>
              <w:tab w:val="left" w:pos="1200"/>
              <w:tab w:val="right" w:leader="dot" w:pos="9350"/>
            </w:tabs>
            <w:rPr>
              <w:rFonts w:eastAsiaTheme="minorEastAsia" w:cstheme="minorBidi"/>
              <w:i w:val="0"/>
              <w:iCs w:val="0"/>
              <w:noProof/>
              <w:sz w:val="24"/>
              <w:szCs w:val="24"/>
            </w:rPr>
          </w:pPr>
          <w:hyperlink w:anchor="_Toc511159209" w:history="1">
            <w:r w:rsidR="00E059DE" w:rsidRPr="00312499">
              <w:rPr>
                <w:rStyle w:val="Hyperlink"/>
                <w:noProof/>
              </w:rPr>
              <w:t>3.11.1.</w:t>
            </w:r>
            <w:r w:rsidR="00E059DE">
              <w:rPr>
                <w:rFonts w:eastAsiaTheme="minorEastAsia" w:cstheme="minorBidi"/>
                <w:i w:val="0"/>
                <w:iCs w:val="0"/>
                <w:noProof/>
                <w:sz w:val="24"/>
                <w:szCs w:val="24"/>
              </w:rPr>
              <w:tab/>
            </w:r>
            <w:r w:rsidR="00E059DE" w:rsidRPr="00312499">
              <w:rPr>
                <w:rStyle w:val="Hyperlink"/>
                <w:noProof/>
              </w:rPr>
              <w:t>Function Explanations</w:t>
            </w:r>
            <w:r w:rsidR="00E059DE">
              <w:rPr>
                <w:noProof/>
                <w:webHidden/>
              </w:rPr>
              <w:tab/>
            </w:r>
            <w:r w:rsidR="00E059DE">
              <w:rPr>
                <w:noProof/>
                <w:webHidden/>
              </w:rPr>
              <w:fldChar w:fldCharType="begin"/>
            </w:r>
            <w:r w:rsidR="00E059DE">
              <w:rPr>
                <w:noProof/>
                <w:webHidden/>
              </w:rPr>
              <w:instrText xml:space="preserve"> PAGEREF _Toc511159209 \h </w:instrText>
            </w:r>
            <w:r w:rsidR="00E059DE">
              <w:rPr>
                <w:noProof/>
                <w:webHidden/>
              </w:rPr>
            </w:r>
            <w:r w:rsidR="00E059DE">
              <w:rPr>
                <w:noProof/>
                <w:webHidden/>
              </w:rPr>
              <w:fldChar w:fldCharType="separate"/>
            </w:r>
            <w:r w:rsidR="00E059DE">
              <w:rPr>
                <w:noProof/>
                <w:webHidden/>
              </w:rPr>
              <w:t>17</w:t>
            </w:r>
            <w:r w:rsidR="00E059DE">
              <w:rPr>
                <w:noProof/>
                <w:webHidden/>
              </w:rPr>
              <w:fldChar w:fldCharType="end"/>
            </w:r>
          </w:hyperlink>
        </w:p>
        <w:p w:rsidR="00E059DE" w:rsidRDefault="00357476">
          <w:pPr>
            <w:pStyle w:val="TOC2"/>
            <w:tabs>
              <w:tab w:val="left" w:pos="1000"/>
              <w:tab w:val="right" w:leader="dot" w:pos="9350"/>
            </w:tabs>
            <w:rPr>
              <w:rFonts w:eastAsiaTheme="minorEastAsia" w:cstheme="minorBidi"/>
              <w:smallCaps w:val="0"/>
              <w:noProof/>
              <w:sz w:val="24"/>
              <w:szCs w:val="24"/>
            </w:rPr>
          </w:pPr>
          <w:hyperlink w:anchor="_Toc511159210" w:history="1">
            <w:r w:rsidR="00E059DE" w:rsidRPr="00312499">
              <w:rPr>
                <w:rStyle w:val="Hyperlink"/>
                <w:noProof/>
              </w:rPr>
              <w:t>3.12.</w:t>
            </w:r>
            <w:r w:rsidR="00E059DE">
              <w:rPr>
                <w:rFonts w:eastAsiaTheme="minorEastAsia" w:cstheme="minorBidi"/>
                <w:smallCaps w:val="0"/>
                <w:noProof/>
                <w:sz w:val="24"/>
                <w:szCs w:val="24"/>
              </w:rPr>
              <w:tab/>
            </w:r>
            <w:r w:rsidR="00E059DE" w:rsidRPr="00312499">
              <w:rPr>
                <w:rStyle w:val="Hyperlink"/>
                <w:noProof/>
              </w:rPr>
              <w:t>register.h</w:t>
            </w:r>
            <w:r w:rsidR="00E059DE">
              <w:rPr>
                <w:noProof/>
                <w:webHidden/>
              </w:rPr>
              <w:tab/>
            </w:r>
            <w:r w:rsidR="00E059DE">
              <w:rPr>
                <w:noProof/>
                <w:webHidden/>
              </w:rPr>
              <w:fldChar w:fldCharType="begin"/>
            </w:r>
            <w:r w:rsidR="00E059DE">
              <w:rPr>
                <w:noProof/>
                <w:webHidden/>
              </w:rPr>
              <w:instrText xml:space="preserve"> PAGEREF _Toc511159210 \h </w:instrText>
            </w:r>
            <w:r w:rsidR="00E059DE">
              <w:rPr>
                <w:noProof/>
                <w:webHidden/>
              </w:rPr>
            </w:r>
            <w:r w:rsidR="00E059DE">
              <w:rPr>
                <w:noProof/>
                <w:webHidden/>
              </w:rPr>
              <w:fldChar w:fldCharType="separate"/>
            </w:r>
            <w:r w:rsidR="00E059DE">
              <w:rPr>
                <w:noProof/>
                <w:webHidden/>
              </w:rPr>
              <w:t>17</w:t>
            </w:r>
            <w:r w:rsidR="00E059DE">
              <w:rPr>
                <w:noProof/>
                <w:webHidden/>
              </w:rPr>
              <w:fldChar w:fldCharType="end"/>
            </w:r>
          </w:hyperlink>
        </w:p>
        <w:p w:rsidR="00E059DE" w:rsidRDefault="00357476">
          <w:pPr>
            <w:pStyle w:val="TOC3"/>
            <w:tabs>
              <w:tab w:val="left" w:pos="1200"/>
              <w:tab w:val="right" w:leader="dot" w:pos="9350"/>
            </w:tabs>
            <w:rPr>
              <w:rFonts w:eastAsiaTheme="minorEastAsia" w:cstheme="minorBidi"/>
              <w:i w:val="0"/>
              <w:iCs w:val="0"/>
              <w:noProof/>
              <w:sz w:val="24"/>
              <w:szCs w:val="24"/>
            </w:rPr>
          </w:pPr>
          <w:hyperlink w:anchor="_Toc511159211" w:history="1">
            <w:r w:rsidR="00E059DE" w:rsidRPr="00312499">
              <w:rPr>
                <w:rStyle w:val="Hyperlink"/>
                <w:noProof/>
              </w:rPr>
              <w:t>3.12.1.</w:t>
            </w:r>
            <w:r w:rsidR="00E059DE">
              <w:rPr>
                <w:rFonts w:eastAsiaTheme="minorEastAsia" w:cstheme="minorBidi"/>
                <w:i w:val="0"/>
                <w:iCs w:val="0"/>
                <w:noProof/>
                <w:sz w:val="24"/>
                <w:szCs w:val="24"/>
              </w:rPr>
              <w:tab/>
            </w:r>
            <w:r w:rsidR="00E059DE" w:rsidRPr="00312499">
              <w:rPr>
                <w:rStyle w:val="Hyperlink"/>
                <w:noProof/>
              </w:rPr>
              <w:t>Function Explanations</w:t>
            </w:r>
            <w:r w:rsidR="00E059DE">
              <w:rPr>
                <w:noProof/>
                <w:webHidden/>
              </w:rPr>
              <w:tab/>
            </w:r>
            <w:r w:rsidR="00E059DE">
              <w:rPr>
                <w:noProof/>
                <w:webHidden/>
              </w:rPr>
              <w:fldChar w:fldCharType="begin"/>
            </w:r>
            <w:r w:rsidR="00E059DE">
              <w:rPr>
                <w:noProof/>
                <w:webHidden/>
              </w:rPr>
              <w:instrText xml:space="preserve"> PAGEREF _Toc511159211 \h </w:instrText>
            </w:r>
            <w:r w:rsidR="00E059DE">
              <w:rPr>
                <w:noProof/>
                <w:webHidden/>
              </w:rPr>
            </w:r>
            <w:r w:rsidR="00E059DE">
              <w:rPr>
                <w:noProof/>
                <w:webHidden/>
              </w:rPr>
              <w:fldChar w:fldCharType="separate"/>
            </w:r>
            <w:r w:rsidR="00E059DE">
              <w:rPr>
                <w:noProof/>
                <w:webHidden/>
              </w:rPr>
              <w:t>17</w:t>
            </w:r>
            <w:r w:rsidR="00E059DE">
              <w:rPr>
                <w:noProof/>
                <w:webHidden/>
              </w:rPr>
              <w:fldChar w:fldCharType="end"/>
            </w:r>
          </w:hyperlink>
        </w:p>
        <w:p w:rsidR="00E059DE" w:rsidRDefault="00357476">
          <w:pPr>
            <w:pStyle w:val="TOC2"/>
            <w:tabs>
              <w:tab w:val="left" w:pos="1000"/>
              <w:tab w:val="right" w:leader="dot" w:pos="9350"/>
            </w:tabs>
            <w:rPr>
              <w:rFonts w:eastAsiaTheme="minorEastAsia" w:cstheme="minorBidi"/>
              <w:smallCaps w:val="0"/>
              <w:noProof/>
              <w:sz w:val="24"/>
              <w:szCs w:val="24"/>
            </w:rPr>
          </w:pPr>
          <w:hyperlink w:anchor="_Toc511159212" w:history="1">
            <w:r w:rsidR="00E059DE" w:rsidRPr="00312499">
              <w:rPr>
                <w:rStyle w:val="Hyperlink"/>
                <w:noProof/>
              </w:rPr>
              <w:t>3.13.</w:t>
            </w:r>
            <w:r w:rsidR="00E059DE">
              <w:rPr>
                <w:rFonts w:eastAsiaTheme="minorEastAsia" w:cstheme="minorBidi"/>
                <w:smallCaps w:val="0"/>
                <w:noProof/>
                <w:sz w:val="24"/>
                <w:szCs w:val="24"/>
              </w:rPr>
              <w:tab/>
            </w:r>
            <w:r w:rsidR="00E059DE" w:rsidRPr="00312499">
              <w:rPr>
                <w:rStyle w:val="Hyperlink"/>
                <w:noProof/>
              </w:rPr>
              <w:t>reserved.h</w:t>
            </w:r>
            <w:r w:rsidR="00E059DE">
              <w:rPr>
                <w:noProof/>
                <w:webHidden/>
              </w:rPr>
              <w:tab/>
            </w:r>
            <w:r w:rsidR="00E059DE">
              <w:rPr>
                <w:noProof/>
                <w:webHidden/>
              </w:rPr>
              <w:fldChar w:fldCharType="begin"/>
            </w:r>
            <w:r w:rsidR="00E059DE">
              <w:rPr>
                <w:noProof/>
                <w:webHidden/>
              </w:rPr>
              <w:instrText xml:space="preserve"> PAGEREF _Toc511159212 \h </w:instrText>
            </w:r>
            <w:r w:rsidR="00E059DE">
              <w:rPr>
                <w:noProof/>
                <w:webHidden/>
              </w:rPr>
            </w:r>
            <w:r w:rsidR="00E059DE">
              <w:rPr>
                <w:noProof/>
                <w:webHidden/>
              </w:rPr>
              <w:fldChar w:fldCharType="separate"/>
            </w:r>
            <w:r w:rsidR="00E059DE">
              <w:rPr>
                <w:noProof/>
                <w:webHidden/>
              </w:rPr>
              <w:t>17</w:t>
            </w:r>
            <w:r w:rsidR="00E059DE">
              <w:rPr>
                <w:noProof/>
                <w:webHidden/>
              </w:rPr>
              <w:fldChar w:fldCharType="end"/>
            </w:r>
          </w:hyperlink>
        </w:p>
        <w:p w:rsidR="00E059DE" w:rsidRDefault="00357476">
          <w:pPr>
            <w:pStyle w:val="TOC2"/>
            <w:tabs>
              <w:tab w:val="left" w:pos="1000"/>
              <w:tab w:val="right" w:leader="dot" w:pos="9350"/>
            </w:tabs>
            <w:rPr>
              <w:rFonts w:eastAsiaTheme="minorEastAsia" w:cstheme="minorBidi"/>
              <w:smallCaps w:val="0"/>
              <w:noProof/>
              <w:sz w:val="24"/>
              <w:szCs w:val="24"/>
            </w:rPr>
          </w:pPr>
          <w:hyperlink w:anchor="_Toc511159213" w:history="1">
            <w:r w:rsidR="00E059DE" w:rsidRPr="00312499">
              <w:rPr>
                <w:rStyle w:val="Hyperlink"/>
                <w:noProof/>
              </w:rPr>
              <w:t>3.14.</w:t>
            </w:r>
            <w:r w:rsidR="00E059DE">
              <w:rPr>
                <w:rFonts w:eastAsiaTheme="minorEastAsia" w:cstheme="minorBidi"/>
                <w:smallCaps w:val="0"/>
                <w:noProof/>
                <w:sz w:val="24"/>
                <w:szCs w:val="24"/>
              </w:rPr>
              <w:tab/>
            </w:r>
            <w:r w:rsidR="00E059DE" w:rsidRPr="00312499">
              <w:rPr>
                <w:rStyle w:val="Hyperlink"/>
                <w:noProof/>
              </w:rPr>
              <w:t>symbol.h</w:t>
            </w:r>
            <w:r w:rsidR="00E059DE">
              <w:rPr>
                <w:noProof/>
                <w:webHidden/>
              </w:rPr>
              <w:tab/>
            </w:r>
            <w:r w:rsidR="00E059DE">
              <w:rPr>
                <w:noProof/>
                <w:webHidden/>
              </w:rPr>
              <w:fldChar w:fldCharType="begin"/>
            </w:r>
            <w:r w:rsidR="00E059DE">
              <w:rPr>
                <w:noProof/>
                <w:webHidden/>
              </w:rPr>
              <w:instrText xml:space="preserve"> PAGEREF _Toc511159213 \h </w:instrText>
            </w:r>
            <w:r w:rsidR="00E059DE">
              <w:rPr>
                <w:noProof/>
                <w:webHidden/>
              </w:rPr>
            </w:r>
            <w:r w:rsidR="00E059DE">
              <w:rPr>
                <w:noProof/>
                <w:webHidden/>
              </w:rPr>
              <w:fldChar w:fldCharType="separate"/>
            </w:r>
            <w:r w:rsidR="00E059DE">
              <w:rPr>
                <w:noProof/>
                <w:webHidden/>
              </w:rPr>
              <w:t>18</w:t>
            </w:r>
            <w:r w:rsidR="00E059DE">
              <w:rPr>
                <w:noProof/>
                <w:webHidden/>
              </w:rPr>
              <w:fldChar w:fldCharType="end"/>
            </w:r>
          </w:hyperlink>
        </w:p>
        <w:p w:rsidR="00E059DE" w:rsidRDefault="00357476">
          <w:pPr>
            <w:pStyle w:val="TOC3"/>
            <w:tabs>
              <w:tab w:val="left" w:pos="1200"/>
              <w:tab w:val="right" w:leader="dot" w:pos="9350"/>
            </w:tabs>
            <w:rPr>
              <w:rFonts w:eastAsiaTheme="minorEastAsia" w:cstheme="minorBidi"/>
              <w:i w:val="0"/>
              <w:iCs w:val="0"/>
              <w:noProof/>
              <w:sz w:val="24"/>
              <w:szCs w:val="24"/>
            </w:rPr>
          </w:pPr>
          <w:hyperlink w:anchor="_Toc511159214" w:history="1">
            <w:r w:rsidR="00E059DE" w:rsidRPr="00312499">
              <w:rPr>
                <w:rStyle w:val="Hyperlink"/>
                <w:noProof/>
              </w:rPr>
              <w:t>3.14.1.</w:t>
            </w:r>
            <w:r w:rsidR="00E059DE">
              <w:rPr>
                <w:rFonts w:eastAsiaTheme="minorEastAsia" w:cstheme="minorBidi"/>
                <w:i w:val="0"/>
                <w:iCs w:val="0"/>
                <w:noProof/>
                <w:sz w:val="24"/>
                <w:szCs w:val="24"/>
              </w:rPr>
              <w:tab/>
            </w:r>
            <w:r w:rsidR="00E059DE" w:rsidRPr="00312499">
              <w:rPr>
                <w:rStyle w:val="Hyperlink"/>
                <w:noProof/>
              </w:rPr>
              <w:t>(Some) Function Explanations</w:t>
            </w:r>
            <w:r w:rsidR="00E059DE">
              <w:rPr>
                <w:noProof/>
                <w:webHidden/>
              </w:rPr>
              <w:tab/>
            </w:r>
            <w:r w:rsidR="00E059DE">
              <w:rPr>
                <w:noProof/>
                <w:webHidden/>
              </w:rPr>
              <w:fldChar w:fldCharType="begin"/>
            </w:r>
            <w:r w:rsidR="00E059DE">
              <w:rPr>
                <w:noProof/>
                <w:webHidden/>
              </w:rPr>
              <w:instrText xml:space="preserve"> PAGEREF _Toc511159214 \h </w:instrText>
            </w:r>
            <w:r w:rsidR="00E059DE">
              <w:rPr>
                <w:noProof/>
                <w:webHidden/>
              </w:rPr>
            </w:r>
            <w:r w:rsidR="00E059DE">
              <w:rPr>
                <w:noProof/>
                <w:webHidden/>
              </w:rPr>
              <w:fldChar w:fldCharType="separate"/>
            </w:r>
            <w:r w:rsidR="00E059DE">
              <w:rPr>
                <w:noProof/>
                <w:webHidden/>
              </w:rPr>
              <w:t>18</w:t>
            </w:r>
            <w:r w:rsidR="00E059DE">
              <w:rPr>
                <w:noProof/>
                <w:webHidden/>
              </w:rPr>
              <w:fldChar w:fldCharType="end"/>
            </w:r>
          </w:hyperlink>
        </w:p>
        <w:p w:rsidR="00E059DE" w:rsidRDefault="00357476">
          <w:pPr>
            <w:pStyle w:val="TOC1"/>
            <w:tabs>
              <w:tab w:val="left" w:pos="400"/>
              <w:tab w:val="right" w:leader="dot" w:pos="9350"/>
            </w:tabs>
            <w:rPr>
              <w:rFonts w:eastAsiaTheme="minorEastAsia" w:cstheme="minorBidi"/>
              <w:b w:val="0"/>
              <w:bCs w:val="0"/>
              <w:caps w:val="0"/>
              <w:noProof/>
              <w:sz w:val="24"/>
              <w:szCs w:val="24"/>
            </w:rPr>
          </w:pPr>
          <w:hyperlink w:anchor="_Toc511159215" w:history="1">
            <w:r w:rsidR="00E059DE" w:rsidRPr="00312499">
              <w:rPr>
                <w:rStyle w:val="Hyperlink"/>
                <w:noProof/>
              </w:rPr>
              <w:t>4.</w:t>
            </w:r>
            <w:r w:rsidR="00E059DE">
              <w:rPr>
                <w:rFonts w:eastAsiaTheme="minorEastAsia" w:cstheme="minorBidi"/>
                <w:b w:val="0"/>
                <w:bCs w:val="0"/>
                <w:caps w:val="0"/>
                <w:noProof/>
                <w:sz w:val="24"/>
                <w:szCs w:val="24"/>
              </w:rPr>
              <w:tab/>
            </w:r>
            <w:r w:rsidR="00E059DE" w:rsidRPr="00312499">
              <w:rPr>
                <w:rStyle w:val="Hyperlink"/>
                <w:rFonts w:hint="eastAsia"/>
                <w:noProof/>
              </w:rPr>
              <w:t>전역</w:t>
            </w:r>
            <w:r w:rsidR="00E059DE" w:rsidRPr="00312499">
              <w:rPr>
                <w:rStyle w:val="Hyperlink"/>
                <w:noProof/>
              </w:rPr>
              <w:t xml:space="preserve"> </w:t>
            </w:r>
            <w:r w:rsidR="00E059DE" w:rsidRPr="00312499">
              <w:rPr>
                <w:rStyle w:val="Hyperlink"/>
                <w:rFonts w:hint="eastAsia"/>
                <w:noProof/>
              </w:rPr>
              <w:t>변수</w:t>
            </w:r>
            <w:r w:rsidR="00E059DE">
              <w:rPr>
                <w:noProof/>
                <w:webHidden/>
              </w:rPr>
              <w:tab/>
            </w:r>
            <w:r w:rsidR="00E059DE">
              <w:rPr>
                <w:noProof/>
                <w:webHidden/>
              </w:rPr>
              <w:fldChar w:fldCharType="begin"/>
            </w:r>
            <w:r w:rsidR="00E059DE">
              <w:rPr>
                <w:noProof/>
                <w:webHidden/>
              </w:rPr>
              <w:instrText xml:space="preserve"> PAGEREF _Toc511159215 \h </w:instrText>
            </w:r>
            <w:r w:rsidR="00E059DE">
              <w:rPr>
                <w:noProof/>
                <w:webHidden/>
              </w:rPr>
            </w:r>
            <w:r w:rsidR="00E059DE">
              <w:rPr>
                <w:noProof/>
                <w:webHidden/>
              </w:rPr>
              <w:fldChar w:fldCharType="separate"/>
            </w:r>
            <w:r w:rsidR="00E059DE">
              <w:rPr>
                <w:noProof/>
                <w:webHidden/>
              </w:rPr>
              <w:t>18</w:t>
            </w:r>
            <w:r w:rsidR="00E059DE">
              <w:rPr>
                <w:noProof/>
                <w:webHidden/>
              </w:rPr>
              <w:fldChar w:fldCharType="end"/>
            </w:r>
          </w:hyperlink>
        </w:p>
        <w:p w:rsidR="00E059DE" w:rsidRDefault="00357476">
          <w:pPr>
            <w:pStyle w:val="TOC2"/>
            <w:tabs>
              <w:tab w:val="left" w:pos="800"/>
              <w:tab w:val="right" w:leader="dot" w:pos="9350"/>
            </w:tabs>
            <w:rPr>
              <w:rFonts w:eastAsiaTheme="minorEastAsia" w:cstheme="minorBidi"/>
              <w:smallCaps w:val="0"/>
              <w:noProof/>
              <w:sz w:val="24"/>
              <w:szCs w:val="24"/>
            </w:rPr>
          </w:pPr>
          <w:hyperlink w:anchor="_Toc511159216" w:history="1">
            <w:r w:rsidR="00E059DE" w:rsidRPr="00312499">
              <w:rPr>
                <w:rStyle w:val="Hyperlink"/>
                <w:noProof/>
              </w:rPr>
              <w:t>4.1.</w:t>
            </w:r>
            <w:r w:rsidR="00E059DE">
              <w:rPr>
                <w:rFonts w:eastAsiaTheme="minorEastAsia" w:cstheme="minorBidi"/>
                <w:smallCaps w:val="0"/>
                <w:noProof/>
                <w:sz w:val="24"/>
                <w:szCs w:val="24"/>
              </w:rPr>
              <w:tab/>
            </w:r>
            <w:r w:rsidR="00E059DE" w:rsidRPr="00312499">
              <w:rPr>
                <w:rStyle w:val="Hyperlink"/>
                <w:noProof/>
              </w:rPr>
              <w:t xml:space="preserve">struct _Global G </w:t>
            </w:r>
            <w:r w:rsidR="00E059DE" w:rsidRPr="00312499">
              <w:rPr>
                <w:rStyle w:val="Hyperlink"/>
                <w:rFonts w:hint="eastAsia"/>
                <w:noProof/>
              </w:rPr>
              <w:t>내</w:t>
            </w:r>
            <w:r w:rsidR="00E059DE" w:rsidRPr="00312499">
              <w:rPr>
                <w:rStyle w:val="Hyperlink"/>
                <w:noProof/>
              </w:rPr>
              <w:t xml:space="preserve"> </w:t>
            </w:r>
            <w:r w:rsidR="00E059DE" w:rsidRPr="00312499">
              <w:rPr>
                <w:rStyle w:val="Hyperlink"/>
                <w:rFonts w:hint="eastAsia"/>
                <w:noProof/>
              </w:rPr>
              <w:t>전역</w:t>
            </w:r>
            <w:r w:rsidR="00E059DE" w:rsidRPr="00312499">
              <w:rPr>
                <w:rStyle w:val="Hyperlink"/>
                <w:noProof/>
              </w:rPr>
              <w:t xml:space="preserve"> </w:t>
            </w:r>
            <w:r w:rsidR="00E059DE" w:rsidRPr="00312499">
              <w:rPr>
                <w:rStyle w:val="Hyperlink"/>
                <w:rFonts w:hint="eastAsia"/>
                <w:noProof/>
              </w:rPr>
              <w:t>변수</w:t>
            </w:r>
            <w:r w:rsidR="00E059DE">
              <w:rPr>
                <w:noProof/>
                <w:webHidden/>
              </w:rPr>
              <w:tab/>
            </w:r>
            <w:r w:rsidR="00E059DE">
              <w:rPr>
                <w:noProof/>
                <w:webHidden/>
              </w:rPr>
              <w:fldChar w:fldCharType="begin"/>
            </w:r>
            <w:r w:rsidR="00E059DE">
              <w:rPr>
                <w:noProof/>
                <w:webHidden/>
              </w:rPr>
              <w:instrText xml:space="preserve"> PAGEREF _Toc511159216 \h </w:instrText>
            </w:r>
            <w:r w:rsidR="00E059DE">
              <w:rPr>
                <w:noProof/>
                <w:webHidden/>
              </w:rPr>
            </w:r>
            <w:r w:rsidR="00E059DE">
              <w:rPr>
                <w:noProof/>
                <w:webHidden/>
              </w:rPr>
              <w:fldChar w:fldCharType="separate"/>
            </w:r>
            <w:r w:rsidR="00E059DE">
              <w:rPr>
                <w:noProof/>
                <w:webHidden/>
              </w:rPr>
              <w:t>18</w:t>
            </w:r>
            <w:r w:rsidR="00E059DE">
              <w:rPr>
                <w:noProof/>
                <w:webHidden/>
              </w:rPr>
              <w:fldChar w:fldCharType="end"/>
            </w:r>
          </w:hyperlink>
        </w:p>
        <w:p w:rsidR="00E059DE" w:rsidRDefault="00357476">
          <w:pPr>
            <w:pStyle w:val="TOC3"/>
            <w:tabs>
              <w:tab w:val="left" w:pos="1200"/>
              <w:tab w:val="right" w:leader="dot" w:pos="9350"/>
            </w:tabs>
            <w:rPr>
              <w:rFonts w:eastAsiaTheme="minorEastAsia" w:cstheme="minorBidi"/>
              <w:i w:val="0"/>
              <w:iCs w:val="0"/>
              <w:noProof/>
              <w:sz w:val="24"/>
              <w:szCs w:val="24"/>
            </w:rPr>
          </w:pPr>
          <w:hyperlink w:anchor="_Toc511159217" w:history="1">
            <w:r w:rsidR="00E059DE" w:rsidRPr="00312499">
              <w:rPr>
                <w:rStyle w:val="Hyperlink"/>
                <w:noProof/>
              </w:rPr>
              <w:t>4.1.1.</w:t>
            </w:r>
            <w:r w:rsidR="00E059DE">
              <w:rPr>
                <w:rFonts w:eastAsiaTheme="minorEastAsia" w:cstheme="minorBidi"/>
                <w:i w:val="0"/>
                <w:iCs w:val="0"/>
                <w:noProof/>
                <w:sz w:val="24"/>
                <w:szCs w:val="24"/>
              </w:rPr>
              <w:tab/>
            </w:r>
            <w:r w:rsidR="00E059DE" w:rsidRPr="00312499">
              <w:rPr>
                <w:rStyle w:val="Hyperlink"/>
                <w:noProof/>
              </w:rPr>
              <w:t>History *history</w:t>
            </w:r>
            <w:r w:rsidR="00E059DE">
              <w:rPr>
                <w:noProof/>
                <w:webHidden/>
              </w:rPr>
              <w:tab/>
            </w:r>
            <w:r w:rsidR="00E059DE">
              <w:rPr>
                <w:noProof/>
                <w:webHidden/>
              </w:rPr>
              <w:fldChar w:fldCharType="begin"/>
            </w:r>
            <w:r w:rsidR="00E059DE">
              <w:rPr>
                <w:noProof/>
                <w:webHidden/>
              </w:rPr>
              <w:instrText xml:space="preserve"> PAGEREF _Toc511159217 \h </w:instrText>
            </w:r>
            <w:r w:rsidR="00E059DE">
              <w:rPr>
                <w:noProof/>
                <w:webHidden/>
              </w:rPr>
            </w:r>
            <w:r w:rsidR="00E059DE">
              <w:rPr>
                <w:noProof/>
                <w:webHidden/>
              </w:rPr>
              <w:fldChar w:fldCharType="separate"/>
            </w:r>
            <w:r w:rsidR="00E059DE">
              <w:rPr>
                <w:noProof/>
                <w:webHidden/>
              </w:rPr>
              <w:t>18</w:t>
            </w:r>
            <w:r w:rsidR="00E059DE">
              <w:rPr>
                <w:noProof/>
                <w:webHidden/>
              </w:rPr>
              <w:fldChar w:fldCharType="end"/>
            </w:r>
          </w:hyperlink>
        </w:p>
        <w:p w:rsidR="00E059DE" w:rsidRDefault="00357476">
          <w:pPr>
            <w:pStyle w:val="TOC3"/>
            <w:tabs>
              <w:tab w:val="left" w:pos="1200"/>
              <w:tab w:val="right" w:leader="dot" w:pos="9350"/>
            </w:tabs>
            <w:rPr>
              <w:rFonts w:eastAsiaTheme="minorEastAsia" w:cstheme="minorBidi"/>
              <w:i w:val="0"/>
              <w:iCs w:val="0"/>
              <w:noProof/>
              <w:sz w:val="24"/>
              <w:szCs w:val="24"/>
            </w:rPr>
          </w:pPr>
          <w:hyperlink w:anchor="_Toc511159218" w:history="1">
            <w:r w:rsidR="00E059DE" w:rsidRPr="00312499">
              <w:rPr>
                <w:rStyle w:val="Hyperlink"/>
                <w:noProof/>
              </w:rPr>
              <w:t>4.1.2.</w:t>
            </w:r>
            <w:r w:rsidR="00E059DE">
              <w:rPr>
                <w:rFonts w:eastAsiaTheme="minorEastAsia" w:cstheme="minorBidi"/>
                <w:i w:val="0"/>
                <w:iCs w:val="0"/>
                <w:noProof/>
                <w:sz w:val="24"/>
                <w:szCs w:val="24"/>
              </w:rPr>
              <w:tab/>
            </w:r>
            <w:r w:rsidR="00E059DE" w:rsidRPr="00312499">
              <w:rPr>
                <w:rStyle w:val="Hyperlink"/>
                <w:noProof/>
              </w:rPr>
              <w:t>HashTable table;</w:t>
            </w:r>
            <w:r w:rsidR="00E059DE">
              <w:rPr>
                <w:noProof/>
                <w:webHidden/>
              </w:rPr>
              <w:tab/>
            </w:r>
            <w:r w:rsidR="00E059DE">
              <w:rPr>
                <w:noProof/>
                <w:webHidden/>
              </w:rPr>
              <w:fldChar w:fldCharType="begin"/>
            </w:r>
            <w:r w:rsidR="00E059DE">
              <w:rPr>
                <w:noProof/>
                <w:webHidden/>
              </w:rPr>
              <w:instrText xml:space="preserve"> PAGEREF _Toc511159218 \h </w:instrText>
            </w:r>
            <w:r w:rsidR="00E059DE">
              <w:rPr>
                <w:noProof/>
                <w:webHidden/>
              </w:rPr>
            </w:r>
            <w:r w:rsidR="00E059DE">
              <w:rPr>
                <w:noProof/>
                <w:webHidden/>
              </w:rPr>
              <w:fldChar w:fldCharType="separate"/>
            </w:r>
            <w:r w:rsidR="00E059DE">
              <w:rPr>
                <w:noProof/>
                <w:webHidden/>
              </w:rPr>
              <w:t>18</w:t>
            </w:r>
            <w:r w:rsidR="00E059DE">
              <w:rPr>
                <w:noProof/>
                <w:webHidden/>
              </w:rPr>
              <w:fldChar w:fldCharType="end"/>
            </w:r>
          </w:hyperlink>
        </w:p>
        <w:p w:rsidR="00E059DE" w:rsidRDefault="00357476">
          <w:pPr>
            <w:pStyle w:val="TOC3"/>
            <w:tabs>
              <w:tab w:val="left" w:pos="1200"/>
              <w:tab w:val="right" w:leader="dot" w:pos="9350"/>
            </w:tabs>
            <w:rPr>
              <w:rFonts w:eastAsiaTheme="minorEastAsia" w:cstheme="minorBidi"/>
              <w:i w:val="0"/>
              <w:iCs w:val="0"/>
              <w:noProof/>
              <w:sz w:val="24"/>
              <w:szCs w:val="24"/>
            </w:rPr>
          </w:pPr>
          <w:hyperlink w:anchor="_Toc511159219" w:history="1">
            <w:r w:rsidR="00E059DE" w:rsidRPr="00312499">
              <w:rPr>
                <w:rStyle w:val="Hyperlink"/>
                <w:noProof/>
              </w:rPr>
              <w:t>4.1.3.</w:t>
            </w:r>
            <w:r w:rsidR="00E059DE">
              <w:rPr>
                <w:rFonts w:eastAsiaTheme="minorEastAsia" w:cstheme="minorBidi"/>
                <w:i w:val="0"/>
                <w:iCs w:val="0"/>
                <w:noProof/>
                <w:sz w:val="24"/>
                <w:szCs w:val="24"/>
              </w:rPr>
              <w:tab/>
            </w:r>
            <w:r w:rsidR="00E059DE" w:rsidRPr="00312499">
              <w:rPr>
                <w:rStyle w:val="Hyperlink"/>
                <w:noProof/>
              </w:rPr>
              <w:t>Block *block;</w:t>
            </w:r>
            <w:r w:rsidR="00E059DE">
              <w:rPr>
                <w:noProof/>
                <w:webHidden/>
              </w:rPr>
              <w:tab/>
            </w:r>
            <w:r w:rsidR="00E059DE">
              <w:rPr>
                <w:noProof/>
                <w:webHidden/>
              </w:rPr>
              <w:fldChar w:fldCharType="begin"/>
            </w:r>
            <w:r w:rsidR="00E059DE">
              <w:rPr>
                <w:noProof/>
                <w:webHidden/>
              </w:rPr>
              <w:instrText xml:space="preserve"> PAGEREF _Toc511159219 \h </w:instrText>
            </w:r>
            <w:r w:rsidR="00E059DE">
              <w:rPr>
                <w:noProof/>
                <w:webHidden/>
              </w:rPr>
            </w:r>
            <w:r w:rsidR="00E059DE">
              <w:rPr>
                <w:noProof/>
                <w:webHidden/>
              </w:rPr>
              <w:fldChar w:fldCharType="separate"/>
            </w:r>
            <w:r w:rsidR="00E059DE">
              <w:rPr>
                <w:noProof/>
                <w:webHidden/>
              </w:rPr>
              <w:t>18</w:t>
            </w:r>
            <w:r w:rsidR="00E059DE">
              <w:rPr>
                <w:noProof/>
                <w:webHidden/>
              </w:rPr>
              <w:fldChar w:fldCharType="end"/>
            </w:r>
          </w:hyperlink>
        </w:p>
        <w:p w:rsidR="00E059DE" w:rsidRDefault="00357476">
          <w:pPr>
            <w:pStyle w:val="TOC3"/>
            <w:tabs>
              <w:tab w:val="left" w:pos="1200"/>
              <w:tab w:val="right" w:leader="dot" w:pos="9350"/>
            </w:tabs>
            <w:rPr>
              <w:rFonts w:eastAsiaTheme="minorEastAsia" w:cstheme="minorBidi"/>
              <w:i w:val="0"/>
              <w:iCs w:val="0"/>
              <w:noProof/>
              <w:sz w:val="24"/>
              <w:szCs w:val="24"/>
            </w:rPr>
          </w:pPr>
          <w:hyperlink w:anchor="_Toc511159220" w:history="1">
            <w:r w:rsidR="00E059DE" w:rsidRPr="00312499">
              <w:rPr>
                <w:rStyle w:val="Hyperlink"/>
                <w:noProof/>
              </w:rPr>
              <w:t>4.1.4.</w:t>
            </w:r>
            <w:r w:rsidR="00E059DE">
              <w:rPr>
                <w:rFonts w:eastAsiaTheme="minorEastAsia" w:cstheme="minorBidi"/>
                <w:i w:val="0"/>
                <w:iCs w:val="0"/>
                <w:noProof/>
                <w:sz w:val="24"/>
                <w:szCs w:val="24"/>
              </w:rPr>
              <w:tab/>
            </w:r>
            <w:r w:rsidR="00E059DE" w:rsidRPr="00312499">
              <w:rPr>
                <w:rStyle w:val="Hyperlink"/>
                <w:noProof/>
              </w:rPr>
              <w:t>ReservedDict *reserved;</w:t>
            </w:r>
            <w:r w:rsidR="00E059DE">
              <w:rPr>
                <w:noProof/>
                <w:webHidden/>
              </w:rPr>
              <w:tab/>
            </w:r>
            <w:r w:rsidR="00E059DE">
              <w:rPr>
                <w:noProof/>
                <w:webHidden/>
              </w:rPr>
              <w:fldChar w:fldCharType="begin"/>
            </w:r>
            <w:r w:rsidR="00E059DE">
              <w:rPr>
                <w:noProof/>
                <w:webHidden/>
              </w:rPr>
              <w:instrText xml:space="preserve"> PAGEREF _Toc511159220 \h </w:instrText>
            </w:r>
            <w:r w:rsidR="00E059DE">
              <w:rPr>
                <w:noProof/>
                <w:webHidden/>
              </w:rPr>
            </w:r>
            <w:r w:rsidR="00E059DE">
              <w:rPr>
                <w:noProof/>
                <w:webHidden/>
              </w:rPr>
              <w:fldChar w:fldCharType="separate"/>
            </w:r>
            <w:r w:rsidR="00E059DE">
              <w:rPr>
                <w:noProof/>
                <w:webHidden/>
              </w:rPr>
              <w:t>19</w:t>
            </w:r>
            <w:r w:rsidR="00E059DE">
              <w:rPr>
                <w:noProof/>
                <w:webHidden/>
              </w:rPr>
              <w:fldChar w:fldCharType="end"/>
            </w:r>
          </w:hyperlink>
        </w:p>
        <w:p w:rsidR="00E059DE" w:rsidRDefault="00357476">
          <w:pPr>
            <w:pStyle w:val="TOC1"/>
            <w:tabs>
              <w:tab w:val="left" w:pos="400"/>
              <w:tab w:val="right" w:leader="dot" w:pos="9350"/>
            </w:tabs>
            <w:rPr>
              <w:rFonts w:eastAsiaTheme="minorEastAsia" w:cstheme="minorBidi"/>
              <w:b w:val="0"/>
              <w:bCs w:val="0"/>
              <w:caps w:val="0"/>
              <w:noProof/>
              <w:sz w:val="24"/>
              <w:szCs w:val="24"/>
            </w:rPr>
          </w:pPr>
          <w:hyperlink w:anchor="_Toc511159221" w:history="1">
            <w:r w:rsidR="00E059DE" w:rsidRPr="00312499">
              <w:rPr>
                <w:rStyle w:val="Hyperlink"/>
                <w:noProof/>
              </w:rPr>
              <w:t>5.</w:t>
            </w:r>
            <w:r w:rsidR="00E059DE">
              <w:rPr>
                <w:rFonts w:eastAsiaTheme="minorEastAsia" w:cstheme="minorBidi"/>
                <w:b w:val="0"/>
                <w:bCs w:val="0"/>
                <w:caps w:val="0"/>
                <w:noProof/>
                <w:sz w:val="24"/>
                <w:szCs w:val="24"/>
              </w:rPr>
              <w:tab/>
            </w:r>
            <w:r w:rsidR="00E059DE" w:rsidRPr="00312499">
              <w:rPr>
                <w:rStyle w:val="Hyperlink"/>
                <w:rFonts w:hint="eastAsia"/>
                <w:noProof/>
              </w:rPr>
              <w:t>특이</w:t>
            </w:r>
            <w:r w:rsidR="00E059DE" w:rsidRPr="00312499">
              <w:rPr>
                <w:rStyle w:val="Hyperlink"/>
                <w:noProof/>
              </w:rPr>
              <w:t xml:space="preserve"> </w:t>
            </w:r>
            <w:r w:rsidR="00E059DE" w:rsidRPr="00312499">
              <w:rPr>
                <w:rStyle w:val="Hyperlink"/>
                <w:rFonts w:hint="eastAsia"/>
                <w:noProof/>
              </w:rPr>
              <w:t>사항</w:t>
            </w:r>
            <w:r w:rsidR="00E059DE">
              <w:rPr>
                <w:noProof/>
                <w:webHidden/>
              </w:rPr>
              <w:tab/>
            </w:r>
            <w:r w:rsidR="00E059DE">
              <w:rPr>
                <w:noProof/>
                <w:webHidden/>
              </w:rPr>
              <w:fldChar w:fldCharType="begin"/>
            </w:r>
            <w:r w:rsidR="00E059DE">
              <w:rPr>
                <w:noProof/>
                <w:webHidden/>
              </w:rPr>
              <w:instrText xml:space="preserve"> PAGEREF _Toc511159221 \h </w:instrText>
            </w:r>
            <w:r w:rsidR="00E059DE">
              <w:rPr>
                <w:noProof/>
                <w:webHidden/>
              </w:rPr>
            </w:r>
            <w:r w:rsidR="00E059DE">
              <w:rPr>
                <w:noProof/>
                <w:webHidden/>
              </w:rPr>
              <w:fldChar w:fldCharType="separate"/>
            </w:r>
            <w:r w:rsidR="00E059DE">
              <w:rPr>
                <w:noProof/>
                <w:webHidden/>
              </w:rPr>
              <w:t>19</w:t>
            </w:r>
            <w:r w:rsidR="00E059DE">
              <w:rPr>
                <w:noProof/>
                <w:webHidden/>
              </w:rPr>
              <w:fldChar w:fldCharType="end"/>
            </w:r>
          </w:hyperlink>
        </w:p>
        <w:p w:rsidR="00E059DE" w:rsidRDefault="00357476">
          <w:pPr>
            <w:pStyle w:val="TOC2"/>
            <w:tabs>
              <w:tab w:val="left" w:pos="800"/>
              <w:tab w:val="right" w:leader="dot" w:pos="9350"/>
            </w:tabs>
            <w:rPr>
              <w:rFonts w:eastAsiaTheme="minorEastAsia" w:cstheme="minorBidi"/>
              <w:smallCaps w:val="0"/>
              <w:noProof/>
              <w:sz w:val="24"/>
              <w:szCs w:val="24"/>
            </w:rPr>
          </w:pPr>
          <w:hyperlink w:anchor="_Toc511159222" w:history="1">
            <w:r w:rsidR="00E059DE" w:rsidRPr="00312499">
              <w:rPr>
                <w:rStyle w:val="Hyperlink"/>
                <w:noProof/>
              </w:rPr>
              <w:t>5.1.</w:t>
            </w:r>
            <w:r w:rsidR="00E059DE">
              <w:rPr>
                <w:rFonts w:eastAsiaTheme="minorEastAsia" w:cstheme="minorBidi"/>
                <w:smallCaps w:val="0"/>
                <w:noProof/>
                <w:sz w:val="24"/>
                <w:szCs w:val="24"/>
              </w:rPr>
              <w:tab/>
            </w:r>
            <w:r w:rsidR="00E059DE" w:rsidRPr="00312499">
              <w:rPr>
                <w:rStyle w:val="Hyperlink"/>
                <w:noProof/>
              </w:rPr>
              <w:t xml:space="preserve">Inline </w:t>
            </w:r>
            <w:r w:rsidR="00E059DE" w:rsidRPr="00312499">
              <w:rPr>
                <w:rStyle w:val="Hyperlink"/>
                <w:rFonts w:hint="eastAsia"/>
                <w:noProof/>
              </w:rPr>
              <w:t>함수</w:t>
            </w:r>
            <w:r w:rsidR="00E059DE">
              <w:rPr>
                <w:noProof/>
                <w:webHidden/>
              </w:rPr>
              <w:tab/>
            </w:r>
            <w:r w:rsidR="00E059DE">
              <w:rPr>
                <w:noProof/>
                <w:webHidden/>
              </w:rPr>
              <w:fldChar w:fldCharType="begin"/>
            </w:r>
            <w:r w:rsidR="00E059DE">
              <w:rPr>
                <w:noProof/>
                <w:webHidden/>
              </w:rPr>
              <w:instrText xml:space="preserve"> PAGEREF _Toc511159222 \h </w:instrText>
            </w:r>
            <w:r w:rsidR="00E059DE">
              <w:rPr>
                <w:noProof/>
                <w:webHidden/>
              </w:rPr>
            </w:r>
            <w:r w:rsidR="00E059DE">
              <w:rPr>
                <w:noProof/>
                <w:webHidden/>
              </w:rPr>
              <w:fldChar w:fldCharType="separate"/>
            </w:r>
            <w:r w:rsidR="00E059DE">
              <w:rPr>
                <w:noProof/>
                <w:webHidden/>
              </w:rPr>
              <w:t>19</w:t>
            </w:r>
            <w:r w:rsidR="00E059DE">
              <w:rPr>
                <w:noProof/>
                <w:webHidden/>
              </w:rPr>
              <w:fldChar w:fldCharType="end"/>
            </w:r>
          </w:hyperlink>
        </w:p>
        <w:p w:rsidR="00E059DE" w:rsidRDefault="00357476">
          <w:pPr>
            <w:pStyle w:val="TOC2"/>
            <w:tabs>
              <w:tab w:val="left" w:pos="800"/>
              <w:tab w:val="right" w:leader="dot" w:pos="9350"/>
            </w:tabs>
            <w:rPr>
              <w:rFonts w:eastAsiaTheme="minorEastAsia" w:cstheme="minorBidi"/>
              <w:smallCaps w:val="0"/>
              <w:noProof/>
              <w:sz w:val="24"/>
              <w:szCs w:val="24"/>
            </w:rPr>
          </w:pPr>
          <w:hyperlink w:anchor="_Toc511159223" w:history="1">
            <w:r w:rsidR="00E059DE" w:rsidRPr="00312499">
              <w:rPr>
                <w:rStyle w:val="Hyperlink"/>
                <w:noProof/>
              </w:rPr>
              <w:t>5.2.</w:t>
            </w:r>
            <w:r w:rsidR="00E059DE">
              <w:rPr>
                <w:rFonts w:eastAsiaTheme="minorEastAsia" w:cstheme="minorBidi"/>
                <w:smallCaps w:val="0"/>
                <w:noProof/>
                <w:sz w:val="24"/>
                <w:szCs w:val="24"/>
              </w:rPr>
              <w:tab/>
            </w:r>
            <w:r w:rsidR="00E059DE" w:rsidRPr="00312499">
              <w:rPr>
                <w:rStyle w:val="Hyperlink"/>
                <w:noProof/>
              </w:rPr>
              <w:t xml:space="preserve">Macro </w:t>
            </w:r>
            <w:r w:rsidR="00E059DE" w:rsidRPr="00312499">
              <w:rPr>
                <w:rStyle w:val="Hyperlink"/>
                <w:rFonts w:hint="eastAsia"/>
                <w:noProof/>
              </w:rPr>
              <w:t>정의를</w:t>
            </w:r>
            <w:r w:rsidR="00E059DE" w:rsidRPr="00312499">
              <w:rPr>
                <w:rStyle w:val="Hyperlink"/>
                <w:noProof/>
              </w:rPr>
              <w:t xml:space="preserve"> </w:t>
            </w:r>
            <w:r w:rsidR="00E059DE" w:rsidRPr="00312499">
              <w:rPr>
                <w:rStyle w:val="Hyperlink"/>
                <w:rFonts w:hint="eastAsia"/>
                <w:noProof/>
              </w:rPr>
              <w:t>이용한</w:t>
            </w:r>
            <w:r w:rsidR="00E059DE" w:rsidRPr="00312499">
              <w:rPr>
                <w:rStyle w:val="Hyperlink"/>
                <w:noProof/>
              </w:rPr>
              <w:t xml:space="preserve"> </w:t>
            </w:r>
            <w:r w:rsidR="00E059DE" w:rsidRPr="00312499">
              <w:rPr>
                <w:rStyle w:val="Hyperlink"/>
                <w:rFonts w:hint="eastAsia"/>
                <w:noProof/>
              </w:rPr>
              <w:t>모듈</w:t>
            </w:r>
            <w:r w:rsidR="00E059DE" w:rsidRPr="00312499">
              <w:rPr>
                <w:rStyle w:val="Hyperlink"/>
                <w:noProof/>
              </w:rPr>
              <w:t xml:space="preserve"> </w:t>
            </w:r>
            <w:r w:rsidR="00E059DE" w:rsidRPr="00312499">
              <w:rPr>
                <w:rStyle w:val="Hyperlink"/>
                <w:rFonts w:hint="eastAsia"/>
                <w:noProof/>
              </w:rPr>
              <w:t>테스트</w:t>
            </w:r>
            <w:r w:rsidR="00E059DE">
              <w:rPr>
                <w:noProof/>
                <w:webHidden/>
              </w:rPr>
              <w:tab/>
            </w:r>
            <w:r w:rsidR="00E059DE">
              <w:rPr>
                <w:noProof/>
                <w:webHidden/>
              </w:rPr>
              <w:fldChar w:fldCharType="begin"/>
            </w:r>
            <w:r w:rsidR="00E059DE">
              <w:rPr>
                <w:noProof/>
                <w:webHidden/>
              </w:rPr>
              <w:instrText xml:space="preserve"> PAGEREF _Toc511159223 \h </w:instrText>
            </w:r>
            <w:r w:rsidR="00E059DE">
              <w:rPr>
                <w:noProof/>
                <w:webHidden/>
              </w:rPr>
            </w:r>
            <w:r w:rsidR="00E059DE">
              <w:rPr>
                <w:noProof/>
                <w:webHidden/>
              </w:rPr>
              <w:fldChar w:fldCharType="separate"/>
            </w:r>
            <w:r w:rsidR="00E059DE">
              <w:rPr>
                <w:noProof/>
                <w:webHidden/>
              </w:rPr>
              <w:t>19</w:t>
            </w:r>
            <w:r w:rsidR="00E059DE">
              <w:rPr>
                <w:noProof/>
                <w:webHidden/>
              </w:rPr>
              <w:fldChar w:fldCharType="end"/>
            </w:r>
          </w:hyperlink>
        </w:p>
        <w:p w:rsidR="00E059DE" w:rsidRDefault="00357476">
          <w:pPr>
            <w:pStyle w:val="TOC2"/>
            <w:tabs>
              <w:tab w:val="left" w:pos="800"/>
              <w:tab w:val="right" w:leader="dot" w:pos="9350"/>
            </w:tabs>
            <w:rPr>
              <w:rFonts w:eastAsiaTheme="minorEastAsia" w:cstheme="minorBidi"/>
              <w:smallCaps w:val="0"/>
              <w:noProof/>
              <w:sz w:val="24"/>
              <w:szCs w:val="24"/>
            </w:rPr>
          </w:pPr>
          <w:hyperlink w:anchor="_Toc511159224" w:history="1">
            <w:r w:rsidR="00E059DE" w:rsidRPr="00312499">
              <w:rPr>
                <w:rStyle w:val="Hyperlink"/>
                <w:noProof/>
              </w:rPr>
              <w:t>5.3.</w:t>
            </w:r>
            <w:r w:rsidR="00E059DE">
              <w:rPr>
                <w:rFonts w:eastAsiaTheme="minorEastAsia" w:cstheme="minorBidi"/>
                <w:smallCaps w:val="0"/>
                <w:noProof/>
                <w:sz w:val="24"/>
                <w:szCs w:val="24"/>
              </w:rPr>
              <w:tab/>
            </w:r>
            <w:r w:rsidR="00E059DE" w:rsidRPr="00312499">
              <w:rPr>
                <w:rStyle w:val="Hyperlink"/>
                <w:noProof/>
              </w:rPr>
              <w:t xml:space="preserve">void </w:t>
            </w:r>
            <w:r w:rsidR="00E059DE" w:rsidRPr="00312499">
              <w:rPr>
                <w:rStyle w:val="Hyperlink"/>
                <w:rFonts w:hint="eastAsia"/>
                <w:noProof/>
              </w:rPr>
              <w:t>포인터를</w:t>
            </w:r>
            <w:r w:rsidR="00E059DE" w:rsidRPr="00312499">
              <w:rPr>
                <w:rStyle w:val="Hyperlink"/>
                <w:noProof/>
              </w:rPr>
              <w:t xml:space="preserve"> </w:t>
            </w:r>
            <w:r w:rsidR="00E059DE" w:rsidRPr="00312499">
              <w:rPr>
                <w:rStyle w:val="Hyperlink"/>
                <w:rFonts w:hint="eastAsia"/>
                <w:noProof/>
              </w:rPr>
              <w:t>활용한</w:t>
            </w:r>
            <w:r w:rsidR="00E059DE" w:rsidRPr="00312499">
              <w:rPr>
                <w:rStyle w:val="Hyperlink"/>
                <w:noProof/>
              </w:rPr>
              <w:t xml:space="preserve"> generic </w:t>
            </w:r>
            <w:r w:rsidR="00E059DE" w:rsidRPr="00312499">
              <w:rPr>
                <w:rStyle w:val="Hyperlink"/>
                <w:rFonts w:hint="eastAsia"/>
                <w:noProof/>
              </w:rPr>
              <w:t>자료</w:t>
            </w:r>
            <w:r w:rsidR="00E059DE" w:rsidRPr="00312499">
              <w:rPr>
                <w:rStyle w:val="Hyperlink"/>
                <w:noProof/>
              </w:rPr>
              <w:t xml:space="preserve"> </w:t>
            </w:r>
            <w:r w:rsidR="00E059DE" w:rsidRPr="00312499">
              <w:rPr>
                <w:rStyle w:val="Hyperlink"/>
                <w:rFonts w:hint="eastAsia"/>
                <w:noProof/>
              </w:rPr>
              <w:t>구조</w:t>
            </w:r>
            <w:r w:rsidR="00E059DE">
              <w:rPr>
                <w:noProof/>
                <w:webHidden/>
              </w:rPr>
              <w:tab/>
            </w:r>
            <w:r w:rsidR="00E059DE">
              <w:rPr>
                <w:noProof/>
                <w:webHidden/>
              </w:rPr>
              <w:fldChar w:fldCharType="begin"/>
            </w:r>
            <w:r w:rsidR="00E059DE">
              <w:rPr>
                <w:noProof/>
                <w:webHidden/>
              </w:rPr>
              <w:instrText xml:space="preserve"> PAGEREF _Toc511159224 \h </w:instrText>
            </w:r>
            <w:r w:rsidR="00E059DE">
              <w:rPr>
                <w:noProof/>
                <w:webHidden/>
              </w:rPr>
            </w:r>
            <w:r w:rsidR="00E059DE">
              <w:rPr>
                <w:noProof/>
                <w:webHidden/>
              </w:rPr>
              <w:fldChar w:fldCharType="separate"/>
            </w:r>
            <w:r w:rsidR="00E059DE">
              <w:rPr>
                <w:noProof/>
                <w:webHidden/>
              </w:rPr>
              <w:t>19</w:t>
            </w:r>
            <w:r w:rsidR="00E059DE">
              <w:rPr>
                <w:noProof/>
                <w:webHidden/>
              </w:rPr>
              <w:fldChar w:fldCharType="end"/>
            </w:r>
          </w:hyperlink>
        </w:p>
        <w:p w:rsidR="00E059DE" w:rsidRDefault="00357476">
          <w:pPr>
            <w:pStyle w:val="TOC2"/>
            <w:tabs>
              <w:tab w:val="left" w:pos="800"/>
              <w:tab w:val="right" w:leader="dot" w:pos="9350"/>
            </w:tabs>
            <w:rPr>
              <w:rFonts w:eastAsiaTheme="minorEastAsia" w:cstheme="minorBidi"/>
              <w:smallCaps w:val="0"/>
              <w:noProof/>
              <w:sz w:val="24"/>
              <w:szCs w:val="24"/>
            </w:rPr>
          </w:pPr>
          <w:hyperlink w:anchor="_Toc511159225" w:history="1">
            <w:r w:rsidR="00E059DE" w:rsidRPr="00312499">
              <w:rPr>
                <w:rStyle w:val="Hyperlink"/>
                <w:noProof/>
              </w:rPr>
              <w:t>5.4.</w:t>
            </w:r>
            <w:r w:rsidR="00E059DE">
              <w:rPr>
                <w:rFonts w:eastAsiaTheme="minorEastAsia" w:cstheme="minorBidi"/>
                <w:smallCaps w:val="0"/>
                <w:noProof/>
                <w:sz w:val="24"/>
                <w:szCs w:val="24"/>
              </w:rPr>
              <w:tab/>
            </w:r>
            <w:r w:rsidR="00E059DE" w:rsidRPr="00312499">
              <w:rPr>
                <w:rStyle w:val="Hyperlink"/>
                <w:rFonts w:hint="eastAsia"/>
                <w:noProof/>
              </w:rPr>
              <w:t>가독성</w:t>
            </w:r>
            <w:r w:rsidR="00E059DE" w:rsidRPr="00312499">
              <w:rPr>
                <w:rStyle w:val="Hyperlink"/>
                <w:noProof/>
              </w:rPr>
              <w:t xml:space="preserve"> </w:t>
            </w:r>
            <w:r w:rsidR="00E059DE" w:rsidRPr="00312499">
              <w:rPr>
                <w:rStyle w:val="Hyperlink"/>
                <w:rFonts w:hint="eastAsia"/>
                <w:noProof/>
              </w:rPr>
              <w:t>및</w:t>
            </w:r>
            <w:r w:rsidR="00E059DE" w:rsidRPr="00312499">
              <w:rPr>
                <w:rStyle w:val="Hyperlink"/>
                <w:noProof/>
              </w:rPr>
              <w:t xml:space="preserve"> </w:t>
            </w:r>
            <w:r w:rsidR="00E059DE" w:rsidRPr="00312499">
              <w:rPr>
                <w:rStyle w:val="Hyperlink"/>
                <w:rFonts w:hint="eastAsia"/>
                <w:noProof/>
              </w:rPr>
              <w:t>주석</w:t>
            </w:r>
            <w:r w:rsidR="00E059DE" w:rsidRPr="00312499">
              <w:rPr>
                <w:rStyle w:val="Hyperlink"/>
                <w:noProof/>
              </w:rPr>
              <w:t xml:space="preserve"> </w:t>
            </w:r>
            <w:r w:rsidR="00E059DE" w:rsidRPr="00312499">
              <w:rPr>
                <w:rStyle w:val="Hyperlink"/>
                <w:rFonts w:hint="eastAsia"/>
                <w:noProof/>
              </w:rPr>
              <w:t>관련</w:t>
            </w:r>
            <w:r w:rsidR="00E059DE">
              <w:rPr>
                <w:noProof/>
                <w:webHidden/>
              </w:rPr>
              <w:tab/>
            </w:r>
            <w:r w:rsidR="00E059DE">
              <w:rPr>
                <w:noProof/>
                <w:webHidden/>
              </w:rPr>
              <w:fldChar w:fldCharType="begin"/>
            </w:r>
            <w:r w:rsidR="00E059DE">
              <w:rPr>
                <w:noProof/>
                <w:webHidden/>
              </w:rPr>
              <w:instrText xml:space="preserve"> PAGEREF _Toc511159225 \h </w:instrText>
            </w:r>
            <w:r w:rsidR="00E059DE">
              <w:rPr>
                <w:noProof/>
                <w:webHidden/>
              </w:rPr>
            </w:r>
            <w:r w:rsidR="00E059DE">
              <w:rPr>
                <w:noProof/>
                <w:webHidden/>
              </w:rPr>
              <w:fldChar w:fldCharType="separate"/>
            </w:r>
            <w:r w:rsidR="00E059DE">
              <w:rPr>
                <w:noProof/>
                <w:webHidden/>
              </w:rPr>
              <w:t>20</w:t>
            </w:r>
            <w:r w:rsidR="00E059DE">
              <w:rPr>
                <w:noProof/>
                <w:webHidden/>
              </w:rPr>
              <w:fldChar w:fldCharType="end"/>
            </w:r>
          </w:hyperlink>
        </w:p>
        <w:p w:rsidR="00E059DE" w:rsidRDefault="00357476">
          <w:pPr>
            <w:pStyle w:val="TOC1"/>
            <w:tabs>
              <w:tab w:val="left" w:pos="400"/>
              <w:tab w:val="right" w:leader="dot" w:pos="9350"/>
            </w:tabs>
            <w:rPr>
              <w:rFonts w:eastAsiaTheme="minorEastAsia" w:cstheme="minorBidi"/>
              <w:b w:val="0"/>
              <w:bCs w:val="0"/>
              <w:caps w:val="0"/>
              <w:noProof/>
              <w:sz w:val="24"/>
              <w:szCs w:val="24"/>
            </w:rPr>
          </w:pPr>
          <w:hyperlink w:anchor="_Toc511159226" w:history="1">
            <w:r w:rsidR="00E059DE" w:rsidRPr="00312499">
              <w:rPr>
                <w:rStyle w:val="Hyperlink"/>
                <w:noProof/>
              </w:rPr>
              <w:t>6.</w:t>
            </w:r>
            <w:r w:rsidR="00E059DE">
              <w:rPr>
                <w:rFonts w:eastAsiaTheme="minorEastAsia" w:cstheme="minorBidi"/>
                <w:b w:val="0"/>
                <w:bCs w:val="0"/>
                <w:caps w:val="0"/>
                <w:noProof/>
                <w:sz w:val="24"/>
                <w:szCs w:val="24"/>
              </w:rPr>
              <w:tab/>
            </w:r>
            <w:r w:rsidR="00E059DE" w:rsidRPr="00312499">
              <w:rPr>
                <w:rStyle w:val="Hyperlink"/>
                <w:rFonts w:hint="eastAsia"/>
                <w:noProof/>
              </w:rPr>
              <w:t>코드</w:t>
            </w:r>
            <w:r w:rsidR="00E059DE">
              <w:rPr>
                <w:noProof/>
                <w:webHidden/>
              </w:rPr>
              <w:tab/>
            </w:r>
            <w:r w:rsidR="00E059DE">
              <w:rPr>
                <w:noProof/>
                <w:webHidden/>
              </w:rPr>
              <w:fldChar w:fldCharType="begin"/>
            </w:r>
            <w:r w:rsidR="00E059DE">
              <w:rPr>
                <w:noProof/>
                <w:webHidden/>
              </w:rPr>
              <w:instrText xml:space="preserve"> PAGEREF _Toc511159226 \h </w:instrText>
            </w:r>
            <w:r w:rsidR="00E059DE">
              <w:rPr>
                <w:noProof/>
                <w:webHidden/>
              </w:rPr>
            </w:r>
            <w:r w:rsidR="00E059DE">
              <w:rPr>
                <w:noProof/>
                <w:webHidden/>
              </w:rPr>
              <w:fldChar w:fldCharType="separate"/>
            </w:r>
            <w:r w:rsidR="00E059DE">
              <w:rPr>
                <w:noProof/>
                <w:webHidden/>
              </w:rPr>
              <w:t>20</w:t>
            </w:r>
            <w:r w:rsidR="00E059DE">
              <w:rPr>
                <w:noProof/>
                <w:webHidden/>
              </w:rPr>
              <w:fldChar w:fldCharType="end"/>
            </w:r>
          </w:hyperlink>
        </w:p>
        <w:p w:rsidR="004448A5" w:rsidRDefault="004448A5">
          <w:r>
            <w:rPr>
              <w:b/>
              <w:bCs/>
              <w:noProof/>
            </w:rPr>
            <w:fldChar w:fldCharType="end"/>
          </w:r>
        </w:p>
      </w:sdtContent>
    </w:sdt>
    <w:p w:rsidR="004448A5" w:rsidRDefault="004448A5">
      <w:pPr>
        <w:widowControl/>
        <w:spacing w:before="0" w:line="240" w:lineRule="auto"/>
        <w:rPr>
          <w:rFonts w:asciiTheme="majorHAnsi" w:eastAsiaTheme="majorEastAsia" w:hAnsiTheme="majorHAnsi" w:cstheme="majorBidi"/>
          <w:b/>
          <w:bCs/>
          <w:color w:val="2E74B5" w:themeColor="accent1" w:themeShade="BF"/>
          <w:sz w:val="28"/>
          <w:szCs w:val="28"/>
          <w:lang w:eastAsia="en-US"/>
        </w:rPr>
      </w:pPr>
      <w:r>
        <w:br w:type="page"/>
      </w:r>
    </w:p>
    <w:p w:rsidR="00F81AAD" w:rsidRPr="00B47B3E" w:rsidRDefault="00F81AAD" w:rsidP="00B05CC2">
      <w:pPr>
        <w:pStyle w:val="Heading1"/>
      </w:pPr>
      <w:bookmarkStart w:id="2" w:name="_Toc511156507"/>
      <w:bookmarkStart w:id="3" w:name="_Toc511159174"/>
      <w:r w:rsidRPr="00B47B3E">
        <w:rPr>
          <w:rFonts w:hint="eastAsia"/>
        </w:rPr>
        <w:lastRenderedPageBreak/>
        <w:t>프로그램 개요</w:t>
      </w:r>
      <w:bookmarkEnd w:id="1"/>
      <w:bookmarkEnd w:id="0"/>
      <w:bookmarkEnd w:id="2"/>
      <w:bookmarkEnd w:id="3"/>
    </w:p>
    <w:p w:rsidR="00E202DC" w:rsidRDefault="00E202DC" w:rsidP="00B05CC2">
      <w:pPr>
        <w:autoSpaceDE w:val="0"/>
        <w:autoSpaceDN w:val="0"/>
        <w:spacing w:line="240" w:lineRule="auto"/>
      </w:pPr>
      <w:r>
        <w:rPr>
          <w:rFonts w:hint="eastAsia"/>
        </w:rPr>
        <w:t xml:space="preserve">이번 프로젝트의 최종 목표는 </w:t>
      </w:r>
      <w:r>
        <w:t xml:space="preserve">Linux OS </w:t>
      </w:r>
      <w:r>
        <w:rPr>
          <w:rFonts w:hint="eastAsia"/>
        </w:rPr>
        <w:t xml:space="preserve">상에서 </w:t>
      </w:r>
      <w:r>
        <w:t>C</w:t>
      </w:r>
      <w:r>
        <w:rPr>
          <w:rFonts w:hint="eastAsia"/>
        </w:rPr>
        <w:t xml:space="preserve"> 표준 라이브러리 함수를 기반으로</w:t>
      </w:r>
      <w:r>
        <w:t xml:space="preserve"> SIC/XE </w:t>
      </w:r>
      <w:r>
        <w:rPr>
          <w:rFonts w:hint="eastAsia"/>
        </w:rPr>
        <w:t>가상 머신을</w:t>
      </w:r>
      <w:r>
        <w:t xml:space="preserve"> </w:t>
      </w:r>
      <w:r>
        <w:rPr>
          <w:rFonts w:hint="eastAsia"/>
        </w:rPr>
        <w:t>구현하는 것</w:t>
      </w:r>
      <w:r w:rsidR="00FA0D83">
        <w:rPr>
          <w:rFonts w:hint="eastAsia"/>
        </w:rPr>
        <w:t>입니</w:t>
      </w:r>
      <w:r>
        <w:rPr>
          <w:rFonts w:hint="eastAsia"/>
        </w:rPr>
        <w:t>다.</w:t>
      </w:r>
      <w:r>
        <w:t xml:space="preserve"> </w:t>
      </w:r>
      <w:r w:rsidR="00BA5617">
        <w:rPr>
          <w:rFonts w:hint="eastAsia"/>
        </w:rPr>
        <w:t>저번</w:t>
      </w:r>
      <w:r>
        <w:rPr>
          <w:rFonts w:hint="eastAsia"/>
        </w:rPr>
        <w:t xml:space="preserve"> </w:t>
      </w:r>
      <w:r w:rsidR="00BA5617">
        <w:rPr>
          <w:rFonts w:hint="eastAsia"/>
        </w:rPr>
        <w:t>프로젝트에서는</w:t>
      </w:r>
      <w:r>
        <w:t xml:space="preserve"> </w:t>
      </w:r>
      <w:r>
        <w:rPr>
          <w:rFonts w:hint="eastAsia"/>
        </w:rPr>
        <w:t>명령어 입출력,</w:t>
      </w:r>
      <w:r>
        <w:t xml:space="preserve"> </w:t>
      </w:r>
      <w:r>
        <w:rPr>
          <w:rFonts w:hint="eastAsia"/>
        </w:rPr>
        <w:t>메모리 조작 및 출력,</w:t>
      </w:r>
      <w:r>
        <w:t xml:space="preserve"> </w:t>
      </w:r>
      <w:r>
        <w:rPr>
          <w:rFonts w:hint="eastAsia"/>
        </w:rPr>
        <w:t>그리고</w:t>
      </w:r>
      <w:r>
        <w:t xml:space="preserve"> </w:t>
      </w:r>
      <w:r>
        <w:rPr>
          <w:rFonts w:hint="eastAsia"/>
        </w:rPr>
        <w:t>연산자</w:t>
      </w:r>
      <w:r>
        <w:t xml:space="preserve"> mnemonic</w:t>
      </w:r>
      <w:r>
        <w:rPr>
          <w:rFonts w:hint="eastAsia"/>
        </w:rPr>
        <w:t xml:space="preserve">을 </w:t>
      </w:r>
      <w:r>
        <w:t xml:space="preserve">opcode </w:t>
      </w:r>
      <w:r>
        <w:rPr>
          <w:rFonts w:hint="eastAsia"/>
        </w:rPr>
        <w:t>값으로</w:t>
      </w:r>
      <w:r>
        <w:t xml:space="preserve"> </w:t>
      </w:r>
      <w:r>
        <w:rPr>
          <w:rFonts w:hint="eastAsia"/>
        </w:rPr>
        <w:t>변환하는 테이블 등</w:t>
      </w:r>
      <w:r>
        <w:t xml:space="preserve"> SIC/XE</w:t>
      </w:r>
      <w:r>
        <w:rPr>
          <w:rFonts w:hint="eastAsia"/>
        </w:rPr>
        <w:t xml:space="preserve"> 가상 머신의 기반이 되는</w:t>
      </w:r>
      <w:r>
        <w:t xml:space="preserve"> </w:t>
      </w:r>
      <w:r>
        <w:rPr>
          <w:rFonts w:hint="eastAsia"/>
        </w:rPr>
        <w:t xml:space="preserve">요소들을 </w:t>
      </w:r>
      <w:r w:rsidR="00FA0D83">
        <w:rPr>
          <w:rFonts w:hint="eastAsia"/>
        </w:rPr>
        <w:t>구현했습니다.</w:t>
      </w:r>
    </w:p>
    <w:p w:rsidR="00BA5617" w:rsidRPr="003479A3" w:rsidRDefault="00BA5617" w:rsidP="00B05CC2">
      <w:pPr>
        <w:autoSpaceDE w:val="0"/>
        <w:autoSpaceDN w:val="0"/>
        <w:spacing w:line="240" w:lineRule="auto"/>
      </w:pPr>
      <w:r>
        <w:rPr>
          <w:rFonts w:hint="eastAsia"/>
        </w:rPr>
        <w:t>이번 프로젝트에서는 그것의 연장선 상에서</w:t>
      </w:r>
      <w:r w:rsidR="00842F7B">
        <w:t xml:space="preserve"> SIC/XE</w:t>
      </w:r>
      <w:r w:rsidR="00842F7B">
        <w:rPr>
          <w:rFonts w:hint="eastAsia"/>
        </w:rPr>
        <w:t xml:space="preserve"> 아키텍쳐의</w:t>
      </w:r>
      <w:r w:rsidR="00842F7B">
        <w:t xml:space="preserve"> </w:t>
      </w:r>
      <w:r w:rsidR="00842F7B">
        <w:rPr>
          <w:rFonts w:hint="eastAsia"/>
        </w:rPr>
        <w:t>어셈블리 파일을</w:t>
      </w:r>
      <w:r w:rsidR="00842F7B">
        <w:t xml:space="preserve"> </w:t>
      </w:r>
      <w:r w:rsidR="00842F7B">
        <w:rPr>
          <w:rFonts w:hint="eastAsia"/>
        </w:rPr>
        <w:t xml:space="preserve">컴파일해서 </w:t>
      </w:r>
      <w:r w:rsidR="00842F7B">
        <w:t>lst</w:t>
      </w:r>
      <w:r w:rsidR="00842F7B">
        <w:rPr>
          <w:rFonts w:hint="eastAsia"/>
        </w:rPr>
        <w:t>와 obj</w:t>
      </w:r>
      <w:r w:rsidR="00842F7B">
        <w:t xml:space="preserve"> </w:t>
      </w:r>
      <w:r w:rsidR="00842F7B">
        <w:rPr>
          <w:rFonts w:hint="eastAsia"/>
        </w:rPr>
        <w:t>파일을 생성하는 명령어와</w:t>
      </w:r>
      <w:r w:rsidR="00842F7B">
        <w:t xml:space="preserve"> </w:t>
      </w:r>
      <w:r w:rsidR="00842F7B">
        <w:rPr>
          <w:rFonts w:hint="eastAsia"/>
        </w:rPr>
        <w:t xml:space="preserve">그 결과 만들어진 </w:t>
      </w:r>
      <w:r w:rsidR="00842F7B">
        <w:t>symbol table</w:t>
      </w:r>
      <w:r w:rsidR="00842F7B">
        <w:rPr>
          <w:rFonts w:hint="eastAsia"/>
        </w:rPr>
        <w:t>을</w:t>
      </w:r>
      <w:r w:rsidR="00842F7B">
        <w:t xml:space="preserve"> </w:t>
      </w:r>
      <w:r w:rsidR="003479A3">
        <w:rPr>
          <w:rFonts w:hint="eastAsia"/>
        </w:rPr>
        <w:t>출력하거나</w:t>
      </w:r>
      <w:r w:rsidR="003479A3">
        <w:t xml:space="preserve"> </w:t>
      </w:r>
      <w:r w:rsidR="003479A3">
        <w:rPr>
          <w:rFonts w:hint="eastAsia"/>
        </w:rPr>
        <w:t>asm, lst, obj</w:t>
      </w:r>
      <w:r w:rsidR="003479A3">
        <w:t xml:space="preserve"> </w:t>
      </w:r>
      <w:r w:rsidR="003479A3">
        <w:rPr>
          <w:rFonts w:hint="eastAsia"/>
        </w:rPr>
        <w:t>등의 파일을 출력하는 명령어를 구현했습니다.</w:t>
      </w:r>
    </w:p>
    <w:p w:rsidR="00FA0D83" w:rsidRPr="00FA0D83" w:rsidRDefault="00F81AAD" w:rsidP="00B05CC2">
      <w:pPr>
        <w:pStyle w:val="Heading1"/>
      </w:pPr>
      <w:bookmarkStart w:id="4" w:name="_Toc509961607"/>
      <w:bookmarkStart w:id="5" w:name="_Toc510016499"/>
      <w:bookmarkStart w:id="6" w:name="_Toc511156508"/>
      <w:bookmarkStart w:id="7" w:name="_Toc511159175"/>
      <w:r w:rsidRPr="00F81AAD">
        <w:rPr>
          <w:rFonts w:hint="eastAsia"/>
        </w:rPr>
        <w:t>프로그램 설명</w:t>
      </w:r>
      <w:bookmarkEnd w:id="4"/>
      <w:bookmarkEnd w:id="5"/>
      <w:bookmarkEnd w:id="6"/>
      <w:bookmarkEnd w:id="7"/>
    </w:p>
    <w:p w:rsidR="003479A3" w:rsidRDefault="003479A3" w:rsidP="00B05CC2">
      <w:pPr>
        <w:pStyle w:val="Heading2"/>
        <w:spacing w:line="240" w:lineRule="auto"/>
      </w:pPr>
      <w:bookmarkStart w:id="8" w:name="_Toc509961608"/>
      <w:bookmarkStart w:id="9" w:name="_Toc510016500"/>
      <w:bookmarkStart w:id="10" w:name="_Toc511156509"/>
      <w:bookmarkStart w:id="11" w:name="_Toc511159176"/>
      <w:r>
        <w:t>M</w:t>
      </w:r>
      <w:r>
        <w:rPr>
          <w:rFonts w:hint="eastAsia"/>
        </w:rPr>
        <w:t>ain 함수</w:t>
      </w:r>
      <w:bookmarkEnd w:id="8"/>
      <w:bookmarkEnd w:id="9"/>
      <w:bookmarkEnd w:id="10"/>
      <w:bookmarkEnd w:id="11"/>
    </w:p>
    <w:p w:rsidR="003D6149" w:rsidRDefault="003D6149" w:rsidP="00B05CC2">
      <w:pPr>
        <w:pStyle w:val="Heading3"/>
      </w:pPr>
      <w:bookmarkStart w:id="12" w:name="_Toc511156510"/>
      <w:bookmarkStart w:id="13" w:name="_Toc511159177"/>
      <w:r>
        <w:t xml:space="preserve">ParsedCommand </w:t>
      </w:r>
      <w:r w:rsidR="00692D53">
        <w:t>[parse</w:t>
      </w:r>
      <w:r w:rsidR="00827E89">
        <w:t xml:space="preserve">r.h] </w:t>
      </w:r>
      <w:r>
        <w:rPr>
          <w:rFonts w:hint="eastAsia"/>
        </w:rPr>
        <w:t xml:space="preserve">및 </w:t>
      </w:r>
      <w:r>
        <w:t>Interpreter</w:t>
      </w:r>
      <w:r w:rsidR="00827E89">
        <w:t xml:space="preserve"> [interpreter.h]</w:t>
      </w:r>
      <w:r>
        <w:t xml:space="preserve"> </w:t>
      </w:r>
      <w:r>
        <w:rPr>
          <w:rFonts w:hint="eastAsia"/>
        </w:rPr>
        <w:t>모듈</w:t>
      </w:r>
      <w:bookmarkEnd w:id="12"/>
      <w:bookmarkEnd w:id="13"/>
    </w:p>
    <w:p w:rsidR="003D6149" w:rsidRDefault="003479A3" w:rsidP="00B05CC2">
      <w:pPr>
        <w:autoSpaceDE w:val="0"/>
        <w:autoSpaceDN w:val="0"/>
        <w:spacing w:line="240" w:lineRule="auto"/>
        <w:ind w:left="1077"/>
      </w:pPr>
      <w:r>
        <w:rPr>
          <w:rFonts w:hint="eastAsia"/>
        </w:rPr>
        <w:t>구현하는 명령어의 개수가</w:t>
      </w:r>
      <w:r>
        <w:t xml:space="preserve"> </w:t>
      </w:r>
      <w:r>
        <w:rPr>
          <w:rFonts w:hint="eastAsia"/>
        </w:rPr>
        <w:t>늘어남에 따라</w:t>
      </w:r>
      <w:r>
        <w:t xml:space="preserve"> main </w:t>
      </w:r>
      <w:r>
        <w:rPr>
          <w:rFonts w:hint="eastAsia"/>
        </w:rPr>
        <w:t>함수가</w:t>
      </w:r>
      <w:r>
        <w:t xml:space="preserve"> </w:t>
      </w:r>
      <w:r>
        <w:rPr>
          <w:rFonts w:hint="eastAsia"/>
        </w:rPr>
        <w:t>너무 길어지는 것을 우려하여 이번 프로젝트에서는 사용자의</w:t>
      </w:r>
      <w:r>
        <w:t xml:space="preserve"> </w:t>
      </w:r>
      <w:r>
        <w:rPr>
          <w:rFonts w:hint="eastAsia"/>
        </w:rPr>
        <w:t>명령을</w:t>
      </w:r>
      <w:r>
        <w:t xml:space="preserve"> </w:t>
      </w:r>
      <w:r>
        <w:rPr>
          <w:rFonts w:hint="eastAsia"/>
        </w:rPr>
        <w:t>명령어 (</w:t>
      </w:r>
      <w:r>
        <w:t>command operator)</w:t>
      </w:r>
      <w:r>
        <w:rPr>
          <w:rFonts w:hint="eastAsia"/>
        </w:rPr>
        <w:t>와</w:t>
      </w:r>
      <w:r>
        <w:t xml:space="preserve"> </w:t>
      </w:r>
      <w:r>
        <w:rPr>
          <w:rFonts w:hint="eastAsia"/>
        </w:rPr>
        <w:t xml:space="preserve">인자 </w:t>
      </w:r>
      <w:r>
        <w:t>(arguments)</w:t>
      </w:r>
      <w:r>
        <w:rPr>
          <w:rFonts w:hint="eastAsia"/>
        </w:rPr>
        <w:t>로</w:t>
      </w:r>
      <w:r>
        <w:t xml:space="preserve"> </w:t>
      </w:r>
      <w:r>
        <w:rPr>
          <w:rFonts w:hint="eastAsia"/>
        </w:rPr>
        <w:t>따로 파싱</w:t>
      </w:r>
      <w:r w:rsidR="00692D53">
        <w:rPr>
          <w:rFonts w:hint="eastAsia"/>
        </w:rPr>
        <w:t>해서</w:t>
      </w:r>
      <w:r w:rsidR="00692D53">
        <w:t xml:space="preserve"> </w:t>
      </w:r>
      <w:r>
        <w:rPr>
          <w:rFonts w:hint="eastAsia"/>
        </w:rPr>
        <w:t xml:space="preserve">저장하는 </w:t>
      </w:r>
      <w:r>
        <w:t>ParsedCommand</w:t>
      </w:r>
      <w:r>
        <w:rPr>
          <w:rFonts w:hint="eastAsia"/>
        </w:rPr>
        <w:t xml:space="preserve"> 모듈</w:t>
      </w:r>
      <w:r w:rsidR="00692D53">
        <w:rPr>
          <w:rFonts w:hint="eastAsia"/>
        </w:rPr>
        <w:t>과 함께, 파싱된</w:t>
      </w:r>
      <w:r w:rsidR="00692D53">
        <w:t xml:space="preserve"> </w:t>
      </w:r>
      <w:r>
        <w:rPr>
          <w:rFonts w:hint="eastAsia"/>
        </w:rPr>
        <w:t>명령어를 분석해서</w:t>
      </w:r>
      <w:r>
        <w:t xml:space="preserve"> </w:t>
      </w:r>
      <w:r>
        <w:rPr>
          <w:rFonts w:hint="eastAsia"/>
        </w:rPr>
        <w:t xml:space="preserve">그에 대응하는 함수를 </w:t>
      </w:r>
      <w:r w:rsidR="00692D53">
        <w:rPr>
          <w:rFonts w:hint="eastAsia"/>
        </w:rPr>
        <w:t>알아서</w:t>
      </w:r>
      <w:r w:rsidR="00692D53">
        <w:t xml:space="preserve"> </w:t>
      </w:r>
      <w:r>
        <w:rPr>
          <w:rFonts w:hint="eastAsia"/>
        </w:rPr>
        <w:t xml:space="preserve">호출하는 </w:t>
      </w:r>
      <w:r>
        <w:t xml:space="preserve">Interpreter </w:t>
      </w:r>
      <w:r>
        <w:rPr>
          <w:rFonts w:hint="eastAsia"/>
        </w:rPr>
        <w:t xml:space="preserve">모듈을 </w:t>
      </w:r>
      <w:r w:rsidR="00692D53">
        <w:rPr>
          <w:rFonts w:hint="eastAsia"/>
        </w:rPr>
        <w:t>제작했습니다.</w:t>
      </w:r>
      <w:r w:rsidR="003D6149">
        <w:rPr>
          <w:rFonts w:hint="eastAsia"/>
        </w:rPr>
        <w:t>.</w:t>
      </w:r>
    </w:p>
    <w:p w:rsidR="003D6149" w:rsidRDefault="00692D53" w:rsidP="00B05CC2">
      <w:pPr>
        <w:pStyle w:val="Heading3"/>
      </w:pPr>
      <w:bookmarkStart w:id="14" w:name="_Toc511156511"/>
      <w:bookmarkStart w:id="15" w:name="_Toc511159178"/>
      <w:r>
        <w:rPr>
          <w:rFonts w:hint="eastAsia"/>
        </w:rPr>
        <w:t>활용</w:t>
      </w:r>
      <w:r>
        <w:t xml:space="preserve">: </w:t>
      </w:r>
      <w:r w:rsidR="003D6149">
        <w:t>M</w:t>
      </w:r>
      <w:r w:rsidR="003D6149">
        <w:rPr>
          <w:rFonts w:hint="eastAsia"/>
        </w:rPr>
        <w:t>ain 함수 주요 기능</w:t>
      </w:r>
      <w:r w:rsidR="003D6149">
        <w:t xml:space="preserve"> </w:t>
      </w:r>
      <w:r w:rsidR="003D6149">
        <w:rPr>
          <w:rFonts w:hint="eastAsia"/>
        </w:rPr>
        <w:t>설명</w:t>
      </w:r>
      <w:bookmarkEnd w:id="14"/>
      <w:bookmarkEnd w:id="15"/>
    </w:p>
    <w:p w:rsidR="003D6149" w:rsidRDefault="003D6149" w:rsidP="00B05CC2">
      <w:pPr>
        <w:autoSpaceDE w:val="0"/>
        <w:autoSpaceDN w:val="0"/>
        <w:spacing w:line="240" w:lineRule="auto"/>
        <w:ind w:left="1077"/>
      </w:pPr>
      <w:r>
        <w:t xml:space="preserve">Interpreter </w:t>
      </w:r>
      <w:r>
        <w:rPr>
          <w:rFonts w:hint="eastAsia"/>
        </w:rPr>
        <w:t>설정:</w:t>
      </w:r>
      <w:r>
        <w:t xml:space="preserve"> </w:t>
      </w:r>
      <w:r>
        <w:rPr>
          <w:rFonts w:hint="eastAsia"/>
        </w:rPr>
        <w:t>먼저,</w:t>
      </w:r>
      <w:r>
        <w:t xml:space="preserve"> Interpreter </w:t>
      </w:r>
      <w:r>
        <w:rPr>
          <w:rFonts w:hint="eastAsia"/>
        </w:rPr>
        <w:t>구조체를</w:t>
      </w:r>
      <w:r>
        <w:t xml:space="preserve"> </w:t>
      </w:r>
      <w:r>
        <w:rPr>
          <w:rFonts w:hint="eastAsia"/>
        </w:rPr>
        <w:t>초기화한 후,</w:t>
      </w:r>
      <w:r>
        <w:t xml:space="preserve"> &lt;</w:t>
      </w:r>
      <w:r>
        <w:rPr>
          <w:rFonts w:hint="eastAsia"/>
        </w:rPr>
        <w:t>명령어</w:t>
      </w:r>
      <w:r>
        <w:t>+</w:t>
      </w:r>
      <w:r>
        <w:rPr>
          <w:rFonts w:hint="eastAsia"/>
        </w:rPr>
        <w:t>인자 개수</w:t>
      </w:r>
      <w:r>
        <w:t xml:space="preserve">, </w:t>
      </w:r>
      <w:r>
        <w:rPr>
          <w:rFonts w:hint="eastAsia"/>
        </w:rPr>
        <w:t>호출 함수</w:t>
      </w:r>
      <w:r>
        <w:t xml:space="preserve">&gt; </w:t>
      </w:r>
      <w:r>
        <w:rPr>
          <w:rFonts w:hint="eastAsia"/>
        </w:rPr>
        <w:t xml:space="preserve">쌍을 </w:t>
      </w:r>
      <w:r>
        <w:t xml:space="preserve">add_operation </w:t>
      </w:r>
      <w:r>
        <w:rPr>
          <w:rFonts w:hint="eastAsia"/>
        </w:rPr>
        <w:t>함수로 넘겨</w:t>
      </w:r>
      <w:r>
        <w:t xml:space="preserve"> interpreter</w:t>
      </w:r>
      <w:r>
        <w:rPr>
          <w:rFonts w:hint="eastAsia"/>
        </w:rPr>
        <w:t>에</w:t>
      </w:r>
      <w:r>
        <w:t xml:space="preserve"> </w:t>
      </w:r>
      <w:r>
        <w:rPr>
          <w:rFonts w:hint="eastAsia"/>
        </w:rPr>
        <w:t>추가합니다.</w:t>
      </w:r>
      <w:r>
        <w:t xml:space="preserve"> </w:t>
      </w:r>
      <w:r>
        <w:rPr>
          <w:rFonts w:hint="eastAsia"/>
        </w:rPr>
        <w:t>예를 들어</w:t>
      </w:r>
    </w:p>
    <w:p w:rsidR="003D6149" w:rsidRDefault="003D6149" w:rsidP="00B05CC2">
      <w:pPr>
        <w:pStyle w:val="CodeDefinition"/>
        <w:autoSpaceDE w:val="0"/>
        <w:autoSpaceDN w:val="0"/>
        <w:spacing w:line="240" w:lineRule="auto"/>
      </w:pPr>
      <w:r>
        <w:t>add_operation((Interpreter*) ip, “dump”, 2, dump_function);</w:t>
      </w:r>
    </w:p>
    <w:p w:rsidR="003D6149" w:rsidRDefault="003D6149" w:rsidP="00B05CC2">
      <w:pPr>
        <w:autoSpaceDE w:val="0"/>
        <w:autoSpaceDN w:val="0"/>
        <w:spacing w:line="240" w:lineRule="auto"/>
        <w:ind w:left="1077"/>
      </w:pPr>
      <w:r>
        <w:rPr>
          <w:rFonts w:hint="eastAsia"/>
        </w:rPr>
        <w:t>위와 같이</w:t>
      </w:r>
      <w:r>
        <w:t xml:space="preserve"> add_operation</w:t>
      </w:r>
      <w:r>
        <w:rPr>
          <w:rFonts w:hint="eastAsia"/>
        </w:rPr>
        <w:t xml:space="preserve"> 함수를 호출할 경우,</w:t>
      </w:r>
      <w:r>
        <w:t xml:space="preserve"> “</w:t>
      </w:r>
      <w:r>
        <w:rPr>
          <w:rFonts w:hint="eastAsia"/>
        </w:rPr>
        <w:t>dump</w:t>
      </w:r>
      <w:r>
        <w:t xml:space="preserve"> argument0 argument1”</w:t>
      </w:r>
      <w:r>
        <w:rPr>
          <w:rFonts w:hint="eastAsia"/>
        </w:rPr>
        <w:t>와 같은 사용자 입력을 파싱하여</w:t>
      </w:r>
      <w:r>
        <w:t xml:space="preserve"> interpreter</w:t>
      </w:r>
      <w:r>
        <w:rPr>
          <w:rFonts w:hint="eastAsia"/>
        </w:rPr>
        <w:t xml:space="preserve">에 넘기면 </w:t>
      </w:r>
      <w:r>
        <w:t>dump_function</w:t>
      </w:r>
      <w:r>
        <w:rPr>
          <w:rFonts w:hint="eastAsia"/>
        </w:rPr>
        <w:t>함수가 호출됩니다.</w:t>
      </w:r>
      <w:r>
        <w:t xml:space="preserve"> </w:t>
      </w:r>
      <w:r>
        <w:rPr>
          <w:rFonts w:hint="eastAsia"/>
        </w:rPr>
        <w:t>이때 사용자가 입력된 인자도 함수에 넘겨집니다.</w:t>
      </w:r>
    </w:p>
    <w:p w:rsidR="003479A3" w:rsidRDefault="003D6149" w:rsidP="00B05CC2">
      <w:pPr>
        <w:autoSpaceDE w:val="0"/>
        <w:autoSpaceDN w:val="0"/>
        <w:spacing w:line="240" w:lineRule="auto"/>
        <w:ind w:left="1077"/>
      </w:pPr>
      <w:r>
        <w:rPr>
          <w:rFonts w:hint="eastAsia"/>
        </w:rPr>
        <w:t>사용자 입력</w:t>
      </w:r>
      <w:r>
        <w:t xml:space="preserve"> </w:t>
      </w:r>
      <w:r>
        <w:rPr>
          <w:rFonts w:hint="eastAsia"/>
        </w:rPr>
        <w:t>받기:</w:t>
      </w:r>
      <w:r>
        <w:t xml:space="preserve"> </w:t>
      </w:r>
      <w:r>
        <w:rPr>
          <w:rFonts w:hint="eastAsia"/>
        </w:rPr>
        <w:t>W</w:t>
      </w:r>
      <w:r>
        <w:t xml:space="preserve">hile </w:t>
      </w:r>
      <w:r>
        <w:rPr>
          <w:rFonts w:hint="eastAsia"/>
        </w:rPr>
        <w:t>반복문 내에서</w:t>
      </w:r>
      <w:r>
        <w:t xml:space="preserve"> </w:t>
      </w:r>
      <w:r>
        <w:rPr>
          <w:rFonts w:hint="eastAsia"/>
        </w:rPr>
        <w:t>사용자의 입력을 받습니다.</w:t>
      </w:r>
      <w:r>
        <w:t xml:space="preserve"> </w:t>
      </w:r>
      <w:r>
        <w:rPr>
          <w:rFonts w:hint="eastAsia"/>
        </w:rPr>
        <w:t>그리고</w:t>
      </w:r>
      <w:r>
        <w:t xml:space="preserve"> </w:t>
      </w:r>
      <w:r>
        <w:rPr>
          <w:rFonts w:hint="eastAsia"/>
        </w:rPr>
        <w:t>해당 입력을</w:t>
      </w:r>
      <w:r>
        <w:t xml:space="preserve"> </w:t>
      </w:r>
      <w:r>
        <w:rPr>
          <w:rFonts w:hint="eastAsia"/>
        </w:rPr>
        <w:t>인자로</w:t>
      </w:r>
      <w:r>
        <w:t xml:space="preserve"> parse_command</w:t>
      </w:r>
      <w:r>
        <w:rPr>
          <w:rFonts w:hint="eastAsia"/>
        </w:rPr>
        <w:t xml:space="preserve"> 함수를 </w:t>
      </w:r>
      <w:r w:rsidR="00202D4D">
        <w:rPr>
          <w:rFonts w:hint="eastAsia"/>
        </w:rPr>
        <w:t>호출</w:t>
      </w:r>
      <w:r w:rsidR="00131029">
        <w:rPr>
          <w:rFonts w:hint="eastAsia"/>
        </w:rPr>
        <w:t>하</w:t>
      </w:r>
      <w:r>
        <w:rPr>
          <w:rFonts w:hint="eastAsia"/>
        </w:rPr>
        <w:t>여, 입력을 명령어와 인자로</w:t>
      </w:r>
      <w:r>
        <w:t xml:space="preserve"> </w:t>
      </w:r>
      <w:r>
        <w:rPr>
          <w:rFonts w:hint="eastAsia"/>
        </w:rPr>
        <w:t>구분하여</w:t>
      </w:r>
      <w:r>
        <w:t xml:space="preserve"> </w:t>
      </w:r>
      <w:r>
        <w:rPr>
          <w:rFonts w:hint="eastAsia"/>
        </w:rPr>
        <w:t>저장한</w:t>
      </w:r>
      <w:r>
        <w:t xml:space="preserve"> ParsedCommand </w:t>
      </w:r>
      <w:r>
        <w:rPr>
          <w:rFonts w:hint="eastAsia"/>
        </w:rPr>
        <w:t>구조체를</w:t>
      </w:r>
      <w:r>
        <w:t xml:space="preserve"> </w:t>
      </w:r>
      <w:r>
        <w:rPr>
          <w:rFonts w:hint="eastAsia"/>
        </w:rPr>
        <w:t>반환받습니다</w:t>
      </w:r>
      <w:r>
        <w:t xml:space="preserve">. </w:t>
      </w:r>
      <w:r>
        <w:rPr>
          <w:rFonts w:hint="eastAsia"/>
        </w:rPr>
        <w:t>이때 해당</w:t>
      </w:r>
      <w:r>
        <w:t xml:space="preserve"> ParsedCommand</w:t>
      </w:r>
      <w:r>
        <w:rPr>
          <w:rFonts w:hint="eastAsia"/>
        </w:rPr>
        <w:t>를</w:t>
      </w:r>
      <w:r>
        <w:t xml:space="preserve"> interpreter</w:t>
      </w:r>
      <w:r>
        <w:rPr>
          <w:rFonts w:hint="eastAsia"/>
        </w:rPr>
        <w:t xml:space="preserve">와 함께 </w:t>
      </w:r>
      <w:r>
        <w:t xml:space="preserve">interpret </w:t>
      </w:r>
      <w:r>
        <w:rPr>
          <w:rFonts w:hint="eastAsia"/>
        </w:rPr>
        <w:t>함수로 넘기면,</w:t>
      </w:r>
      <w:r>
        <w:t xml:space="preserve"> interpreter</w:t>
      </w:r>
      <w:r>
        <w:rPr>
          <w:rFonts w:hint="eastAsia"/>
        </w:rPr>
        <w:t>가 해당 명령을 처리하게 됩니다.</w:t>
      </w:r>
    </w:p>
    <w:p w:rsidR="003D6149" w:rsidRDefault="00B05CC2" w:rsidP="00B05CC2">
      <w:pPr>
        <w:pStyle w:val="Heading3"/>
      </w:pPr>
      <w:bookmarkStart w:id="16" w:name="_Toc511156512"/>
      <w:bookmarkStart w:id="17" w:name="_Toc511159179"/>
      <w:r>
        <w:lastRenderedPageBreak/>
        <w:t>Flow</w:t>
      </w:r>
      <w:r>
        <w:rPr>
          <w:rFonts w:hint="eastAsia"/>
        </w:rPr>
        <w:t>c</w:t>
      </w:r>
      <w:r w:rsidR="003D6149">
        <w:t>hart</w:t>
      </w:r>
      <w:bookmarkEnd w:id="16"/>
      <w:bookmarkEnd w:id="17"/>
    </w:p>
    <w:p w:rsidR="00B47B3E" w:rsidRPr="00B47B3E" w:rsidRDefault="003D6149" w:rsidP="00B05CC2">
      <w:pPr>
        <w:autoSpaceDE w:val="0"/>
        <w:autoSpaceDN w:val="0"/>
        <w:spacing w:line="240" w:lineRule="auto"/>
        <w:ind w:left="357" w:firstLine="720"/>
      </w:pPr>
      <w:r>
        <w:rPr>
          <w:noProof/>
        </w:rPr>
        <w:drawing>
          <wp:inline distT="0" distB="0" distL="0" distR="0">
            <wp:extent cx="5164047" cy="4858327"/>
            <wp:effectExtent l="0" t="0" r="508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in.png"/>
                    <pic:cNvPicPr/>
                  </pic:nvPicPr>
                  <pic:blipFill rotWithShape="1">
                    <a:blip r:embed="rId10" cstate="print">
                      <a:extLst>
                        <a:ext uri="{28A0092B-C50C-407E-A947-70E740481C1C}">
                          <a14:useLocalDpi xmlns:a14="http://schemas.microsoft.com/office/drawing/2010/main" val="0"/>
                        </a:ext>
                      </a:extLst>
                    </a:blip>
                    <a:srcRect l="467" t="659" r="-1"/>
                    <a:stretch/>
                  </pic:blipFill>
                  <pic:spPr bwMode="auto">
                    <a:xfrm>
                      <a:off x="0" y="0"/>
                      <a:ext cx="5166521" cy="4860654"/>
                    </a:xfrm>
                    <a:prstGeom prst="rect">
                      <a:avLst/>
                    </a:prstGeom>
                    <a:ln>
                      <a:noFill/>
                    </a:ln>
                    <a:extLst>
                      <a:ext uri="{53640926-AAD7-44D8-BBD7-CCE9431645EC}">
                        <a14:shadowObscured xmlns:a14="http://schemas.microsoft.com/office/drawing/2010/main"/>
                      </a:ext>
                    </a:extLst>
                  </pic:spPr>
                </pic:pic>
              </a:graphicData>
            </a:graphic>
          </wp:inline>
        </w:drawing>
      </w:r>
    </w:p>
    <w:p w:rsidR="003D6149" w:rsidRDefault="003D6149" w:rsidP="00B05CC2">
      <w:pPr>
        <w:pStyle w:val="Heading2"/>
        <w:spacing w:line="240" w:lineRule="auto"/>
      </w:pPr>
      <w:bookmarkStart w:id="18" w:name="_Toc511156513"/>
      <w:bookmarkStart w:id="19" w:name="_Toc511159180"/>
      <w:bookmarkStart w:id="20" w:name="_Toc509961609"/>
      <w:bookmarkStart w:id="21" w:name="_Toc510016501"/>
      <w:r>
        <w:t xml:space="preserve">Assemble </w:t>
      </w:r>
      <w:r>
        <w:rPr>
          <w:rFonts w:hint="eastAsia"/>
        </w:rPr>
        <w:t>명령 처리</w:t>
      </w:r>
      <w:bookmarkEnd w:id="18"/>
      <w:bookmarkEnd w:id="19"/>
    </w:p>
    <w:p w:rsidR="00692D53" w:rsidRDefault="00692D53" w:rsidP="00B05CC2">
      <w:pPr>
        <w:pStyle w:val="Heading3"/>
      </w:pPr>
      <w:bookmarkStart w:id="22" w:name="_Toc511156514"/>
      <w:bookmarkStart w:id="23" w:name="_Toc511159181"/>
      <w:r>
        <w:t xml:space="preserve">Assemble.h, asm_helper.h </w:t>
      </w:r>
      <w:r>
        <w:rPr>
          <w:rFonts w:hint="eastAsia"/>
        </w:rPr>
        <w:t>모듈</w:t>
      </w:r>
      <w:bookmarkEnd w:id="22"/>
      <w:bookmarkEnd w:id="23"/>
    </w:p>
    <w:p w:rsidR="00827E89" w:rsidRPr="00827E89" w:rsidRDefault="00827E89" w:rsidP="00B05CC2">
      <w:pPr>
        <w:autoSpaceDE w:val="0"/>
        <w:autoSpaceDN w:val="0"/>
        <w:spacing w:line="240" w:lineRule="auto"/>
        <w:ind w:left="1077"/>
      </w:pPr>
      <w:r>
        <w:t xml:space="preserve">Assemble </w:t>
      </w:r>
      <w:r>
        <w:rPr>
          <w:rFonts w:hint="eastAsia"/>
        </w:rPr>
        <w:t>명령에서</w:t>
      </w:r>
      <w:r>
        <w:t xml:space="preserve"> </w:t>
      </w:r>
      <w:r>
        <w:rPr>
          <w:rFonts w:hint="eastAsia"/>
        </w:rPr>
        <w:t>처리해야 하는 케이스</w:t>
      </w:r>
      <w:r>
        <w:t xml:space="preserve"> (operator, directive, operation</w:t>
      </w:r>
      <w:r>
        <w:rPr>
          <w:rFonts w:hint="eastAsia"/>
        </w:rPr>
        <w:t xml:space="preserve"> 종류 등)가 상당히 많습니다.</w:t>
      </w:r>
      <w:r>
        <w:t xml:space="preserve"> </w:t>
      </w:r>
      <w:r>
        <w:rPr>
          <w:rFonts w:hint="eastAsia"/>
        </w:rPr>
        <w:t>그래서</w:t>
      </w:r>
      <w:r>
        <w:t xml:space="preserve"> </w:t>
      </w:r>
      <w:r>
        <w:rPr>
          <w:rFonts w:hint="eastAsia"/>
        </w:rPr>
        <w:t>주요</w:t>
      </w:r>
      <w:r>
        <w:t xml:space="preserve"> </w:t>
      </w:r>
      <w:r>
        <w:rPr>
          <w:rFonts w:hint="eastAsia"/>
        </w:rPr>
        <w:t xml:space="preserve">기능을 처리하는 </w:t>
      </w:r>
      <w:r>
        <w:t>assemble.h</w:t>
      </w:r>
      <w:r>
        <w:rPr>
          <w:rFonts w:hint="eastAsia"/>
        </w:rPr>
        <w:t xml:space="preserve"> 모듈과 함께,</w:t>
      </w:r>
      <w:r>
        <w:t xml:space="preserve"> assemble.h</w:t>
      </w:r>
      <w:r>
        <w:rPr>
          <w:rFonts w:hint="eastAsia"/>
        </w:rPr>
        <w:t xml:space="preserve"> 모듈의</w:t>
      </w:r>
      <w:r>
        <w:t xml:space="preserve"> implementation (assemble.c)</w:t>
      </w:r>
      <w:r>
        <w:rPr>
          <w:rFonts w:hint="eastAsia"/>
        </w:rPr>
        <w:t xml:space="preserve">의 </w:t>
      </w:r>
      <w:r>
        <w:t>readability</w:t>
      </w:r>
      <w:r>
        <w:rPr>
          <w:rFonts w:hint="eastAsia"/>
        </w:rPr>
        <w:t>를 향상시키고</w:t>
      </w:r>
      <w:r>
        <w:t xml:space="preserve"> </w:t>
      </w:r>
      <w:r>
        <w:rPr>
          <w:rFonts w:hint="eastAsia"/>
        </w:rPr>
        <w:t>문제를 소단위로</w:t>
      </w:r>
      <w:r>
        <w:t xml:space="preserve"> </w:t>
      </w:r>
      <w:r>
        <w:rPr>
          <w:rFonts w:hint="eastAsia"/>
        </w:rPr>
        <w:t>분리하여</w:t>
      </w:r>
      <w:r>
        <w:t xml:space="preserve"> </w:t>
      </w:r>
      <w:r>
        <w:rPr>
          <w:rFonts w:hint="eastAsia"/>
        </w:rPr>
        <w:t>코드</w:t>
      </w:r>
      <w:r>
        <w:t xml:space="preserve"> </w:t>
      </w:r>
      <w:r>
        <w:rPr>
          <w:rFonts w:hint="eastAsia"/>
        </w:rPr>
        <w:t>오류를 최소화하고자</w:t>
      </w:r>
      <w:r>
        <w:t xml:space="preserve"> asm_helper.h</w:t>
      </w:r>
      <w:r>
        <w:rPr>
          <w:rFonts w:hint="eastAsia"/>
        </w:rPr>
        <w:t>라는 헬퍼</w:t>
      </w:r>
      <w:r>
        <w:t xml:space="preserve"> </w:t>
      </w:r>
      <w:r>
        <w:rPr>
          <w:rFonts w:hint="eastAsia"/>
        </w:rPr>
        <w:t>모듈을</w:t>
      </w:r>
      <w:r>
        <w:t xml:space="preserve"> </w:t>
      </w:r>
      <w:r>
        <w:rPr>
          <w:rFonts w:hint="eastAsia"/>
        </w:rPr>
        <w:t>따로 만들었습니다.</w:t>
      </w:r>
    </w:p>
    <w:p w:rsidR="00692D53" w:rsidRDefault="00827E89" w:rsidP="00B05CC2">
      <w:pPr>
        <w:pStyle w:val="Heading3"/>
      </w:pPr>
      <w:bookmarkStart w:id="24" w:name="_Toc511156515"/>
      <w:bookmarkStart w:id="25" w:name="_Toc511159182"/>
      <w:r>
        <w:rPr>
          <w:rFonts w:hint="eastAsia"/>
        </w:rPr>
        <w:t>Ass</w:t>
      </w:r>
      <w:r>
        <w:t xml:space="preserve">emble </w:t>
      </w:r>
      <w:r>
        <w:rPr>
          <w:rFonts w:hint="eastAsia"/>
        </w:rPr>
        <w:t>명령 처리 구조</w:t>
      </w:r>
      <w:bookmarkEnd w:id="24"/>
      <w:bookmarkEnd w:id="25"/>
    </w:p>
    <w:p w:rsidR="00B05CC2" w:rsidRDefault="00B05CC2" w:rsidP="00B05CC2">
      <w:pPr>
        <w:pStyle w:val="Heading4"/>
      </w:pPr>
      <w:r>
        <w:lastRenderedPageBreak/>
        <w:t>Translation</w:t>
      </w:r>
      <w:r>
        <w:rPr>
          <w:rFonts w:hint="eastAsia"/>
        </w:rPr>
        <w:t xml:space="preserve"> 과정</w:t>
      </w:r>
    </w:p>
    <w:p w:rsidR="00B05CC2" w:rsidRDefault="00C7008E" w:rsidP="00B05CC2">
      <w:pPr>
        <w:autoSpaceDE w:val="0"/>
        <w:autoSpaceDN w:val="0"/>
        <w:spacing w:line="240" w:lineRule="auto"/>
        <w:ind w:left="1077"/>
      </w:pPr>
      <w:r>
        <w:t xml:space="preserve">asm </w:t>
      </w:r>
      <w:r>
        <w:rPr>
          <w:rFonts w:hint="eastAsia"/>
        </w:rPr>
        <w:t>파일을 처리할 때,</w:t>
      </w:r>
      <w:r>
        <w:t xml:space="preserve"> </w:t>
      </w:r>
      <w:r>
        <w:rPr>
          <w:rFonts w:hint="eastAsia"/>
        </w:rPr>
        <w:t>먼저</w:t>
      </w:r>
      <w:r>
        <w:t xml:space="preserve"> </w:t>
      </w:r>
      <w:r>
        <w:rPr>
          <w:rFonts w:hint="eastAsia"/>
        </w:rPr>
        <w:t xml:space="preserve">모든 </w:t>
      </w:r>
      <w:r>
        <w:t xml:space="preserve">asm </w:t>
      </w:r>
      <w:r w:rsidR="00B05CC2">
        <w:rPr>
          <w:rFonts w:hint="eastAsia"/>
        </w:rPr>
        <w:t>코드를 모두</w:t>
      </w:r>
      <w:r w:rsidR="00B05CC2">
        <w:t xml:space="preserve"> </w:t>
      </w:r>
      <w:r>
        <w:rPr>
          <w:rFonts w:hint="eastAsia"/>
        </w:rPr>
        <w:t>해석해서</w:t>
      </w:r>
      <w:r>
        <w:t xml:space="preserve"> TranslationUnit</w:t>
      </w:r>
      <w:r>
        <w:rPr>
          <w:rFonts w:hint="eastAsia"/>
        </w:rPr>
        <w:t>이라는 구조체 내에</w:t>
      </w:r>
      <w:r>
        <w:t xml:space="preserve"> </w:t>
      </w:r>
      <w:r w:rsidR="00B05CC2">
        <w:t>SicStatement</w:t>
      </w:r>
      <w:r w:rsidR="00B05CC2">
        <w:rPr>
          <w:rFonts w:hint="eastAsia"/>
        </w:rPr>
        <w:t xml:space="preserve">라는 구조체의 </w:t>
      </w:r>
      <w:r w:rsidR="00B05CC2">
        <w:t>linked-list</w:t>
      </w:r>
      <w:r w:rsidR="00B05CC2">
        <w:rPr>
          <w:rFonts w:hint="eastAsia"/>
        </w:rPr>
        <w:t>로</w:t>
      </w:r>
      <w:r w:rsidR="00B05CC2">
        <w:t xml:space="preserve"> </w:t>
      </w:r>
      <w:r>
        <w:rPr>
          <w:rFonts w:hint="eastAsia"/>
        </w:rPr>
        <w:t>저장합니다.</w:t>
      </w:r>
      <w:r>
        <w:t xml:space="preserve"> </w:t>
      </w:r>
      <w:r w:rsidR="00B05CC2">
        <w:rPr>
          <w:rFonts w:hint="eastAsia"/>
        </w:rPr>
        <w:t xml:space="preserve">이를 </w:t>
      </w:r>
      <w:r>
        <w:rPr>
          <w:rFonts w:hint="eastAsia"/>
        </w:rPr>
        <w:t>translation</w:t>
      </w:r>
      <w:r>
        <w:t xml:space="preserve"> </w:t>
      </w:r>
      <w:r>
        <w:rPr>
          <w:rFonts w:hint="eastAsia"/>
        </w:rPr>
        <w:t xml:space="preserve">과정이라 </w:t>
      </w:r>
      <w:r w:rsidR="00B05CC2">
        <w:rPr>
          <w:rFonts w:hint="eastAsia"/>
        </w:rPr>
        <w:t>부르겠습니다</w:t>
      </w:r>
      <w:r>
        <w:rPr>
          <w:rFonts w:hint="eastAsia"/>
        </w:rPr>
        <w:t>.</w:t>
      </w:r>
      <w:r>
        <w:t xml:space="preserve"> SIC/XE </w:t>
      </w:r>
      <w:r>
        <w:rPr>
          <w:rFonts w:hint="eastAsia"/>
        </w:rPr>
        <w:t>구문</w:t>
      </w:r>
      <w:r w:rsidR="00B05CC2">
        <w:rPr>
          <w:rFonts w:hint="eastAsia"/>
        </w:rPr>
        <w:t>은</w:t>
      </w:r>
      <w:r w:rsidR="00B05CC2">
        <w:t xml:space="preserve"> </w:t>
      </w:r>
      <w:r w:rsidR="00B05CC2">
        <w:rPr>
          <w:rFonts w:hint="eastAsia"/>
        </w:rPr>
        <w:t>각각</w:t>
      </w:r>
      <w:r w:rsidR="00B05CC2">
        <w:t xml:space="preserve"> SicStatement</w:t>
      </w:r>
      <w:r w:rsidR="00B05CC2">
        <w:rPr>
          <w:rFonts w:hint="eastAsia"/>
        </w:rPr>
        <w:t xml:space="preserve">에 하나씩 </w:t>
      </w:r>
      <w:r w:rsidR="00B05CC2">
        <w:t xml:space="preserve">1:1 </w:t>
      </w:r>
      <w:r w:rsidR="00B05CC2">
        <w:rPr>
          <w:rFonts w:hint="eastAsia"/>
        </w:rPr>
        <w:t>대응되어 저장됩니다.</w:t>
      </w:r>
      <w:r w:rsidR="00B05CC2">
        <w:t xml:space="preserve"> </w:t>
      </w:r>
      <w:r w:rsidR="00B05CC2">
        <w:rPr>
          <w:rFonts w:hint="eastAsia"/>
        </w:rPr>
        <w:t xml:space="preserve">이때 </w:t>
      </w:r>
      <w:r w:rsidR="00B05CC2">
        <w:t xml:space="preserve">SIC/XE </w:t>
      </w:r>
      <w:r w:rsidR="00B05CC2">
        <w:rPr>
          <w:rFonts w:hint="eastAsia"/>
        </w:rPr>
        <w:t xml:space="preserve">구문은 </w:t>
      </w:r>
      <w:r>
        <w:t>instruction</w:t>
      </w:r>
      <w:r>
        <w:rPr>
          <w:rFonts w:hint="eastAsia"/>
        </w:rPr>
        <w:t xml:space="preserve">과 함께 </w:t>
      </w:r>
      <w:r>
        <w:t xml:space="preserve">START, END, BASE, </w:t>
      </w:r>
      <w:r>
        <w:rPr>
          <w:rFonts w:hint="eastAsia"/>
        </w:rPr>
        <w:t>B</w:t>
      </w:r>
      <w:r>
        <w:t xml:space="preserve">YTE, RESB </w:t>
      </w:r>
      <w:r>
        <w:rPr>
          <w:rFonts w:hint="eastAsia"/>
        </w:rPr>
        <w:t xml:space="preserve">등의 </w:t>
      </w:r>
      <w:r w:rsidR="00B05CC2">
        <w:t>directive</w:t>
      </w:r>
      <w:r w:rsidR="00B05CC2">
        <w:rPr>
          <w:rFonts w:hint="eastAsia"/>
        </w:rPr>
        <w:t xml:space="preserve"> 줄을 포함합니다.</w:t>
      </w:r>
    </w:p>
    <w:p w:rsidR="00827E89" w:rsidRPr="004A4AE5" w:rsidRDefault="00C7008E" w:rsidP="00B05CC2">
      <w:pPr>
        <w:autoSpaceDE w:val="0"/>
        <w:autoSpaceDN w:val="0"/>
        <w:spacing w:line="240" w:lineRule="auto"/>
        <w:ind w:left="1077"/>
      </w:pPr>
      <w:r>
        <w:t>Translation</w:t>
      </w:r>
      <w:r>
        <w:rPr>
          <w:rFonts w:hint="eastAsia"/>
        </w:rPr>
        <w:t xml:space="preserve"> 과정에서</w:t>
      </w:r>
      <w:r>
        <w:t xml:space="preserve"> SicStatement </w:t>
      </w:r>
      <w:r>
        <w:rPr>
          <w:rFonts w:hint="eastAsia"/>
        </w:rPr>
        <w:t>구조체에는</w:t>
      </w:r>
      <w:r>
        <w:t xml:space="preserve"> </w:t>
      </w:r>
      <w:r>
        <w:rPr>
          <w:rFonts w:hint="eastAsia"/>
        </w:rPr>
        <w:t>점차</w:t>
      </w:r>
      <w:r>
        <w:t xml:space="preserve"> </w:t>
      </w:r>
      <w:r>
        <w:rPr>
          <w:rFonts w:hint="eastAsia"/>
        </w:rPr>
        <w:t>많은 정보가 쌓</w:t>
      </w:r>
      <w:r w:rsidR="00B05CC2">
        <w:rPr>
          <w:rFonts w:hint="eastAsia"/>
        </w:rPr>
        <w:t>이게 되며</w:t>
      </w:r>
      <w:r>
        <w:rPr>
          <w:rFonts w:hint="eastAsia"/>
        </w:rPr>
        <w:t>,</w:t>
      </w:r>
      <w:r>
        <w:t xml:space="preserve"> translation</w:t>
      </w:r>
      <w:r>
        <w:rPr>
          <w:rFonts w:hint="eastAsia"/>
        </w:rPr>
        <w:t>이 끝나면</w:t>
      </w:r>
      <w:r>
        <w:t xml:space="preserve"> obj</w:t>
      </w:r>
      <w:r>
        <w:rPr>
          <w:rFonts w:hint="eastAsia"/>
        </w:rPr>
        <w:t xml:space="preserve"> 및 lst</w:t>
      </w:r>
      <w:r>
        <w:t xml:space="preserve"> </w:t>
      </w:r>
      <w:r>
        <w:rPr>
          <w:rFonts w:hint="eastAsia"/>
        </w:rPr>
        <w:t>파일 생성에 필요한 모든</w:t>
      </w:r>
      <w:r>
        <w:t xml:space="preserve"> </w:t>
      </w:r>
      <w:r>
        <w:rPr>
          <w:rFonts w:hint="eastAsia"/>
        </w:rPr>
        <w:t>정보가</w:t>
      </w:r>
      <w:r>
        <w:t xml:space="preserve"> SicStatement</w:t>
      </w:r>
      <w:r w:rsidR="00B05CC2">
        <w:rPr>
          <w:rFonts w:hint="eastAsia"/>
        </w:rPr>
        <w:t>에 담기게 됩니다.</w:t>
      </w:r>
    </w:p>
    <w:p w:rsidR="00B05CC2" w:rsidRDefault="00B05CC2" w:rsidP="00B05CC2">
      <w:pPr>
        <w:autoSpaceDE w:val="0"/>
        <w:autoSpaceDN w:val="0"/>
        <w:spacing w:line="240" w:lineRule="auto"/>
        <w:ind w:left="1077"/>
      </w:pPr>
      <w:r>
        <w:rPr>
          <w:rFonts w:hint="eastAsia"/>
        </w:rPr>
        <w:t>이때</w:t>
      </w:r>
      <w:r>
        <w:t xml:space="preserve"> SP</w:t>
      </w:r>
      <w:r>
        <w:rPr>
          <w:rFonts w:hint="eastAsia"/>
        </w:rPr>
        <w:t>교재에</w:t>
      </w:r>
      <w:r>
        <w:t xml:space="preserve"> </w:t>
      </w:r>
      <w:r>
        <w:rPr>
          <w:rFonts w:hint="eastAsia"/>
        </w:rPr>
        <w:t>제시된</w:t>
      </w:r>
      <w:r>
        <w:t xml:space="preserve"> pass</w:t>
      </w:r>
      <w:r w:rsidR="004A4AE5">
        <w:t xml:space="preserve"> </w:t>
      </w:r>
      <w:r>
        <w:t>1, pass</w:t>
      </w:r>
      <w:r w:rsidR="004A4AE5">
        <w:t xml:space="preserve"> </w:t>
      </w:r>
      <w:r>
        <w:t>2</w:t>
      </w:r>
      <w:r>
        <w:rPr>
          <w:rFonts w:hint="eastAsia"/>
        </w:rPr>
        <w:t xml:space="preserve"> 과정은</w:t>
      </w:r>
      <w:r>
        <w:t xml:space="preserve"> assemble.c </w:t>
      </w:r>
      <w:r>
        <w:rPr>
          <w:rFonts w:hint="eastAsia"/>
        </w:rPr>
        <w:t xml:space="preserve">파일 내의 </w:t>
      </w:r>
      <w:r>
        <w:t xml:space="preserve">translate </w:t>
      </w:r>
      <w:r>
        <w:rPr>
          <w:rFonts w:hint="eastAsia"/>
        </w:rPr>
        <w:t xml:space="preserve">함수에서 호출하는 </w:t>
      </w:r>
      <w:r>
        <w:t>read_asm, assign_addresses</w:t>
      </w:r>
      <w:r>
        <w:rPr>
          <w:rFonts w:hint="eastAsia"/>
        </w:rPr>
        <w:t xml:space="preserve"> /</w:t>
      </w:r>
      <w:r>
        <w:t xml:space="preserve"> fill_symbol_table, validate_statements</w:t>
      </w:r>
      <w:r>
        <w:rPr>
          <w:rFonts w:hint="eastAsia"/>
        </w:rPr>
        <w:t>함수에 나뉘어져서</w:t>
      </w:r>
      <w:r>
        <w:t xml:space="preserve"> </w:t>
      </w:r>
      <w:r>
        <w:rPr>
          <w:rFonts w:hint="eastAsia"/>
        </w:rPr>
        <w:t>이루어집니다.</w:t>
      </w:r>
    </w:p>
    <w:p w:rsidR="00B05CC2" w:rsidRDefault="00B05CC2" w:rsidP="00B05CC2">
      <w:pPr>
        <w:pStyle w:val="Heading4"/>
      </w:pPr>
      <w:r>
        <w:t xml:space="preserve">Object, Listing </w:t>
      </w:r>
      <w:r>
        <w:rPr>
          <w:rFonts w:hint="eastAsia"/>
        </w:rPr>
        <w:t>파일 생성</w:t>
      </w:r>
    </w:p>
    <w:p w:rsidR="00B05CC2" w:rsidRDefault="00B05CC2" w:rsidP="00B05CC2">
      <w:pPr>
        <w:autoSpaceDE w:val="0"/>
        <w:autoSpaceDN w:val="0"/>
        <w:spacing w:line="240" w:lineRule="auto"/>
        <w:ind w:left="1077"/>
      </w:pPr>
      <w:r>
        <w:t>Translation</w:t>
      </w:r>
      <w:r>
        <w:rPr>
          <w:rFonts w:hint="eastAsia"/>
        </w:rPr>
        <w:t xml:space="preserve"> 과정에서</w:t>
      </w:r>
      <w:r>
        <w:t xml:space="preserve"> SIC/XE</w:t>
      </w:r>
      <w:r>
        <w:rPr>
          <w:rFonts w:hint="eastAsia"/>
        </w:rPr>
        <w:t xml:space="preserve"> 코드를 모두 </w:t>
      </w:r>
      <w:r>
        <w:t xml:space="preserve">SicStatement </w:t>
      </w:r>
      <w:r>
        <w:rPr>
          <w:rFonts w:hint="eastAsia"/>
        </w:rPr>
        <w:t>형태로</w:t>
      </w:r>
      <w:r>
        <w:t xml:space="preserve"> </w:t>
      </w:r>
      <w:r>
        <w:rPr>
          <w:rFonts w:hint="eastAsia"/>
        </w:rPr>
        <w:t>변환을 했기 때문에</w:t>
      </w:r>
      <w:r>
        <w:t xml:space="preserve"> </w:t>
      </w:r>
      <w:r>
        <w:rPr>
          <w:rFonts w:hint="eastAsia"/>
        </w:rPr>
        <w:t>이를 이용</w:t>
      </w:r>
      <w:r w:rsidR="004A4AE5">
        <w:rPr>
          <w:rFonts w:hint="eastAsia"/>
        </w:rPr>
        <w:t>한</w:t>
      </w:r>
      <w:r>
        <w:t xml:space="preserve"> .obj </w:t>
      </w:r>
      <w:r>
        <w:rPr>
          <w:rFonts w:hint="eastAsia"/>
        </w:rPr>
        <w:t xml:space="preserve">및 </w:t>
      </w:r>
      <w:r>
        <w:t>.lst</w:t>
      </w:r>
      <w:r>
        <w:rPr>
          <w:rFonts w:hint="eastAsia"/>
        </w:rPr>
        <w:t xml:space="preserve"> 파일 생성</w:t>
      </w:r>
      <w:r w:rsidR="004A4AE5">
        <w:rPr>
          <w:rFonts w:hint="eastAsia"/>
        </w:rPr>
        <w:t xml:space="preserve"> 과정은</w:t>
      </w:r>
      <w:r>
        <w:rPr>
          <w:rFonts w:hint="eastAsia"/>
        </w:rPr>
        <w:t xml:space="preserve"> </w:t>
      </w:r>
      <w:r w:rsidR="004A4AE5">
        <w:rPr>
          <w:rFonts w:hint="eastAsia"/>
        </w:rPr>
        <w:t>비교적 간단합니다</w:t>
      </w:r>
      <w:r>
        <w:rPr>
          <w:rFonts w:hint="eastAsia"/>
        </w:rPr>
        <w:t>.</w:t>
      </w:r>
      <w:r>
        <w:t xml:space="preserve"> </w:t>
      </w:r>
      <w:r>
        <w:rPr>
          <w:rFonts w:hint="eastAsia"/>
        </w:rPr>
        <w:t xml:space="preserve">이는 </w:t>
      </w:r>
      <w:r>
        <w:t>assemble.c</w:t>
      </w:r>
      <w:r>
        <w:rPr>
          <w:rFonts w:hint="eastAsia"/>
        </w:rPr>
        <w:t xml:space="preserve"> 파일 내의 </w:t>
      </w:r>
      <w:r>
        <w:t xml:space="preserve">generate_obj, generate_lst </w:t>
      </w:r>
      <w:r>
        <w:rPr>
          <w:rFonts w:hint="eastAsia"/>
        </w:rPr>
        <w:t>함수에서</w:t>
      </w:r>
      <w:r>
        <w:t xml:space="preserve"> </w:t>
      </w:r>
      <w:r>
        <w:rPr>
          <w:rFonts w:hint="eastAsia"/>
        </w:rPr>
        <w:t>처리됩니다.</w:t>
      </w:r>
    </w:p>
    <w:p w:rsidR="00B05CC2" w:rsidRDefault="00B05CC2" w:rsidP="004448A5">
      <w:pPr>
        <w:pStyle w:val="Heading3"/>
      </w:pPr>
      <w:bookmarkStart w:id="26" w:name="_Toc511159183"/>
      <w:r>
        <w:t xml:space="preserve">Flowchart: Assemble </w:t>
      </w:r>
      <w:r>
        <w:rPr>
          <w:rFonts w:hint="eastAsia"/>
        </w:rPr>
        <w:t>전체 과정</w:t>
      </w:r>
      <w:bookmarkEnd w:id="26"/>
    </w:p>
    <w:p w:rsidR="00B05CC2" w:rsidRDefault="00B05CC2" w:rsidP="00B05CC2">
      <w:pPr>
        <w:autoSpaceDE w:val="0"/>
        <w:autoSpaceDN w:val="0"/>
        <w:spacing w:line="240" w:lineRule="auto"/>
        <w:ind w:left="357" w:firstLine="720"/>
      </w:pPr>
      <w:r>
        <w:rPr>
          <w:noProof/>
        </w:rPr>
        <w:drawing>
          <wp:inline distT="0" distB="0" distL="0" distR="0">
            <wp:extent cx="4264089" cy="3321525"/>
            <wp:effectExtent l="0" t="0" r="317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ssembl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67031" cy="3323816"/>
                    </a:xfrm>
                    <a:prstGeom prst="rect">
                      <a:avLst/>
                    </a:prstGeom>
                  </pic:spPr>
                </pic:pic>
              </a:graphicData>
            </a:graphic>
          </wp:inline>
        </w:drawing>
      </w:r>
    </w:p>
    <w:p w:rsidR="00B05CC2" w:rsidRDefault="00B05CC2" w:rsidP="004448A5">
      <w:pPr>
        <w:pStyle w:val="Heading3"/>
      </w:pPr>
      <w:bookmarkStart w:id="27" w:name="_Toc511159184"/>
      <w:r>
        <w:lastRenderedPageBreak/>
        <w:t xml:space="preserve">Flowchart: Assemble </w:t>
      </w:r>
      <w:r>
        <w:rPr>
          <w:rFonts w:hint="eastAsia"/>
        </w:rPr>
        <w:t xml:space="preserve">내 </w:t>
      </w:r>
      <w:r>
        <w:t xml:space="preserve">Translation </w:t>
      </w:r>
      <w:r>
        <w:rPr>
          <w:rFonts w:hint="eastAsia"/>
        </w:rPr>
        <w:t>과정</w:t>
      </w:r>
      <w:bookmarkEnd w:id="27"/>
    </w:p>
    <w:p w:rsidR="00B05CC2" w:rsidRPr="00B05CC2" w:rsidRDefault="00B05CC2" w:rsidP="00B05CC2">
      <w:pPr>
        <w:autoSpaceDE w:val="0"/>
        <w:autoSpaceDN w:val="0"/>
        <w:spacing w:line="240" w:lineRule="auto"/>
        <w:ind w:left="357" w:firstLine="363"/>
      </w:pPr>
      <w:r>
        <w:rPr>
          <w:noProof/>
        </w:rPr>
        <w:drawing>
          <wp:inline distT="0" distB="0" distL="0" distR="0">
            <wp:extent cx="4771292" cy="5124041"/>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anslat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76933" cy="5130099"/>
                    </a:xfrm>
                    <a:prstGeom prst="rect">
                      <a:avLst/>
                    </a:prstGeom>
                  </pic:spPr>
                </pic:pic>
              </a:graphicData>
            </a:graphic>
          </wp:inline>
        </w:drawing>
      </w:r>
    </w:p>
    <w:p w:rsidR="00B05CC2" w:rsidRDefault="00B05CC2" w:rsidP="00B05CC2">
      <w:pPr>
        <w:pStyle w:val="Heading3"/>
      </w:pPr>
      <w:bookmarkStart w:id="28" w:name="_Toc511156516"/>
      <w:bookmarkStart w:id="29" w:name="_Toc511159185"/>
      <w:r w:rsidRPr="00B05CC2">
        <w:t>Asm_helper.h</w:t>
      </w:r>
      <w:r w:rsidRPr="00B05CC2">
        <w:rPr>
          <w:rFonts w:hint="eastAsia"/>
        </w:rPr>
        <w:t xml:space="preserve"> 모듈</w:t>
      </w:r>
      <w:r>
        <w:rPr>
          <w:rFonts w:hint="eastAsia"/>
        </w:rPr>
        <w:t>의 활용</w:t>
      </w:r>
      <w:bookmarkEnd w:id="28"/>
      <w:bookmarkEnd w:id="29"/>
    </w:p>
    <w:p w:rsidR="00B05CC2" w:rsidRPr="00B05CC2" w:rsidRDefault="00B05CC2" w:rsidP="00B05CC2">
      <w:pPr>
        <w:autoSpaceDE w:val="0"/>
        <w:autoSpaceDN w:val="0"/>
        <w:spacing w:line="240" w:lineRule="auto"/>
        <w:ind w:left="1077"/>
      </w:pPr>
      <w:r>
        <w:t>assemble.c</w:t>
      </w:r>
      <w:r>
        <w:rPr>
          <w:rFonts w:hint="eastAsia"/>
        </w:rPr>
        <w:t xml:space="preserve"> 파일 내 assemble 과정의 </w:t>
      </w:r>
      <w:r>
        <w:t>implementation</w:t>
      </w:r>
      <w:r>
        <w:rPr>
          <w:rFonts w:hint="eastAsia"/>
        </w:rPr>
        <w:t>은 대부분</w:t>
      </w:r>
      <w:r>
        <w:t xml:space="preserve"> asm_helper.h</w:t>
      </w:r>
      <w:r>
        <w:rPr>
          <w:rFonts w:hint="eastAsia"/>
        </w:rPr>
        <w:t>에서 정의된 헬퍼 함수 호출로 이루어져 있습니다.</w:t>
      </w:r>
      <w:r>
        <w:t xml:space="preserve"> </w:t>
      </w:r>
      <w:r>
        <w:rPr>
          <w:rFonts w:hint="eastAsia"/>
        </w:rPr>
        <w:t>그래서</w:t>
      </w:r>
      <w:r>
        <w:t xml:space="preserve"> assemble.c</w:t>
      </w:r>
      <w:r>
        <w:rPr>
          <w:rFonts w:hint="eastAsia"/>
        </w:rPr>
        <w:t xml:space="preserve">에서는 </w:t>
      </w:r>
      <w:r>
        <w:t xml:space="preserve">assemble </w:t>
      </w:r>
      <w:r>
        <w:rPr>
          <w:rFonts w:hint="eastAsia"/>
        </w:rPr>
        <w:t>과정의 흐름을 전반적으로 확인할 수 있고,</w:t>
      </w:r>
      <w:r>
        <w:t xml:space="preserve"> </w:t>
      </w:r>
      <w:r>
        <w:rPr>
          <w:rFonts w:hint="eastAsia"/>
        </w:rPr>
        <w:t>실제</w:t>
      </w:r>
      <w:r>
        <w:t xml:space="preserve"> asm_helper.c </w:t>
      </w:r>
      <w:r>
        <w:rPr>
          <w:rFonts w:hint="eastAsia"/>
        </w:rPr>
        <w:t>내의</w:t>
      </w:r>
      <w:r>
        <w:t xml:space="preserve"> </w:t>
      </w:r>
      <w:r>
        <w:rPr>
          <w:rFonts w:hint="eastAsia"/>
        </w:rPr>
        <w:t>구현 사항도</w:t>
      </w:r>
      <w:r>
        <w:t xml:space="preserve"> static function</w:t>
      </w:r>
      <w:r>
        <w:rPr>
          <w:rFonts w:hint="eastAsia"/>
        </w:rPr>
        <w:t>으로</w:t>
      </w:r>
      <w:r>
        <w:t xml:space="preserve"> </w:t>
      </w:r>
      <w:r>
        <w:rPr>
          <w:rFonts w:hint="eastAsia"/>
        </w:rPr>
        <w:t>나누어져 있기 때문에 헬퍼</w:t>
      </w:r>
      <w:r>
        <w:t xml:space="preserve"> </w:t>
      </w:r>
      <w:r>
        <w:rPr>
          <w:rFonts w:hint="eastAsia"/>
        </w:rPr>
        <w:t>함수의 구현도</w:t>
      </w:r>
      <w:r>
        <w:t xml:space="preserve"> </w:t>
      </w:r>
      <w:r>
        <w:rPr>
          <w:rFonts w:hint="eastAsia"/>
        </w:rPr>
        <w:t>비교적</w:t>
      </w:r>
      <w:r>
        <w:t xml:space="preserve"> </w:t>
      </w:r>
      <w:r>
        <w:rPr>
          <w:rFonts w:hint="eastAsia"/>
        </w:rPr>
        <w:t>쉽게</w:t>
      </w:r>
      <w:r>
        <w:t xml:space="preserve"> </w:t>
      </w:r>
      <w:r>
        <w:rPr>
          <w:rFonts w:hint="eastAsia"/>
        </w:rPr>
        <w:t>흐름을 파악할 수 있습니다.</w:t>
      </w:r>
      <w:r>
        <w:t xml:space="preserve"> </w:t>
      </w:r>
      <w:r>
        <w:rPr>
          <w:rFonts w:hint="eastAsia"/>
        </w:rPr>
        <w:t xml:space="preserve">이 </w:t>
      </w:r>
      <w:r>
        <w:t>static function</w:t>
      </w:r>
      <w:r>
        <w:rPr>
          <w:rFonts w:hint="eastAsia"/>
        </w:rPr>
        <w:t xml:space="preserve">들 또한 </w:t>
      </w:r>
      <w:r>
        <w:t xml:space="preserve">asm_helper.c </w:t>
      </w:r>
      <w:r>
        <w:rPr>
          <w:rFonts w:hint="eastAsia"/>
        </w:rPr>
        <w:t>내 주석으로 상세히 설명되어 있습니다.</w:t>
      </w:r>
      <w:r>
        <w:t xml:space="preserve"> </w:t>
      </w:r>
    </w:p>
    <w:p w:rsidR="00F81AAD" w:rsidRDefault="00F81AAD" w:rsidP="00B05CC2">
      <w:pPr>
        <w:pStyle w:val="Heading1"/>
      </w:pPr>
      <w:bookmarkStart w:id="30" w:name="_Toc511156517"/>
      <w:bookmarkStart w:id="31" w:name="_Toc511159186"/>
      <w:r>
        <w:rPr>
          <w:rFonts w:hint="eastAsia"/>
        </w:rPr>
        <w:t>모듈 정의</w:t>
      </w:r>
      <w:bookmarkEnd w:id="20"/>
      <w:bookmarkEnd w:id="21"/>
      <w:bookmarkEnd w:id="30"/>
      <w:bookmarkEnd w:id="31"/>
    </w:p>
    <w:p w:rsidR="00FA0D83" w:rsidRDefault="000C6170" w:rsidP="00B05CC2">
      <w:pPr>
        <w:autoSpaceDE w:val="0"/>
        <w:autoSpaceDN w:val="0"/>
        <w:spacing w:line="240" w:lineRule="auto"/>
        <w:ind w:left="357"/>
      </w:pPr>
      <w:r>
        <w:rPr>
          <w:rFonts w:hint="eastAsia"/>
        </w:rPr>
        <w:lastRenderedPageBreak/>
        <w:t>이 프로그램은</w:t>
      </w:r>
      <w:r>
        <w:t xml:space="preserve"> OOP </w:t>
      </w:r>
      <w:r>
        <w:rPr>
          <w:rFonts w:hint="eastAsia"/>
        </w:rPr>
        <w:t>설계 원칙에 따라</w:t>
      </w:r>
      <w:r>
        <w:t xml:space="preserve"> </w:t>
      </w:r>
      <w:r w:rsidR="00E70A04">
        <w:rPr>
          <w:rFonts w:hint="eastAsia"/>
        </w:rPr>
        <w:t>모든</w:t>
      </w:r>
      <w:r w:rsidR="00E70A04">
        <w:t xml:space="preserve"> </w:t>
      </w:r>
      <w:r w:rsidR="00E70A04">
        <w:rPr>
          <w:rFonts w:hint="eastAsia"/>
        </w:rPr>
        <w:t>기능을</w:t>
      </w:r>
      <w:r w:rsidR="00E70A04">
        <w:t xml:space="preserve"> </w:t>
      </w:r>
      <w:r w:rsidR="00E70A04">
        <w:rPr>
          <w:rFonts w:hint="eastAsia"/>
        </w:rPr>
        <w:t>데이터</w:t>
      </w:r>
      <w:r>
        <w:rPr>
          <w:rFonts w:hint="eastAsia"/>
        </w:rPr>
        <w:t>와</w:t>
      </w:r>
      <w:r>
        <w:t xml:space="preserve"> </w:t>
      </w:r>
      <w:r>
        <w:rPr>
          <w:rFonts w:hint="eastAsia"/>
        </w:rPr>
        <w:t xml:space="preserve">그에 대한 </w:t>
      </w:r>
      <w:r w:rsidR="00E70A04">
        <w:rPr>
          <w:rFonts w:hint="eastAsia"/>
        </w:rPr>
        <w:t>함수로</w:t>
      </w:r>
      <w:r w:rsidR="00E70A04">
        <w:t xml:space="preserve"> </w:t>
      </w:r>
      <w:r w:rsidR="00FA0D83">
        <w:rPr>
          <w:rFonts w:hint="eastAsia"/>
        </w:rPr>
        <w:t>모듈화하여</w:t>
      </w:r>
      <w:r w:rsidR="00FA0D83">
        <w:t xml:space="preserve"> </w:t>
      </w:r>
      <w:r w:rsidR="00FA0D83">
        <w:rPr>
          <w:rFonts w:hint="eastAsia"/>
        </w:rPr>
        <w:t>만들었습니다</w:t>
      </w:r>
      <w:r w:rsidR="00E70A04">
        <w:rPr>
          <w:rFonts w:hint="eastAsia"/>
        </w:rPr>
        <w:t>.</w:t>
      </w:r>
      <w:r w:rsidR="00E70A04">
        <w:t xml:space="preserve"> </w:t>
      </w:r>
      <w:r w:rsidR="00E70A04">
        <w:rPr>
          <w:rFonts w:hint="eastAsia"/>
        </w:rPr>
        <w:t xml:space="preserve">구현 언어가 </w:t>
      </w:r>
      <w:r w:rsidR="00E70A04">
        <w:t>C</w:t>
      </w:r>
      <w:r w:rsidR="00E70A04">
        <w:rPr>
          <w:rFonts w:hint="eastAsia"/>
        </w:rPr>
        <w:t xml:space="preserve"> 언어로</w:t>
      </w:r>
      <w:r w:rsidR="00E70A04">
        <w:t xml:space="preserve"> </w:t>
      </w:r>
      <w:r w:rsidR="00E70A04">
        <w:rPr>
          <w:rFonts w:hint="eastAsia"/>
        </w:rPr>
        <w:t>제한되어 있기 때문에</w:t>
      </w:r>
      <w:r w:rsidR="00E70A04">
        <w:t xml:space="preserve"> </w:t>
      </w:r>
      <w:r w:rsidR="00264129">
        <w:rPr>
          <w:rFonts w:hint="eastAsia"/>
        </w:rPr>
        <w:t>클래스</w:t>
      </w:r>
      <w:r w:rsidR="00E70A04">
        <w:rPr>
          <w:rFonts w:hint="eastAsia"/>
        </w:rPr>
        <w:t>를</w:t>
      </w:r>
      <w:r w:rsidR="00E70A04">
        <w:t xml:space="preserve"> </w:t>
      </w:r>
      <w:r w:rsidR="00E70A04">
        <w:rPr>
          <w:rFonts w:hint="eastAsia"/>
        </w:rPr>
        <w:t>사용하는 대신</w:t>
      </w:r>
      <w:r w:rsidR="00E70A04">
        <w:t xml:space="preserve"> </w:t>
      </w:r>
      <w:r w:rsidR="00E70A04">
        <w:rPr>
          <w:rFonts w:hint="eastAsia"/>
        </w:rPr>
        <w:t xml:space="preserve">각각의 모듈을 파일로 </w:t>
      </w:r>
      <w:r w:rsidR="00FA0D83">
        <w:rPr>
          <w:rFonts w:hint="eastAsia"/>
        </w:rPr>
        <w:t>분리했습니다.</w:t>
      </w:r>
      <w:r w:rsidR="00FA0D83">
        <w:t xml:space="preserve"> </w:t>
      </w:r>
      <w:r w:rsidR="00FA0D83">
        <w:rPr>
          <w:rFonts w:hint="eastAsia"/>
        </w:rPr>
        <w:t>파일로 분리된 모듈 내에는</w:t>
      </w:r>
      <w:r w:rsidR="00FA0D83">
        <w:t xml:space="preserve"> </w:t>
      </w:r>
      <w:r w:rsidR="00264129">
        <w:rPr>
          <w:rFonts w:hint="eastAsia"/>
        </w:rPr>
        <w:t>구조체</w:t>
      </w:r>
      <w:r w:rsidR="00E70A04">
        <w:rPr>
          <w:rFonts w:hint="eastAsia"/>
        </w:rPr>
        <w:t xml:space="preserve">와 </w:t>
      </w:r>
      <w:r w:rsidR="00E70A04">
        <w:t xml:space="preserve">new, free </w:t>
      </w:r>
      <w:r w:rsidR="00E70A04">
        <w:rPr>
          <w:rFonts w:hint="eastAsia"/>
        </w:rPr>
        <w:t xml:space="preserve">함수, 그리고 해당 </w:t>
      </w:r>
      <w:r w:rsidR="00264129">
        <w:rPr>
          <w:rFonts w:hint="eastAsia"/>
        </w:rPr>
        <w:t>구조체</w:t>
      </w:r>
      <w:r w:rsidR="00E70A04">
        <w:t xml:space="preserve"> </w:t>
      </w:r>
      <w:r w:rsidR="00E70A04">
        <w:rPr>
          <w:rFonts w:hint="eastAsia"/>
        </w:rPr>
        <w:t>타입을</w:t>
      </w:r>
      <w:r w:rsidR="00E70A04">
        <w:t xml:space="preserve"> </w:t>
      </w:r>
      <w:r w:rsidR="00E70A04">
        <w:rPr>
          <w:rFonts w:hint="eastAsia"/>
        </w:rPr>
        <w:t>첫 인자로 갖는</w:t>
      </w:r>
      <w:r w:rsidR="00E70A04">
        <w:t xml:space="preserve"> </w:t>
      </w:r>
      <w:r w:rsidR="00FA0D83">
        <w:rPr>
          <w:rFonts w:hint="eastAsia"/>
        </w:rPr>
        <w:t xml:space="preserve">기타 </w:t>
      </w:r>
      <w:r w:rsidR="00E70A04">
        <w:rPr>
          <w:rFonts w:hint="eastAsia"/>
        </w:rPr>
        <w:t>함수를 통해</w:t>
      </w:r>
      <w:r w:rsidR="00E70A04">
        <w:t xml:space="preserve"> OOP </w:t>
      </w:r>
      <w:r w:rsidR="00E70A04">
        <w:rPr>
          <w:rFonts w:hint="eastAsia"/>
        </w:rPr>
        <w:t>방법론을</w:t>
      </w:r>
      <w:r w:rsidR="00E70A04">
        <w:t xml:space="preserve"> </w:t>
      </w:r>
      <w:r w:rsidR="00E70A04">
        <w:rPr>
          <w:rFonts w:hint="eastAsia"/>
        </w:rPr>
        <w:t>수용하였습니다.</w:t>
      </w:r>
    </w:p>
    <w:p w:rsidR="00264129" w:rsidRDefault="00FA0D83" w:rsidP="00B05CC2">
      <w:pPr>
        <w:autoSpaceDE w:val="0"/>
        <w:autoSpaceDN w:val="0"/>
        <w:spacing w:line="240" w:lineRule="auto"/>
        <w:ind w:left="357"/>
      </w:pPr>
      <w:r>
        <w:rPr>
          <w:rFonts w:hint="eastAsia"/>
        </w:rPr>
        <w:t>아래</w:t>
      </w:r>
      <w:r>
        <w:t xml:space="preserve"> </w:t>
      </w:r>
      <w:r>
        <w:rPr>
          <w:rFonts w:hint="eastAsia"/>
        </w:rPr>
        <w:t>각각의 모듈에 대해</w:t>
      </w:r>
      <w:r>
        <w:t xml:space="preserve"> </w:t>
      </w:r>
      <w:r w:rsidR="00E70A04">
        <w:rPr>
          <w:rFonts w:hint="eastAsia"/>
        </w:rPr>
        <w:t xml:space="preserve">핵심 </w:t>
      </w:r>
      <w:r w:rsidR="00264129">
        <w:rPr>
          <w:rFonts w:hint="eastAsia"/>
        </w:rPr>
        <w:t>구조체</w:t>
      </w:r>
      <w:r w:rsidR="00E70A04">
        <w:rPr>
          <w:rFonts w:hint="eastAsia"/>
        </w:rPr>
        <w:t>와</w:t>
      </w:r>
      <w:r>
        <w:rPr>
          <w:rFonts w:hint="eastAsia"/>
        </w:rPr>
        <w:t xml:space="preserve"> </w:t>
      </w:r>
      <w:r w:rsidR="00BB05E7">
        <w:rPr>
          <w:rFonts w:hint="eastAsia"/>
        </w:rPr>
        <w:t>함수</w:t>
      </w:r>
      <w:r w:rsidR="00E70A04">
        <w:rPr>
          <w:rFonts w:hint="eastAsia"/>
        </w:rPr>
        <w:t xml:space="preserve">에 </w:t>
      </w:r>
      <w:r>
        <w:rPr>
          <w:rFonts w:hint="eastAsia"/>
        </w:rPr>
        <w:t>관한 설명을 추가했습니다.</w:t>
      </w:r>
      <w:r>
        <w:t xml:space="preserve"> </w:t>
      </w:r>
      <w:r w:rsidR="00BB05E7">
        <w:rPr>
          <w:rFonts w:hint="eastAsia"/>
        </w:rPr>
        <w:t>내부적인</w:t>
      </w:r>
      <w:r w:rsidR="00BB05E7">
        <w:t xml:space="preserve"> </w:t>
      </w:r>
      <w:r w:rsidR="00BB05E7">
        <w:rPr>
          <w:rFonts w:hint="eastAsia"/>
        </w:rPr>
        <w:t>구현과</w:t>
      </w:r>
      <w:r w:rsidR="00BB05E7">
        <w:t xml:space="preserve"> </w:t>
      </w:r>
      <w:r w:rsidR="00BB05E7">
        <w:rPr>
          <w:rFonts w:hint="eastAsia"/>
        </w:rPr>
        <w:t>변수,</w:t>
      </w:r>
      <w:r w:rsidR="00BB05E7">
        <w:t xml:space="preserve"> </w:t>
      </w:r>
      <w:r>
        <w:rPr>
          <w:rFonts w:hint="eastAsia"/>
        </w:rPr>
        <w:t>지역</w:t>
      </w:r>
      <w:r>
        <w:t xml:space="preserve"> </w:t>
      </w:r>
      <w:r w:rsidR="00BB05E7">
        <w:rPr>
          <w:rFonts w:hint="eastAsia"/>
        </w:rPr>
        <w:t>함수 등을 제외하고 헤더에</w:t>
      </w:r>
      <w:r w:rsidR="00BB05E7">
        <w:t xml:space="preserve"> </w:t>
      </w:r>
      <w:r w:rsidR="00BB05E7">
        <w:rPr>
          <w:rFonts w:hint="eastAsia"/>
        </w:rPr>
        <w:t>정의된</w:t>
      </w:r>
      <w:r w:rsidR="00BB05E7">
        <w:t xml:space="preserve"> </w:t>
      </w:r>
      <w:r w:rsidR="00BB05E7">
        <w:rPr>
          <w:rFonts w:hint="eastAsia"/>
        </w:rPr>
        <w:t>요소에 관해서만 서술하였습니다.</w:t>
      </w:r>
    </w:p>
    <w:p w:rsidR="004A4AE5" w:rsidRPr="00131FF7" w:rsidRDefault="004A4AE5" w:rsidP="00B05CC2">
      <w:pPr>
        <w:autoSpaceDE w:val="0"/>
        <w:autoSpaceDN w:val="0"/>
        <w:spacing w:line="240" w:lineRule="auto"/>
        <w:ind w:left="357"/>
        <w:rPr>
          <w:b/>
        </w:rPr>
      </w:pPr>
      <w:r w:rsidRPr="00131FF7">
        <w:rPr>
          <w:rFonts w:hint="eastAsia"/>
          <w:b/>
        </w:rPr>
        <w:t>일부 모듈 설명은 영어로 되어 있습니다.</w:t>
      </w:r>
    </w:p>
    <w:p w:rsidR="004A4AE5" w:rsidRPr="004A4AE5" w:rsidRDefault="00264129" w:rsidP="004A4AE5">
      <w:pPr>
        <w:autoSpaceDE w:val="0"/>
        <w:autoSpaceDN w:val="0"/>
        <w:spacing w:line="240" w:lineRule="auto"/>
        <w:ind w:left="357"/>
      </w:pPr>
      <w:r w:rsidRPr="00264129">
        <w:rPr>
          <w:rFonts w:hint="eastAsia"/>
          <w:b/>
        </w:rPr>
        <w:t>Note</w:t>
      </w:r>
      <w:r w:rsidR="00C310BF">
        <w:rPr>
          <w:b/>
        </w:rPr>
        <w:t>.</w:t>
      </w:r>
      <w:r>
        <w:t xml:space="preserve"> </w:t>
      </w:r>
      <w:r w:rsidR="00FA0D83">
        <w:rPr>
          <w:rFonts w:hint="eastAsia"/>
        </w:rPr>
        <w:t>모듈 간의 독립성을</w:t>
      </w:r>
      <w:r w:rsidR="00FA0D83">
        <w:t xml:space="preserve"> </w:t>
      </w:r>
      <w:r w:rsidR="00FA0D83">
        <w:rPr>
          <w:rFonts w:hint="eastAsia"/>
        </w:rPr>
        <w:t>향상시키고</w:t>
      </w:r>
      <w:r w:rsidR="00FA0D83">
        <w:t xml:space="preserve"> </w:t>
      </w:r>
      <w:r w:rsidR="004A4AE5">
        <w:rPr>
          <w:rFonts w:hint="eastAsia"/>
        </w:rPr>
        <w:t>모듈 단위의</w:t>
      </w:r>
      <w:r>
        <w:rPr>
          <w:rFonts w:hint="eastAsia"/>
        </w:rPr>
        <w:t xml:space="preserve"> 테스트를</w:t>
      </w:r>
      <w:r>
        <w:t xml:space="preserve"> </w:t>
      </w:r>
      <w:r>
        <w:rPr>
          <w:rFonts w:hint="eastAsia"/>
        </w:rPr>
        <w:t xml:space="preserve">쉽게 </w:t>
      </w:r>
      <w:r w:rsidR="004A4AE5">
        <w:rPr>
          <w:rFonts w:hint="eastAsia"/>
        </w:rPr>
        <w:t>진행하기 위해</w:t>
      </w:r>
      <w:r w:rsidR="00FA0D83">
        <w:t xml:space="preserve">, </w:t>
      </w:r>
      <w:r>
        <w:rPr>
          <w:rFonts w:hint="eastAsia"/>
        </w:rPr>
        <w:t>모든</w:t>
      </w:r>
      <w:r>
        <w:t xml:space="preserve"> </w:t>
      </w:r>
      <w:r>
        <w:rPr>
          <w:rFonts w:hint="eastAsia"/>
        </w:rPr>
        <w:t>출력 기능은</w:t>
      </w:r>
      <w:r>
        <w:t xml:space="preserve"> </w:t>
      </w:r>
      <w:r w:rsidR="00FA0D83">
        <w:rPr>
          <w:rFonts w:hint="eastAsia"/>
        </w:rPr>
        <w:t xml:space="preserve">output stream을 </w:t>
      </w:r>
      <w:r w:rsidR="004A4AE5">
        <w:rPr>
          <w:rFonts w:hint="eastAsia"/>
        </w:rPr>
        <w:t>이용하</w:t>
      </w:r>
      <w:r w:rsidR="00FA0D83">
        <w:rPr>
          <w:rFonts w:hint="eastAsia"/>
        </w:rPr>
        <w:t>는</w:t>
      </w:r>
      <w:r>
        <w:rPr>
          <w:rFonts w:hint="eastAsia"/>
        </w:rPr>
        <w:t xml:space="preserve"> 형태로</w:t>
      </w:r>
      <w:r>
        <w:t xml:space="preserve"> </w:t>
      </w:r>
      <w:r>
        <w:rPr>
          <w:rFonts w:hint="eastAsia"/>
        </w:rPr>
        <w:t>구현했습니다.</w:t>
      </w:r>
    </w:p>
    <w:p w:rsidR="00F81AAD" w:rsidRDefault="00F81AAD" w:rsidP="00B05CC2">
      <w:pPr>
        <w:pStyle w:val="Heading2"/>
        <w:spacing w:line="240" w:lineRule="auto"/>
      </w:pPr>
      <w:bookmarkStart w:id="32" w:name="_Toc509961610"/>
      <w:bookmarkStart w:id="33" w:name="_Toc510016502"/>
      <w:bookmarkStart w:id="34" w:name="_Toc511156518"/>
      <w:bookmarkStart w:id="35" w:name="_Toc511159187"/>
      <w:r w:rsidRPr="00BB05E7">
        <w:t>dir [dir.h]</w:t>
      </w:r>
      <w:bookmarkEnd w:id="32"/>
      <w:bookmarkEnd w:id="33"/>
      <w:bookmarkEnd w:id="34"/>
      <w:bookmarkEnd w:id="35"/>
    </w:p>
    <w:p w:rsidR="00C310BF" w:rsidRDefault="00C310BF" w:rsidP="00B05CC2">
      <w:pPr>
        <w:autoSpaceDE w:val="0"/>
        <w:autoSpaceDN w:val="0"/>
        <w:spacing w:line="240" w:lineRule="auto"/>
        <w:ind w:firstLine="720"/>
      </w:pPr>
      <w:r>
        <w:rPr>
          <w:rFonts w:hint="eastAsia"/>
        </w:rPr>
        <w:t>현재 디렉토리를</w:t>
      </w:r>
      <w:r>
        <w:t xml:space="preserve"> </w:t>
      </w:r>
      <w:r>
        <w:rPr>
          <w:rFonts w:hint="eastAsia"/>
        </w:rPr>
        <w:t>출력하기 위한 함수를 담고 있는 모듈입니다</w:t>
      </w:r>
      <w:r>
        <w:t>.</w:t>
      </w:r>
    </w:p>
    <w:p w:rsidR="00AB3C76" w:rsidRDefault="00C310BF" w:rsidP="00B05CC2">
      <w:pPr>
        <w:pStyle w:val="Heading3"/>
        <w:numPr>
          <w:ilvl w:val="0"/>
          <w:numId w:val="0"/>
        </w:numPr>
        <w:ind w:left="1077"/>
      </w:pPr>
      <w:bookmarkStart w:id="36" w:name="_Toc509961611"/>
      <w:bookmarkStart w:id="37" w:name="_Toc510016503"/>
      <w:bookmarkStart w:id="38" w:name="_Toc511156519"/>
      <w:bookmarkStart w:id="39" w:name="_Toc511159188"/>
      <w:r w:rsidRPr="00C310BF">
        <w:rPr>
          <w:rFonts w:hint="eastAsia"/>
        </w:rPr>
        <w:t>함</w:t>
      </w:r>
      <w:r w:rsidR="00AB3C76">
        <w:rPr>
          <w:rFonts w:hint="eastAsia"/>
        </w:rPr>
        <w:t>수</w:t>
      </w:r>
      <w:r w:rsidRPr="00C310BF">
        <w:rPr>
          <w:rFonts w:hint="eastAsia"/>
        </w:rPr>
        <w:t xml:space="preserve"> 설명</w:t>
      </w:r>
      <w:bookmarkEnd w:id="36"/>
      <w:bookmarkEnd w:id="37"/>
      <w:bookmarkEnd w:id="38"/>
      <w:bookmarkEnd w:id="39"/>
    </w:p>
    <w:p w:rsidR="00C310BF" w:rsidRDefault="00C310BF" w:rsidP="00B05CC2">
      <w:pPr>
        <w:pStyle w:val="CodeDefinition"/>
        <w:autoSpaceDE w:val="0"/>
        <w:autoSpaceDN w:val="0"/>
        <w:spacing w:line="240" w:lineRule="auto"/>
      </w:pPr>
      <w:r w:rsidRPr="00C310BF">
        <w:t>void fprint_dir(FILE *out);</w:t>
      </w:r>
    </w:p>
    <w:p w:rsidR="00C310BF" w:rsidRPr="00BB05E7" w:rsidRDefault="00C310BF" w:rsidP="00B05CC2">
      <w:pPr>
        <w:autoSpaceDE w:val="0"/>
        <w:autoSpaceDN w:val="0"/>
        <w:spacing w:line="240" w:lineRule="auto"/>
        <w:ind w:left="1077"/>
      </w:pPr>
      <w:r w:rsidRPr="00C310BF">
        <w:rPr>
          <w:i/>
        </w:rPr>
        <w:t>out</w:t>
      </w:r>
      <w:r>
        <w:rPr>
          <w:rFonts w:hint="eastAsia"/>
        </w:rPr>
        <w:t xml:space="preserve"> </w:t>
      </w:r>
      <w:r>
        <w:t>output stream</w:t>
      </w:r>
      <w:r>
        <w:rPr>
          <w:rFonts w:hint="eastAsia"/>
        </w:rPr>
        <w:t>으로</w:t>
      </w:r>
      <w:r>
        <w:t xml:space="preserve"> </w:t>
      </w:r>
      <w:r>
        <w:rPr>
          <w:rFonts w:hint="eastAsia"/>
        </w:rPr>
        <w:t>현재 디렉토리를 출력합니다</w:t>
      </w:r>
      <w:r>
        <w:t>.</w:t>
      </w:r>
    </w:p>
    <w:p w:rsidR="00F81AAD" w:rsidRDefault="00F81AAD" w:rsidP="00B05CC2">
      <w:pPr>
        <w:pStyle w:val="Heading2"/>
        <w:spacing w:line="240" w:lineRule="auto"/>
      </w:pPr>
      <w:bookmarkStart w:id="40" w:name="_Toc509961612"/>
      <w:bookmarkStart w:id="41" w:name="_Toc510016504"/>
      <w:bookmarkStart w:id="42" w:name="_Toc511156520"/>
      <w:bookmarkStart w:id="43" w:name="_Toc511159189"/>
      <w:r>
        <w:t>hashtable [hashtable.h]</w:t>
      </w:r>
      <w:bookmarkEnd w:id="40"/>
      <w:bookmarkEnd w:id="41"/>
      <w:bookmarkEnd w:id="42"/>
      <w:bookmarkEnd w:id="43"/>
    </w:p>
    <w:p w:rsidR="00C310BF" w:rsidRDefault="00C310BF" w:rsidP="00B05CC2">
      <w:pPr>
        <w:autoSpaceDE w:val="0"/>
        <w:autoSpaceDN w:val="0"/>
        <w:spacing w:line="240" w:lineRule="auto"/>
        <w:ind w:left="720"/>
      </w:pPr>
      <w:r>
        <w:rPr>
          <w:rFonts w:hint="eastAsia"/>
        </w:rPr>
        <w:t>연산자</w:t>
      </w:r>
      <w:r>
        <w:t xml:space="preserve"> mnemonic </w:t>
      </w:r>
      <w:r w:rsidR="00026D66">
        <w:t>– opcode</w:t>
      </w:r>
      <w:r w:rsidR="00026D66">
        <w:rPr>
          <w:rFonts w:hint="eastAsia"/>
        </w:rPr>
        <w:t>에</w:t>
      </w:r>
      <w:r w:rsidR="00026D66">
        <w:t xml:space="preserve"> </w:t>
      </w:r>
      <w:r w:rsidR="00026D66">
        <w:rPr>
          <w:rFonts w:hint="eastAsia"/>
        </w:rPr>
        <w:t>해당하는</w:t>
      </w:r>
      <w:r w:rsidR="00026D66">
        <w:t xml:space="preserve"> key – value </w:t>
      </w:r>
      <w:r w:rsidR="00026D66">
        <w:rPr>
          <w:rFonts w:hint="eastAsia"/>
        </w:rPr>
        <w:t>쌍을 저장하기 위한</w:t>
      </w:r>
      <w:r w:rsidR="00026D66">
        <w:t xml:space="preserve"> </w:t>
      </w:r>
      <w:r w:rsidR="00026D66">
        <w:rPr>
          <w:rFonts w:hint="eastAsia"/>
        </w:rPr>
        <w:t>해쉬 테이블을</w:t>
      </w:r>
      <w:r w:rsidR="00026D66">
        <w:t xml:space="preserve"> </w:t>
      </w:r>
      <w:r w:rsidR="00026D66">
        <w:rPr>
          <w:rFonts w:hint="eastAsia"/>
        </w:rPr>
        <w:t>제공하는 모듈입니다.</w:t>
      </w:r>
    </w:p>
    <w:p w:rsidR="00026D66" w:rsidRPr="00AB3C76" w:rsidRDefault="00026D66" w:rsidP="00B05CC2">
      <w:pPr>
        <w:pStyle w:val="Heading3"/>
      </w:pPr>
      <w:bookmarkStart w:id="44" w:name="_Toc509961613"/>
      <w:bookmarkStart w:id="45" w:name="_Toc510016505"/>
      <w:bookmarkStart w:id="46" w:name="_Toc511156521"/>
      <w:bookmarkStart w:id="47" w:name="_Toc511159190"/>
      <w:r w:rsidRPr="00AB3C76">
        <w:rPr>
          <w:rFonts w:hint="eastAsia"/>
        </w:rPr>
        <w:t>함수 설명</w:t>
      </w:r>
      <w:bookmarkEnd w:id="44"/>
      <w:bookmarkEnd w:id="45"/>
      <w:bookmarkEnd w:id="46"/>
      <w:bookmarkEnd w:id="47"/>
    </w:p>
    <w:p w:rsidR="00026D66" w:rsidRDefault="00026D66" w:rsidP="00B05CC2">
      <w:pPr>
        <w:pStyle w:val="CodeDefinition"/>
        <w:autoSpaceDE w:val="0"/>
        <w:autoSpaceDN w:val="0"/>
        <w:spacing w:line="240" w:lineRule="auto"/>
      </w:pPr>
      <w:r w:rsidRPr="00026D66">
        <w:t>typedef struct _HashTable {</w:t>
      </w:r>
      <w:r>
        <w:t xml:space="preserve"> … </w:t>
      </w:r>
      <w:r w:rsidRPr="00026D66">
        <w:t>} HashTable;</w:t>
      </w:r>
    </w:p>
    <w:p w:rsidR="002707D9" w:rsidRDefault="00026D66" w:rsidP="00B05CC2">
      <w:pPr>
        <w:autoSpaceDE w:val="0"/>
        <w:autoSpaceDN w:val="0"/>
        <w:spacing w:line="240" w:lineRule="auto"/>
        <w:ind w:left="1077"/>
      </w:pPr>
      <w:r>
        <w:rPr>
          <w:rFonts w:hint="eastAsia"/>
        </w:rPr>
        <w:t>해쉬 테이블 데이터를</w:t>
      </w:r>
      <w:r>
        <w:t xml:space="preserve"> </w:t>
      </w:r>
      <w:r>
        <w:rPr>
          <w:rFonts w:hint="eastAsia"/>
        </w:rPr>
        <w:t>담기 위한</w:t>
      </w:r>
      <w:r>
        <w:t xml:space="preserve"> </w:t>
      </w:r>
      <w:r>
        <w:rPr>
          <w:rFonts w:hint="eastAsia"/>
        </w:rPr>
        <w:t>구조체입니다.</w:t>
      </w:r>
    </w:p>
    <w:p w:rsidR="00026D66" w:rsidRPr="00026D66" w:rsidRDefault="002707D9" w:rsidP="00B05CC2">
      <w:pPr>
        <w:autoSpaceDE w:val="0"/>
        <w:autoSpaceDN w:val="0"/>
        <w:spacing w:line="240" w:lineRule="auto"/>
        <w:ind w:left="1077"/>
      </w:pPr>
      <w:r>
        <w:rPr>
          <w:b/>
        </w:rPr>
        <w:t>Implementation Note</w:t>
      </w:r>
      <w:r w:rsidRPr="002707D9">
        <w:rPr>
          <w:b/>
        </w:rPr>
        <w:t xml:space="preserve">. </w:t>
      </w:r>
      <w:r>
        <w:rPr>
          <w:rFonts w:hint="eastAsia"/>
        </w:rPr>
        <w:t>내부 데이터는</w:t>
      </w:r>
      <w:r>
        <w:t xml:space="preserve"> &lt;&lt;</w:t>
      </w:r>
      <w:r>
        <w:rPr>
          <w:rFonts w:hint="eastAsia"/>
        </w:rPr>
        <w:t>데이터 쌍을 담은</w:t>
      </w:r>
      <w:r>
        <w:t xml:space="preserve"> TableNode</w:t>
      </w:r>
      <w:r>
        <w:rPr>
          <w:rFonts w:hint="eastAsia"/>
        </w:rPr>
        <w:t>로 이루어진 linked-list</w:t>
      </w:r>
      <w:r>
        <w:t>&gt;</w:t>
      </w:r>
      <w:r>
        <w:rPr>
          <w:rFonts w:hint="eastAsia"/>
        </w:rPr>
        <w:t xml:space="preserve">에 대한 </w:t>
      </w:r>
      <w:r>
        <w:t>reference</w:t>
      </w:r>
      <w:r>
        <w:rPr>
          <w:rFonts w:hint="eastAsia"/>
        </w:rPr>
        <w:t>를 담은</w:t>
      </w:r>
      <w:r>
        <w:t xml:space="preserve"> </w:t>
      </w:r>
      <w:r>
        <w:rPr>
          <w:rFonts w:hint="eastAsia"/>
        </w:rPr>
        <w:t>B</w:t>
      </w:r>
      <w:r>
        <w:t>ucketNode</w:t>
      </w:r>
      <w:r>
        <w:rPr>
          <w:rFonts w:hint="eastAsia"/>
        </w:rPr>
        <w:t>의 배열&gt;로</w:t>
      </w:r>
      <w:r>
        <w:t xml:space="preserve"> </w:t>
      </w:r>
      <w:r>
        <w:rPr>
          <w:rFonts w:hint="eastAsia"/>
        </w:rPr>
        <w:t>저장됩니다.</w:t>
      </w:r>
    </w:p>
    <w:p w:rsidR="00026D66" w:rsidRPr="00026D66" w:rsidRDefault="00026D66" w:rsidP="00B05CC2">
      <w:pPr>
        <w:pStyle w:val="CodeDefinition"/>
        <w:autoSpaceDE w:val="0"/>
        <w:autoSpaceDN w:val="0"/>
        <w:spacing w:line="240" w:lineRule="auto"/>
      </w:pPr>
      <w:r w:rsidRPr="00026D66">
        <w:t>HashTable *new_hash_table();</w:t>
      </w:r>
    </w:p>
    <w:p w:rsidR="00026D66" w:rsidRPr="00026D66" w:rsidRDefault="00026D66" w:rsidP="00B05CC2">
      <w:pPr>
        <w:autoSpaceDE w:val="0"/>
        <w:autoSpaceDN w:val="0"/>
        <w:spacing w:line="240" w:lineRule="auto"/>
        <w:ind w:left="1077"/>
      </w:pPr>
      <w:r>
        <w:rPr>
          <w:rFonts w:hint="eastAsia"/>
        </w:rPr>
        <w:t>필요한</w:t>
      </w:r>
      <w:r>
        <w:t xml:space="preserve"> </w:t>
      </w:r>
      <w:r>
        <w:rPr>
          <w:rFonts w:hint="eastAsia"/>
        </w:rPr>
        <w:t>메모리를</w:t>
      </w:r>
      <w:r>
        <w:t xml:space="preserve"> </w:t>
      </w:r>
      <w:r>
        <w:rPr>
          <w:rFonts w:hint="eastAsia"/>
        </w:rPr>
        <w:t>할당받아</w:t>
      </w:r>
      <w:r>
        <w:t xml:space="preserve"> </w:t>
      </w:r>
      <w:r>
        <w:rPr>
          <w:rFonts w:hint="eastAsia"/>
        </w:rPr>
        <w:t>새로운 해쉬 테이블을 초기화하여</w:t>
      </w:r>
      <w:r>
        <w:t xml:space="preserve"> </w:t>
      </w:r>
      <w:r>
        <w:rPr>
          <w:rFonts w:hint="eastAsia"/>
        </w:rPr>
        <w:t>반환합니다</w:t>
      </w:r>
      <w:r>
        <w:t>.</w:t>
      </w:r>
    </w:p>
    <w:p w:rsidR="00026D66" w:rsidRPr="00026D66" w:rsidRDefault="00026D66" w:rsidP="00B05CC2">
      <w:pPr>
        <w:pStyle w:val="CodeDefinition"/>
        <w:autoSpaceDE w:val="0"/>
        <w:autoSpaceDN w:val="0"/>
        <w:spacing w:line="240" w:lineRule="auto"/>
      </w:pPr>
      <w:r w:rsidRPr="00026D66">
        <w:t>void free_hash_table(HashTable *table);</w:t>
      </w:r>
    </w:p>
    <w:p w:rsidR="00026D66" w:rsidRPr="00026D66" w:rsidRDefault="00026D66" w:rsidP="00B05CC2">
      <w:pPr>
        <w:autoSpaceDE w:val="0"/>
        <w:autoSpaceDN w:val="0"/>
        <w:spacing w:line="240" w:lineRule="auto"/>
        <w:ind w:left="1077"/>
      </w:pPr>
      <w:r>
        <w:rPr>
          <w:rFonts w:hint="eastAsia"/>
        </w:rPr>
        <w:t>해쉬 테이블에 쓰인 메모리를</w:t>
      </w:r>
      <w:r>
        <w:t xml:space="preserve"> </w:t>
      </w:r>
      <w:r>
        <w:rPr>
          <w:rFonts w:hint="eastAsia"/>
        </w:rPr>
        <w:t>해제합니다.</w:t>
      </w:r>
    </w:p>
    <w:p w:rsidR="00AB3C76" w:rsidRDefault="00026D66" w:rsidP="00B05CC2">
      <w:pPr>
        <w:pStyle w:val="CodeDefinition"/>
        <w:autoSpaceDE w:val="0"/>
        <w:autoSpaceDN w:val="0"/>
        <w:spacing w:line="240" w:lineRule="auto"/>
      </w:pPr>
      <w:r w:rsidRPr="00026D66">
        <w:lastRenderedPageBreak/>
        <w:t>void add_to_hash_table(HashTable *table, char *key, Value value);</w:t>
      </w:r>
    </w:p>
    <w:p w:rsidR="00026D66" w:rsidRPr="00026D66" w:rsidRDefault="00026D66" w:rsidP="00B05CC2">
      <w:pPr>
        <w:autoSpaceDE w:val="0"/>
        <w:autoSpaceDN w:val="0"/>
        <w:spacing w:line="240" w:lineRule="auto"/>
        <w:ind w:left="357" w:firstLine="720"/>
      </w:pPr>
      <w:r>
        <w:rPr>
          <w:rFonts w:hint="eastAsia"/>
        </w:rPr>
        <w:t xml:space="preserve">해쉬 테이블에 </w:t>
      </w:r>
      <w:r w:rsidRPr="002707D9">
        <w:rPr>
          <w:rFonts w:hint="eastAsia"/>
        </w:rPr>
        <w:t xml:space="preserve">새로운 </w:t>
      </w:r>
      <w:r w:rsidRPr="002707D9">
        <w:t>key – value</w:t>
      </w:r>
      <w:r>
        <w:t xml:space="preserve"> </w:t>
      </w:r>
      <w:r>
        <w:rPr>
          <w:rFonts w:hint="eastAsia"/>
        </w:rPr>
        <w:t>쌍을 추가합니다.</w:t>
      </w:r>
    </w:p>
    <w:p w:rsidR="00026D66" w:rsidRDefault="00026D66" w:rsidP="00B05CC2">
      <w:pPr>
        <w:pStyle w:val="CodeDefinition"/>
        <w:autoSpaceDE w:val="0"/>
        <w:autoSpaceDN w:val="0"/>
        <w:spacing w:line="240" w:lineRule="auto"/>
      </w:pPr>
      <w:r w:rsidRPr="00026D66">
        <w:t>int find_from_hash_table(HashTable *table, char *key, Value *value);</w:t>
      </w:r>
    </w:p>
    <w:p w:rsidR="00026D66" w:rsidRPr="00026D66" w:rsidRDefault="00026D66" w:rsidP="00B05CC2">
      <w:pPr>
        <w:autoSpaceDE w:val="0"/>
        <w:autoSpaceDN w:val="0"/>
        <w:spacing w:line="240" w:lineRule="auto"/>
        <w:ind w:left="1077"/>
      </w:pPr>
      <w:r>
        <w:rPr>
          <w:rFonts w:hint="eastAsia"/>
        </w:rPr>
        <w:t>해쉬 테이블 내에서</w:t>
      </w:r>
      <w:r>
        <w:t xml:space="preserve"> </w:t>
      </w:r>
      <w:r>
        <w:rPr>
          <w:rFonts w:hint="eastAsia"/>
        </w:rPr>
        <w:t>특정 key를 찾아 그와</w:t>
      </w:r>
      <w:r>
        <w:t xml:space="preserve"> </w:t>
      </w:r>
      <w:r>
        <w:rPr>
          <w:rFonts w:hint="eastAsia"/>
        </w:rPr>
        <w:t>연결된 값을</w:t>
      </w:r>
      <w:r>
        <w:t xml:space="preserve"> pass-by-reference</w:t>
      </w:r>
      <w:r>
        <w:rPr>
          <w:rFonts w:hint="eastAsia"/>
        </w:rPr>
        <w:t>로 반환하고 성공 여부를</w:t>
      </w:r>
      <w:r>
        <w:t xml:space="preserve"> </w:t>
      </w:r>
      <w:r w:rsidR="002707D9">
        <w:rPr>
          <w:rFonts w:hint="eastAsia"/>
        </w:rPr>
        <w:t>반환합니다.</w:t>
      </w:r>
    </w:p>
    <w:p w:rsidR="00026D66" w:rsidRPr="00026D66" w:rsidRDefault="00026D66" w:rsidP="00B05CC2">
      <w:pPr>
        <w:pStyle w:val="CodeDefinition"/>
        <w:autoSpaceDE w:val="0"/>
        <w:autoSpaceDN w:val="0"/>
        <w:spacing w:line="240" w:lineRule="auto"/>
      </w:pPr>
      <w:r w:rsidRPr="00026D66">
        <w:t>void fprint_hash_table(FILE *out, HashTable *table);</w:t>
      </w:r>
    </w:p>
    <w:p w:rsidR="00026D66" w:rsidRPr="00C310BF" w:rsidRDefault="00026D66" w:rsidP="00B05CC2">
      <w:pPr>
        <w:autoSpaceDE w:val="0"/>
        <w:autoSpaceDN w:val="0"/>
        <w:spacing w:line="240" w:lineRule="auto"/>
        <w:ind w:left="1077"/>
      </w:pPr>
      <w:r>
        <w:rPr>
          <w:rFonts w:hint="eastAsia"/>
        </w:rPr>
        <w:t>해쉬 테이블을 지정한</w:t>
      </w:r>
      <w:r>
        <w:t xml:space="preserve"> output stream</w:t>
      </w:r>
      <w:r w:rsidR="00AB3C76">
        <w:rPr>
          <w:rFonts w:hint="eastAsia"/>
        </w:rPr>
        <w:t>에</w:t>
      </w:r>
      <w:r>
        <w:rPr>
          <w:rFonts w:hint="eastAsia"/>
        </w:rPr>
        <w:t xml:space="preserve"> </w:t>
      </w:r>
      <w:r w:rsidR="002707D9">
        <w:rPr>
          <w:rFonts w:hint="eastAsia"/>
        </w:rPr>
        <w:t>출력합니다.</w:t>
      </w:r>
    </w:p>
    <w:p w:rsidR="00F81AAD" w:rsidRDefault="00F81AAD" w:rsidP="00B05CC2">
      <w:pPr>
        <w:pStyle w:val="Heading2"/>
        <w:spacing w:line="240" w:lineRule="auto"/>
      </w:pPr>
      <w:bookmarkStart w:id="48" w:name="_Toc509961614"/>
      <w:bookmarkStart w:id="49" w:name="_Toc510016506"/>
      <w:bookmarkStart w:id="50" w:name="_Toc511156522"/>
      <w:bookmarkStart w:id="51" w:name="_Toc511159191"/>
      <w:r>
        <w:t>help [help.h]</w:t>
      </w:r>
      <w:bookmarkEnd w:id="48"/>
      <w:bookmarkEnd w:id="49"/>
      <w:bookmarkEnd w:id="50"/>
      <w:bookmarkEnd w:id="51"/>
    </w:p>
    <w:p w:rsidR="00026D66" w:rsidRDefault="00AB3C76" w:rsidP="00B05CC2">
      <w:pPr>
        <w:autoSpaceDE w:val="0"/>
        <w:autoSpaceDN w:val="0"/>
        <w:spacing w:line="240" w:lineRule="auto"/>
        <w:ind w:left="720"/>
      </w:pPr>
      <w:r>
        <w:rPr>
          <w:rFonts w:hint="eastAsia"/>
        </w:rPr>
        <w:t>이 프로그램에서</w:t>
      </w:r>
      <w:r>
        <w:t xml:space="preserve"> </w:t>
      </w:r>
      <w:r>
        <w:rPr>
          <w:rFonts w:hint="eastAsia"/>
        </w:rPr>
        <w:t>사용할 수 있는 명령어에 관한 도움말 출력 기능을 제공하는 모듈입니다.</w:t>
      </w:r>
    </w:p>
    <w:p w:rsidR="00AB3C76" w:rsidRDefault="00AB3C76" w:rsidP="00B05CC2">
      <w:pPr>
        <w:pStyle w:val="Heading3"/>
      </w:pPr>
      <w:bookmarkStart w:id="52" w:name="_Toc509961615"/>
      <w:bookmarkStart w:id="53" w:name="_Toc510016507"/>
      <w:bookmarkStart w:id="54" w:name="_Toc511156523"/>
      <w:bookmarkStart w:id="55" w:name="_Toc511159192"/>
      <w:r w:rsidRPr="00AB3C76">
        <w:rPr>
          <w:rFonts w:hint="eastAsia"/>
        </w:rPr>
        <w:t>함수 설명</w:t>
      </w:r>
      <w:bookmarkEnd w:id="52"/>
      <w:bookmarkEnd w:id="53"/>
      <w:bookmarkEnd w:id="54"/>
      <w:bookmarkEnd w:id="55"/>
    </w:p>
    <w:p w:rsidR="00AB3C76" w:rsidRPr="00AB3C76" w:rsidRDefault="00AB3C76" w:rsidP="00B05CC2">
      <w:pPr>
        <w:pStyle w:val="CodeDefinition"/>
        <w:autoSpaceDE w:val="0"/>
        <w:autoSpaceDN w:val="0"/>
        <w:spacing w:line="240" w:lineRule="auto"/>
      </w:pPr>
      <w:r w:rsidRPr="00AB3C76">
        <w:t>void fprint_help(FILE *out);</w:t>
      </w:r>
    </w:p>
    <w:p w:rsidR="00AB3C76" w:rsidRPr="00AB3C76" w:rsidRDefault="00AB3C76" w:rsidP="00B05CC2">
      <w:pPr>
        <w:autoSpaceDE w:val="0"/>
        <w:autoSpaceDN w:val="0"/>
        <w:spacing w:line="240" w:lineRule="auto"/>
        <w:ind w:left="357" w:firstLine="720"/>
      </w:pPr>
      <w:r>
        <w:rPr>
          <w:rFonts w:hint="eastAsia"/>
        </w:rPr>
        <w:t xml:space="preserve">도움말을 지정된 </w:t>
      </w:r>
      <w:r>
        <w:t>output stream</w:t>
      </w:r>
      <w:r>
        <w:rPr>
          <w:rFonts w:hint="eastAsia"/>
        </w:rPr>
        <w:t>에 출력합니다.</w:t>
      </w:r>
    </w:p>
    <w:p w:rsidR="00F81AAD" w:rsidRDefault="00F81AAD" w:rsidP="00B05CC2">
      <w:pPr>
        <w:pStyle w:val="Heading2"/>
        <w:spacing w:line="240" w:lineRule="auto"/>
      </w:pPr>
      <w:bookmarkStart w:id="56" w:name="_Toc509961616"/>
      <w:bookmarkStart w:id="57" w:name="_Toc510016508"/>
      <w:bookmarkStart w:id="58" w:name="_Toc511156524"/>
      <w:bookmarkStart w:id="59" w:name="_Toc511159193"/>
      <w:r>
        <w:t>history [history.h]</w:t>
      </w:r>
      <w:bookmarkEnd w:id="56"/>
      <w:bookmarkEnd w:id="57"/>
      <w:bookmarkEnd w:id="58"/>
      <w:bookmarkEnd w:id="59"/>
    </w:p>
    <w:p w:rsidR="00AB3C76" w:rsidRPr="00AB3C76" w:rsidRDefault="00AB3C76" w:rsidP="00B05CC2">
      <w:pPr>
        <w:autoSpaceDE w:val="0"/>
        <w:autoSpaceDN w:val="0"/>
        <w:spacing w:line="240" w:lineRule="auto"/>
        <w:ind w:left="720"/>
      </w:pPr>
      <w:r>
        <w:rPr>
          <w:rFonts w:hint="eastAsia"/>
        </w:rPr>
        <w:t>문자열을 저장하여</w:t>
      </w:r>
      <w:r>
        <w:t xml:space="preserve"> </w:t>
      </w:r>
      <w:r>
        <w:rPr>
          <w:rFonts w:hint="eastAsia"/>
        </w:rPr>
        <w:t>지금까지</w:t>
      </w:r>
      <w:r>
        <w:t xml:space="preserve"> </w:t>
      </w:r>
      <w:r>
        <w:rPr>
          <w:rFonts w:hint="eastAsia"/>
        </w:rPr>
        <w:t>저장된</w:t>
      </w:r>
      <w:r>
        <w:t xml:space="preserve"> </w:t>
      </w:r>
      <w:r>
        <w:rPr>
          <w:rFonts w:hint="eastAsia"/>
        </w:rPr>
        <w:t>문자열을</w:t>
      </w:r>
      <w:r>
        <w:t xml:space="preserve"> </w:t>
      </w:r>
      <w:r>
        <w:rPr>
          <w:rFonts w:hint="eastAsia"/>
        </w:rPr>
        <w:t>출력하는</w:t>
      </w:r>
      <w:r>
        <w:t xml:space="preserve"> </w:t>
      </w:r>
      <w:r>
        <w:rPr>
          <w:rFonts w:hint="eastAsia"/>
        </w:rPr>
        <w:t>기록을</w:t>
      </w:r>
      <w:r>
        <w:t xml:space="preserve"> </w:t>
      </w:r>
      <w:r>
        <w:rPr>
          <w:rFonts w:hint="eastAsia"/>
        </w:rPr>
        <w:t>제공하는</w:t>
      </w:r>
      <w:r>
        <w:t xml:space="preserve"> </w:t>
      </w:r>
      <w:r>
        <w:rPr>
          <w:rFonts w:hint="eastAsia"/>
        </w:rPr>
        <w:t>모듈로,</w:t>
      </w:r>
      <w:r>
        <w:t xml:space="preserve"> </w:t>
      </w:r>
      <w:r>
        <w:rPr>
          <w:rFonts w:hint="eastAsia"/>
        </w:rPr>
        <w:t>이번 프로그램에서는</w:t>
      </w:r>
      <w:r>
        <w:t xml:space="preserve"> </w:t>
      </w:r>
      <w:r>
        <w:rPr>
          <w:rFonts w:hint="eastAsia"/>
        </w:rPr>
        <w:t>사용자 입력 기록을</w:t>
      </w:r>
      <w:r>
        <w:t xml:space="preserve"> </w:t>
      </w:r>
      <w:r>
        <w:rPr>
          <w:rFonts w:hint="eastAsia"/>
        </w:rPr>
        <w:t xml:space="preserve">출력하는 </w:t>
      </w:r>
      <w:r>
        <w:t>history</w:t>
      </w:r>
      <w:r>
        <w:rPr>
          <w:rFonts w:hint="eastAsia"/>
        </w:rPr>
        <w:t xml:space="preserve"> 명령어 구현에 </w:t>
      </w:r>
      <w:r w:rsidR="002707D9">
        <w:rPr>
          <w:rFonts w:hint="eastAsia"/>
        </w:rPr>
        <w:t>쓰입니다.</w:t>
      </w:r>
    </w:p>
    <w:p w:rsidR="00AB3C76" w:rsidRDefault="00AB3C76" w:rsidP="00B05CC2">
      <w:pPr>
        <w:pStyle w:val="Heading3"/>
      </w:pPr>
      <w:bookmarkStart w:id="60" w:name="_Toc509961617"/>
      <w:bookmarkStart w:id="61" w:name="_Toc510016509"/>
      <w:bookmarkStart w:id="62" w:name="_Toc511156525"/>
      <w:bookmarkStart w:id="63" w:name="_Toc511159194"/>
      <w:r w:rsidRPr="00AB3C76">
        <w:rPr>
          <w:rFonts w:hint="eastAsia"/>
        </w:rPr>
        <w:t>함수 설명</w:t>
      </w:r>
      <w:bookmarkEnd w:id="60"/>
      <w:bookmarkEnd w:id="61"/>
      <w:bookmarkEnd w:id="62"/>
      <w:bookmarkEnd w:id="63"/>
    </w:p>
    <w:p w:rsidR="00AB3C76" w:rsidRPr="00AB3C76" w:rsidRDefault="00AB3C76" w:rsidP="00B05CC2">
      <w:pPr>
        <w:pStyle w:val="CodeDefinition"/>
        <w:autoSpaceDE w:val="0"/>
        <w:autoSpaceDN w:val="0"/>
        <w:spacing w:line="240" w:lineRule="auto"/>
      </w:pPr>
      <w:r w:rsidRPr="00AB3C76">
        <w:t>typedef struct _History { … } History;</w:t>
      </w:r>
    </w:p>
    <w:p w:rsidR="00AB3C76" w:rsidRDefault="00AB3C76" w:rsidP="00B05CC2">
      <w:pPr>
        <w:autoSpaceDE w:val="0"/>
        <w:autoSpaceDN w:val="0"/>
        <w:spacing w:line="240" w:lineRule="auto"/>
        <w:ind w:left="1077"/>
      </w:pPr>
      <w:r>
        <w:rPr>
          <w:rFonts w:hint="eastAsia"/>
        </w:rPr>
        <w:t>문자열 기록</w:t>
      </w:r>
      <w:r>
        <w:t xml:space="preserve"> </w:t>
      </w:r>
      <w:r>
        <w:rPr>
          <w:rFonts w:hint="eastAsia"/>
        </w:rPr>
        <w:t>데이터를 담는 구조체입니다.</w:t>
      </w:r>
    </w:p>
    <w:p w:rsidR="002707D9" w:rsidRDefault="002707D9" w:rsidP="00B05CC2">
      <w:pPr>
        <w:autoSpaceDE w:val="0"/>
        <w:autoSpaceDN w:val="0"/>
        <w:spacing w:line="240" w:lineRule="auto"/>
        <w:ind w:left="1077"/>
      </w:pPr>
      <w:r>
        <w:rPr>
          <w:b/>
        </w:rPr>
        <w:t>Implementation Note</w:t>
      </w:r>
      <w:r w:rsidRPr="002707D9">
        <w:rPr>
          <w:b/>
        </w:rPr>
        <w:t xml:space="preserve">. </w:t>
      </w:r>
      <w:r>
        <w:rPr>
          <w:rFonts w:hint="eastAsia"/>
        </w:rPr>
        <w:t>내부 데이터는 크기가 정해진</w:t>
      </w:r>
      <w:r>
        <w:t xml:space="preserve"> </w:t>
      </w:r>
      <w:r>
        <w:rPr>
          <w:rFonts w:hint="eastAsia"/>
        </w:rPr>
        <w:t xml:space="preserve">문자열 </w:t>
      </w:r>
      <w:r>
        <w:t>(</w:t>
      </w:r>
      <w:r>
        <w:rPr>
          <w:rFonts w:hint="eastAsia"/>
        </w:rPr>
        <w:t>문자</w:t>
      </w:r>
      <w:r>
        <w:t xml:space="preserve"> </w:t>
      </w:r>
      <w:r>
        <w:rPr>
          <w:rFonts w:hint="eastAsia"/>
        </w:rPr>
        <w:t xml:space="preserve">배열)의 </w:t>
      </w:r>
      <w:r>
        <w:t>linked-list</w:t>
      </w:r>
      <w:r>
        <w:rPr>
          <w:rFonts w:hint="eastAsia"/>
        </w:rPr>
        <w:t>로</w:t>
      </w:r>
      <w:r>
        <w:t xml:space="preserve"> </w:t>
      </w:r>
      <w:r>
        <w:rPr>
          <w:rFonts w:hint="eastAsia"/>
        </w:rPr>
        <w:t>저장됩니다.</w:t>
      </w:r>
    </w:p>
    <w:p w:rsidR="00AB3C76" w:rsidRPr="00AB3C76" w:rsidRDefault="00AB3C76" w:rsidP="00B05CC2">
      <w:pPr>
        <w:pStyle w:val="CodeDefinition"/>
        <w:autoSpaceDE w:val="0"/>
        <w:autoSpaceDN w:val="0"/>
        <w:spacing w:line="240" w:lineRule="auto"/>
      </w:pPr>
      <w:r w:rsidRPr="00AB3C76">
        <w:t>History *new_history();</w:t>
      </w:r>
    </w:p>
    <w:p w:rsidR="00AB3C76" w:rsidRPr="00AB3C76" w:rsidRDefault="00AB3C76" w:rsidP="00B05CC2">
      <w:pPr>
        <w:autoSpaceDE w:val="0"/>
        <w:autoSpaceDN w:val="0"/>
        <w:spacing w:line="240" w:lineRule="auto"/>
        <w:ind w:left="1077"/>
      </w:pPr>
      <w:r>
        <w:rPr>
          <w:rFonts w:hint="eastAsia"/>
        </w:rPr>
        <w:t>필요한</w:t>
      </w:r>
      <w:r>
        <w:t xml:space="preserve"> </w:t>
      </w:r>
      <w:r>
        <w:rPr>
          <w:rFonts w:hint="eastAsia"/>
        </w:rPr>
        <w:t>메모리를</w:t>
      </w:r>
      <w:r>
        <w:t xml:space="preserve"> </w:t>
      </w:r>
      <w:r>
        <w:rPr>
          <w:rFonts w:hint="eastAsia"/>
        </w:rPr>
        <w:t>할당받아</w:t>
      </w:r>
      <w:r>
        <w:t xml:space="preserve"> </w:t>
      </w:r>
      <w:r>
        <w:rPr>
          <w:rFonts w:hint="eastAsia"/>
        </w:rPr>
        <w:t>새로운 문자열</w:t>
      </w:r>
      <w:r>
        <w:t xml:space="preserve"> </w:t>
      </w:r>
      <w:r>
        <w:rPr>
          <w:rFonts w:hint="eastAsia"/>
        </w:rPr>
        <w:t>기록을 초기화하여</w:t>
      </w:r>
      <w:r>
        <w:t xml:space="preserve"> </w:t>
      </w:r>
      <w:r>
        <w:rPr>
          <w:rFonts w:hint="eastAsia"/>
        </w:rPr>
        <w:t>반환합니다</w:t>
      </w:r>
      <w:r>
        <w:t>.</w:t>
      </w:r>
    </w:p>
    <w:p w:rsidR="00AB3C76" w:rsidRPr="00AB3C76" w:rsidRDefault="00AB3C76" w:rsidP="00B05CC2">
      <w:pPr>
        <w:pStyle w:val="CodeDefinition"/>
        <w:autoSpaceDE w:val="0"/>
        <w:autoSpaceDN w:val="0"/>
        <w:spacing w:line="240" w:lineRule="auto"/>
      </w:pPr>
      <w:r w:rsidRPr="00AB3C76">
        <w:t>void free_history(History *history);</w:t>
      </w:r>
    </w:p>
    <w:p w:rsidR="00AB3C76" w:rsidRPr="00AB3C76" w:rsidRDefault="00AB3C76" w:rsidP="00B05CC2">
      <w:pPr>
        <w:autoSpaceDE w:val="0"/>
        <w:autoSpaceDN w:val="0"/>
        <w:spacing w:line="240" w:lineRule="auto"/>
        <w:ind w:left="1077"/>
      </w:pPr>
      <w:r>
        <w:rPr>
          <w:rFonts w:hint="eastAsia"/>
        </w:rPr>
        <w:t>문자열 기록에 쓰인</w:t>
      </w:r>
      <w:r>
        <w:t xml:space="preserve"> </w:t>
      </w:r>
      <w:r>
        <w:rPr>
          <w:rFonts w:hint="eastAsia"/>
        </w:rPr>
        <w:t>메모리를</w:t>
      </w:r>
      <w:r>
        <w:t xml:space="preserve"> </w:t>
      </w:r>
      <w:r>
        <w:rPr>
          <w:rFonts w:hint="eastAsia"/>
        </w:rPr>
        <w:t>해제합니다.</w:t>
      </w:r>
    </w:p>
    <w:p w:rsidR="00AB3C76" w:rsidRPr="00AB3C76" w:rsidRDefault="00AB3C76" w:rsidP="00B05CC2">
      <w:pPr>
        <w:pStyle w:val="CodeDefinition"/>
        <w:autoSpaceDE w:val="0"/>
        <w:autoSpaceDN w:val="0"/>
        <w:spacing w:line="240" w:lineRule="auto"/>
      </w:pPr>
      <w:r w:rsidRPr="00AB3C76">
        <w:t>void add_history(History *history, char *string);</w:t>
      </w:r>
    </w:p>
    <w:p w:rsidR="00AB3C76" w:rsidRPr="002707D9" w:rsidRDefault="002707D9" w:rsidP="00B05CC2">
      <w:pPr>
        <w:autoSpaceDE w:val="0"/>
        <w:autoSpaceDN w:val="0"/>
        <w:spacing w:line="240" w:lineRule="auto"/>
        <w:ind w:left="1077"/>
      </w:pPr>
      <w:r>
        <w:rPr>
          <w:rFonts w:hint="eastAsia"/>
        </w:rPr>
        <w:t>기록에</w:t>
      </w:r>
      <w:r>
        <w:t xml:space="preserve"> </w:t>
      </w:r>
      <w:r>
        <w:rPr>
          <w:rFonts w:hint="eastAsia"/>
        </w:rPr>
        <w:t>새로운 문자열을 추가합니다.</w:t>
      </w:r>
    </w:p>
    <w:p w:rsidR="00AB3C76" w:rsidRPr="00AB3C76" w:rsidRDefault="00AB3C76" w:rsidP="00B05CC2">
      <w:pPr>
        <w:pStyle w:val="CodeDefinition"/>
        <w:autoSpaceDE w:val="0"/>
        <w:autoSpaceDN w:val="0"/>
        <w:spacing w:line="240" w:lineRule="auto"/>
      </w:pPr>
      <w:r w:rsidRPr="00AB3C76">
        <w:lastRenderedPageBreak/>
        <w:t>void fprint_history(FILE *out, History *history);</w:t>
      </w:r>
    </w:p>
    <w:p w:rsidR="00AB3C76" w:rsidRPr="002707D9" w:rsidRDefault="002707D9" w:rsidP="00B05CC2">
      <w:pPr>
        <w:autoSpaceDE w:val="0"/>
        <w:autoSpaceDN w:val="0"/>
        <w:spacing w:line="240" w:lineRule="auto"/>
        <w:ind w:left="1077"/>
      </w:pPr>
      <w:r>
        <w:rPr>
          <w:rFonts w:hint="eastAsia"/>
        </w:rPr>
        <w:t>기록된 문자열을</w:t>
      </w:r>
      <w:r>
        <w:t xml:space="preserve"> </w:t>
      </w:r>
      <w:r>
        <w:rPr>
          <w:rFonts w:hint="eastAsia"/>
        </w:rPr>
        <w:t>지정된</w:t>
      </w:r>
      <w:r>
        <w:t xml:space="preserve"> output stre</w:t>
      </w:r>
      <w:r>
        <w:rPr>
          <w:rFonts w:hint="eastAsia"/>
        </w:rPr>
        <w:t>a</w:t>
      </w:r>
      <w:r>
        <w:t>m</w:t>
      </w:r>
      <w:r>
        <w:rPr>
          <w:rFonts w:hint="eastAsia"/>
        </w:rPr>
        <w:t>에 모두 출력합니다</w:t>
      </w:r>
      <w:r>
        <w:t>.</w:t>
      </w:r>
    </w:p>
    <w:p w:rsidR="00AB3C76" w:rsidRDefault="00AB3C76" w:rsidP="00B05CC2">
      <w:pPr>
        <w:pStyle w:val="CodeDefinition"/>
        <w:autoSpaceDE w:val="0"/>
        <w:autoSpaceDN w:val="0"/>
        <w:spacing w:line="240" w:lineRule="auto"/>
      </w:pPr>
      <w:r w:rsidRPr="00AB3C76">
        <w:t>int has_history(History *history);</w:t>
      </w:r>
    </w:p>
    <w:p w:rsidR="00AB3C76" w:rsidRPr="00AB3C76" w:rsidRDefault="002707D9" w:rsidP="00B05CC2">
      <w:pPr>
        <w:autoSpaceDE w:val="0"/>
        <w:autoSpaceDN w:val="0"/>
        <w:spacing w:line="240" w:lineRule="auto"/>
        <w:ind w:left="1077"/>
      </w:pPr>
      <w:r>
        <w:rPr>
          <w:rFonts w:hint="eastAsia"/>
        </w:rPr>
        <w:t>기록된 문자열이 있는지 반환합니다.</w:t>
      </w:r>
    </w:p>
    <w:p w:rsidR="00F81AAD" w:rsidRDefault="00F81AAD" w:rsidP="00E059DE">
      <w:pPr>
        <w:pStyle w:val="Heading2"/>
      </w:pPr>
      <w:bookmarkStart w:id="64" w:name="_Toc509961618"/>
      <w:bookmarkStart w:id="65" w:name="_Toc510016510"/>
      <w:bookmarkStart w:id="66" w:name="_Toc511156526"/>
      <w:bookmarkStart w:id="67" w:name="_Toc511159195"/>
      <w:r>
        <w:t>memory [memory.h]</w:t>
      </w:r>
      <w:bookmarkEnd w:id="64"/>
      <w:bookmarkEnd w:id="65"/>
      <w:bookmarkEnd w:id="66"/>
      <w:bookmarkEnd w:id="67"/>
    </w:p>
    <w:p w:rsidR="002707D9" w:rsidRPr="002707D9" w:rsidRDefault="002707D9" w:rsidP="00B05CC2">
      <w:pPr>
        <w:autoSpaceDE w:val="0"/>
        <w:autoSpaceDN w:val="0"/>
        <w:spacing w:line="240" w:lineRule="auto"/>
        <w:ind w:left="720"/>
      </w:pPr>
      <w:r>
        <w:rPr>
          <w:rFonts w:hint="eastAsia"/>
        </w:rPr>
        <w:t>정해진 크기</w:t>
      </w:r>
      <w:r>
        <w:t xml:space="preserve"> (</w:t>
      </w:r>
      <w:r>
        <w:rPr>
          <w:rFonts w:hint="eastAsia"/>
        </w:rPr>
        <w:t>1</w:t>
      </w:r>
      <w:r>
        <w:t>MB)</w:t>
      </w:r>
      <w:r>
        <w:rPr>
          <w:rFonts w:hint="eastAsia"/>
        </w:rPr>
        <w:t>에 해당하는</w:t>
      </w:r>
      <w:r>
        <w:t xml:space="preserve"> </w:t>
      </w:r>
      <w:r>
        <w:rPr>
          <w:rFonts w:hint="eastAsia"/>
        </w:rPr>
        <w:t>메모리를</w:t>
      </w:r>
      <w:r>
        <w:t xml:space="preserve"> </w:t>
      </w:r>
      <w:r>
        <w:rPr>
          <w:rFonts w:hint="eastAsia"/>
        </w:rPr>
        <w:t>담을 수 있는 메모리 블록</w:t>
      </w:r>
      <w:r>
        <w:t xml:space="preserve"> (Block</w:t>
      </w:r>
      <w:r>
        <w:rPr>
          <w:rFonts w:hint="eastAsia"/>
        </w:rPr>
        <w:t>)에 대한 읽기, 쓰기,</w:t>
      </w:r>
      <w:r>
        <w:t xml:space="preserve"> </w:t>
      </w:r>
      <w:r>
        <w:rPr>
          <w:rFonts w:hint="eastAsia"/>
        </w:rPr>
        <w:t>초기화,</w:t>
      </w:r>
      <w:r>
        <w:t xml:space="preserve"> </w:t>
      </w:r>
      <w:r>
        <w:rPr>
          <w:rFonts w:hint="eastAsia"/>
        </w:rPr>
        <w:t>출력 기능을 제공하는</w:t>
      </w:r>
      <w:r>
        <w:t xml:space="preserve"> </w:t>
      </w:r>
      <w:r>
        <w:rPr>
          <w:rFonts w:hint="eastAsia"/>
        </w:rPr>
        <w:t>모듈입니다.</w:t>
      </w:r>
    </w:p>
    <w:p w:rsidR="002707D9" w:rsidRDefault="002707D9" w:rsidP="00B05CC2">
      <w:pPr>
        <w:pStyle w:val="Heading3"/>
      </w:pPr>
      <w:bookmarkStart w:id="68" w:name="_Toc509961619"/>
      <w:bookmarkStart w:id="69" w:name="_Toc510016511"/>
      <w:bookmarkStart w:id="70" w:name="_Toc511156527"/>
      <w:bookmarkStart w:id="71" w:name="_Toc511159196"/>
      <w:r w:rsidRPr="00AB3C76">
        <w:rPr>
          <w:rFonts w:hint="eastAsia"/>
        </w:rPr>
        <w:t>함수 설명</w:t>
      </w:r>
      <w:bookmarkEnd w:id="68"/>
      <w:bookmarkEnd w:id="69"/>
      <w:bookmarkEnd w:id="70"/>
      <w:bookmarkEnd w:id="71"/>
    </w:p>
    <w:p w:rsidR="002707D9" w:rsidRPr="00AB3C76" w:rsidRDefault="002707D9" w:rsidP="00B05CC2">
      <w:pPr>
        <w:pStyle w:val="CodeDefinition"/>
        <w:autoSpaceDE w:val="0"/>
        <w:autoSpaceDN w:val="0"/>
        <w:spacing w:line="240" w:lineRule="auto"/>
      </w:pPr>
      <w:r w:rsidRPr="00AB3C76">
        <w:t>typedef struct _</w:t>
      </w:r>
      <w:r>
        <w:rPr>
          <w:rFonts w:hint="eastAsia"/>
        </w:rPr>
        <w:t>Block</w:t>
      </w:r>
      <w:r w:rsidRPr="00AB3C76">
        <w:t xml:space="preserve"> { … } </w:t>
      </w:r>
      <w:r>
        <w:t>Block</w:t>
      </w:r>
      <w:r w:rsidRPr="00AB3C76">
        <w:t>;</w:t>
      </w:r>
    </w:p>
    <w:p w:rsidR="002707D9" w:rsidRDefault="002707D9" w:rsidP="00B05CC2">
      <w:pPr>
        <w:autoSpaceDE w:val="0"/>
        <w:autoSpaceDN w:val="0"/>
        <w:spacing w:line="240" w:lineRule="auto"/>
        <w:ind w:left="1077"/>
      </w:pPr>
      <w:r>
        <w:rPr>
          <w:rFonts w:hint="eastAsia"/>
        </w:rPr>
        <w:t>1</w:t>
      </w:r>
      <w:r>
        <w:t>MB</w:t>
      </w:r>
      <w:r>
        <w:rPr>
          <w:rFonts w:hint="eastAsia"/>
        </w:rPr>
        <w:t>에 해당하는 메모리를 저장하는 구조체입니다.</w:t>
      </w:r>
    </w:p>
    <w:p w:rsidR="002707D9" w:rsidRDefault="002707D9" w:rsidP="00B05CC2">
      <w:pPr>
        <w:autoSpaceDE w:val="0"/>
        <w:autoSpaceDN w:val="0"/>
        <w:spacing w:line="240" w:lineRule="auto"/>
        <w:ind w:left="1077"/>
      </w:pPr>
      <w:r>
        <w:rPr>
          <w:b/>
        </w:rPr>
        <w:t>Implementation Note</w:t>
      </w:r>
      <w:r w:rsidRPr="002707D9">
        <w:rPr>
          <w:b/>
        </w:rPr>
        <w:t xml:space="preserve">. </w:t>
      </w:r>
      <w:r>
        <w:rPr>
          <w:rFonts w:hint="eastAsia"/>
        </w:rPr>
        <w:t>내부 데이터는</w:t>
      </w:r>
      <w:r w:rsidR="004A4AE5">
        <w:rPr>
          <w:rFonts w:hint="eastAsia"/>
        </w:rPr>
        <w:t xml:space="preserve"> </w:t>
      </w:r>
      <w:r>
        <w:t xml:space="preserve">unsigned char </w:t>
      </w:r>
      <w:r>
        <w:rPr>
          <w:rFonts w:hint="eastAsia"/>
        </w:rPr>
        <w:t>배열로</w:t>
      </w:r>
      <w:r>
        <w:t xml:space="preserve"> </w:t>
      </w:r>
      <w:r>
        <w:rPr>
          <w:rFonts w:hint="eastAsia"/>
        </w:rPr>
        <w:t>저장됩니다</w:t>
      </w:r>
      <w:r>
        <w:t>.</w:t>
      </w:r>
    </w:p>
    <w:p w:rsidR="002B1E29" w:rsidRDefault="002B1E29" w:rsidP="00B05CC2">
      <w:pPr>
        <w:autoSpaceDE w:val="0"/>
        <w:autoSpaceDN w:val="0"/>
        <w:spacing w:line="240" w:lineRule="auto"/>
        <w:ind w:left="1077"/>
      </w:pPr>
      <w:r w:rsidRPr="002B1E29">
        <w:t>Block *new_memory_block();</w:t>
      </w:r>
    </w:p>
    <w:p w:rsidR="002B1E29" w:rsidRDefault="002B1E29" w:rsidP="00B05CC2">
      <w:pPr>
        <w:autoSpaceDE w:val="0"/>
        <w:autoSpaceDN w:val="0"/>
        <w:spacing w:line="240" w:lineRule="auto"/>
        <w:ind w:left="1077"/>
      </w:pPr>
      <w:r>
        <w:rPr>
          <w:rFonts w:hint="eastAsia"/>
        </w:rPr>
        <w:t>필요한</w:t>
      </w:r>
      <w:r>
        <w:t xml:space="preserve"> </w:t>
      </w:r>
      <w:r>
        <w:rPr>
          <w:rFonts w:hint="eastAsia"/>
        </w:rPr>
        <w:t>메모리를</w:t>
      </w:r>
      <w:r>
        <w:t xml:space="preserve"> </w:t>
      </w:r>
      <w:r>
        <w:rPr>
          <w:rFonts w:hint="eastAsia"/>
        </w:rPr>
        <w:t>할당받아</w:t>
      </w:r>
      <w:r>
        <w:t xml:space="preserve"> </w:t>
      </w:r>
      <w:r>
        <w:rPr>
          <w:rFonts w:hint="eastAsia"/>
        </w:rPr>
        <w:t>새로운 메모리 블록을 초기화하여</w:t>
      </w:r>
      <w:r>
        <w:t xml:space="preserve"> </w:t>
      </w:r>
      <w:r>
        <w:rPr>
          <w:rFonts w:hint="eastAsia"/>
        </w:rPr>
        <w:t>반환합니다.</w:t>
      </w:r>
    </w:p>
    <w:p w:rsidR="002B1E29" w:rsidRDefault="002B1E29" w:rsidP="00B05CC2">
      <w:pPr>
        <w:pStyle w:val="CodeDefinition"/>
        <w:autoSpaceDE w:val="0"/>
        <w:autoSpaceDN w:val="0"/>
        <w:spacing w:line="240" w:lineRule="auto"/>
      </w:pPr>
      <w:r>
        <w:t>// void free_memory_block();</w:t>
      </w:r>
    </w:p>
    <w:p w:rsidR="002B1E29" w:rsidRDefault="002B1E29" w:rsidP="00B05CC2">
      <w:pPr>
        <w:autoSpaceDE w:val="0"/>
        <w:autoSpaceDN w:val="0"/>
        <w:spacing w:line="240" w:lineRule="auto"/>
        <w:ind w:left="1077"/>
      </w:pPr>
      <w:r>
        <w:rPr>
          <w:rFonts w:hint="eastAsia"/>
        </w:rPr>
        <w:t>메모리 블록은</w:t>
      </w:r>
      <w:r>
        <w:t xml:space="preserve"> </w:t>
      </w:r>
      <w:r>
        <w:rPr>
          <w:rFonts w:hint="eastAsia"/>
        </w:rPr>
        <w:t xml:space="preserve">별다른 내부 작업 없이 </w:t>
      </w:r>
      <w:r>
        <w:t>free</w:t>
      </w:r>
      <w:r>
        <w:rPr>
          <w:rFonts w:hint="eastAsia"/>
        </w:rPr>
        <w:t xml:space="preserve"> 함수를 이용하여</w:t>
      </w:r>
      <w:r>
        <w:t xml:space="preserve"> </w:t>
      </w:r>
      <w:r>
        <w:rPr>
          <w:rFonts w:hint="eastAsia"/>
        </w:rPr>
        <w:t>메모리를 해제할 수 있습니다.</w:t>
      </w:r>
    </w:p>
    <w:p w:rsidR="002B1E29" w:rsidRPr="002B1E29" w:rsidRDefault="002B1E29" w:rsidP="00B05CC2">
      <w:pPr>
        <w:pStyle w:val="CodeDefinition"/>
        <w:autoSpaceDE w:val="0"/>
        <w:autoSpaceDN w:val="0"/>
        <w:spacing w:line="240" w:lineRule="auto"/>
      </w:pPr>
      <w:r w:rsidRPr="002B1E29">
        <w:t>void set_memory(Block *block, int location, unsigned char value);</w:t>
      </w:r>
    </w:p>
    <w:p w:rsidR="002B1E29" w:rsidRPr="002B1E29" w:rsidRDefault="002B1E29" w:rsidP="00B05CC2">
      <w:pPr>
        <w:autoSpaceDE w:val="0"/>
        <w:autoSpaceDN w:val="0"/>
        <w:spacing w:line="240" w:lineRule="auto"/>
        <w:ind w:left="1077"/>
      </w:pPr>
      <w:r>
        <w:rPr>
          <w:rFonts w:hint="eastAsia"/>
        </w:rPr>
        <w:t>메모리 블록 내</w:t>
      </w:r>
      <w:r>
        <w:t xml:space="preserve"> </w:t>
      </w:r>
      <w:r>
        <w:rPr>
          <w:rFonts w:hint="eastAsia"/>
        </w:rPr>
        <w:t>지정된 주소에 새로운 값을 저장합니다.</w:t>
      </w:r>
    </w:p>
    <w:p w:rsidR="002B1E29" w:rsidRPr="002B1E29" w:rsidRDefault="002B1E29" w:rsidP="00B05CC2">
      <w:pPr>
        <w:pStyle w:val="CodeDefinition"/>
        <w:autoSpaceDE w:val="0"/>
        <w:autoSpaceDN w:val="0"/>
        <w:spacing w:line="240" w:lineRule="auto"/>
      </w:pPr>
      <w:r w:rsidRPr="002B1E29">
        <w:t>void fill_memory(Block *block, int start, int end, unsigned char value);</w:t>
      </w:r>
    </w:p>
    <w:p w:rsidR="002B1E29" w:rsidRPr="002B1E29" w:rsidRDefault="002B1E29" w:rsidP="00B05CC2">
      <w:pPr>
        <w:autoSpaceDE w:val="0"/>
        <w:autoSpaceDN w:val="0"/>
        <w:spacing w:line="240" w:lineRule="auto"/>
        <w:ind w:left="1077"/>
      </w:pPr>
      <w:r>
        <w:rPr>
          <w:rFonts w:hint="eastAsia"/>
        </w:rPr>
        <w:t>메모리</w:t>
      </w:r>
      <w:r>
        <w:t xml:space="preserve"> </w:t>
      </w:r>
      <w:r>
        <w:rPr>
          <w:rFonts w:hint="eastAsia"/>
        </w:rPr>
        <w:t>블록 내</w:t>
      </w:r>
      <w:r>
        <w:t xml:space="preserve"> </w:t>
      </w:r>
      <w:r>
        <w:rPr>
          <w:rFonts w:hint="eastAsia"/>
        </w:rPr>
        <w:t>시작</w:t>
      </w:r>
      <w:r>
        <w:t xml:space="preserve"> </w:t>
      </w:r>
      <w:r>
        <w:rPr>
          <w:rFonts w:hint="eastAsia"/>
        </w:rPr>
        <w:t>주소부터</w:t>
      </w:r>
      <w:r>
        <w:t xml:space="preserve"> </w:t>
      </w:r>
      <w:r>
        <w:rPr>
          <w:rFonts w:hint="eastAsia"/>
        </w:rPr>
        <w:t xml:space="preserve">끝 주소까지 </w:t>
      </w:r>
      <w:r>
        <w:t>(</w:t>
      </w:r>
      <w:r>
        <w:rPr>
          <w:rFonts w:hint="eastAsia"/>
        </w:rPr>
        <w:t>inclusive)</w:t>
      </w:r>
      <w:r>
        <w:t xml:space="preserve"> </w:t>
      </w:r>
      <w:r>
        <w:rPr>
          <w:rFonts w:hint="eastAsia"/>
        </w:rPr>
        <w:t>새로운 값을 저장합니다</w:t>
      </w:r>
      <w:r>
        <w:t>.</w:t>
      </w:r>
    </w:p>
    <w:p w:rsidR="002B1E29" w:rsidRPr="00E202DC" w:rsidRDefault="002B1E29" w:rsidP="00B05CC2">
      <w:pPr>
        <w:pStyle w:val="CodeDefinition"/>
        <w:autoSpaceDE w:val="0"/>
        <w:autoSpaceDN w:val="0"/>
        <w:spacing w:line="240" w:lineRule="auto"/>
        <w:rPr>
          <w:rStyle w:val="Emphasis"/>
        </w:rPr>
      </w:pPr>
      <w:r w:rsidRPr="00E202DC">
        <w:rPr>
          <w:rStyle w:val="Emphasis"/>
        </w:rPr>
        <w:t>char *dump_memory(Block *block, int start, int end);</w:t>
      </w:r>
    </w:p>
    <w:p w:rsidR="002B1E29" w:rsidRDefault="002B1E29" w:rsidP="00B05CC2">
      <w:pPr>
        <w:autoSpaceDE w:val="0"/>
        <w:autoSpaceDN w:val="0"/>
        <w:spacing w:line="240" w:lineRule="auto"/>
        <w:ind w:left="1077"/>
      </w:pPr>
      <w:r>
        <w:rPr>
          <w:rFonts w:hint="eastAsia"/>
        </w:rPr>
        <w:t>메모리</w:t>
      </w:r>
      <w:r>
        <w:t xml:space="preserve"> </w:t>
      </w:r>
      <w:r>
        <w:rPr>
          <w:rFonts w:hint="eastAsia"/>
        </w:rPr>
        <w:t>블록</w:t>
      </w:r>
      <w:r>
        <w:t xml:space="preserve"> </w:t>
      </w:r>
      <w:r>
        <w:rPr>
          <w:rFonts w:hint="eastAsia"/>
        </w:rPr>
        <w:t>내</w:t>
      </w:r>
      <w:r>
        <w:t xml:space="preserve"> </w:t>
      </w:r>
      <w:r>
        <w:rPr>
          <w:rFonts w:hint="eastAsia"/>
        </w:rPr>
        <w:t>시작 주소부터 끝 주소까지</w:t>
      </w:r>
      <w:r>
        <w:t xml:space="preserve"> dump</w:t>
      </w:r>
      <w:r>
        <w:rPr>
          <w:rFonts w:hint="eastAsia"/>
        </w:rPr>
        <w:t xml:space="preserve"> 형식으로 </w:t>
      </w:r>
      <w:r w:rsidR="00E202DC">
        <w:rPr>
          <w:rFonts w:hint="eastAsia"/>
        </w:rPr>
        <w:t>출력된</w:t>
      </w:r>
      <w:r>
        <w:t xml:space="preserve"> </w:t>
      </w:r>
      <w:r>
        <w:rPr>
          <w:rFonts w:hint="eastAsia"/>
        </w:rPr>
        <w:t>문자열을</w:t>
      </w:r>
      <w:r>
        <w:t xml:space="preserve"> </w:t>
      </w:r>
      <w:r>
        <w:rPr>
          <w:rFonts w:hint="eastAsia"/>
        </w:rPr>
        <w:t>반환합니다.</w:t>
      </w:r>
    </w:p>
    <w:p w:rsidR="002B1E29" w:rsidRDefault="002B1E29" w:rsidP="00B05CC2">
      <w:pPr>
        <w:autoSpaceDE w:val="0"/>
        <w:autoSpaceDN w:val="0"/>
        <w:spacing w:line="240" w:lineRule="auto"/>
        <w:ind w:left="1077"/>
      </w:pPr>
      <w:r>
        <w:rPr>
          <w:rFonts w:hint="eastAsia"/>
        </w:rPr>
        <w:t>끝 주소 인자로</w:t>
      </w:r>
      <w:r>
        <w:t xml:space="preserve"> -1 </w:t>
      </w:r>
      <w:r>
        <w:rPr>
          <w:rFonts w:hint="eastAsia"/>
        </w:rPr>
        <w:t>값이 넘겨질 경우</w:t>
      </w:r>
      <w:r>
        <w:t xml:space="preserve"> </w:t>
      </w:r>
      <w:r>
        <w:rPr>
          <w:rFonts w:hint="eastAsia"/>
        </w:rPr>
        <w:t>끝 주소를 지정하지 않은 것으로 간주하여</w:t>
      </w:r>
      <w:r>
        <w:t xml:space="preserve"> </w:t>
      </w:r>
      <w:r>
        <w:rPr>
          <w:rFonts w:hint="eastAsia"/>
        </w:rPr>
        <w:t xml:space="preserve">시작 주소부터 </w:t>
      </w:r>
      <w:r>
        <w:t>160</w:t>
      </w:r>
      <w:r>
        <w:rPr>
          <w:rFonts w:hint="eastAsia"/>
        </w:rPr>
        <w:t>개의</w:t>
      </w:r>
      <w:r>
        <w:t xml:space="preserve"> </w:t>
      </w:r>
      <w:r>
        <w:rPr>
          <w:rFonts w:hint="eastAsia"/>
        </w:rPr>
        <w:t xml:space="preserve">값을 </w:t>
      </w:r>
      <w:r w:rsidR="00E202DC">
        <w:rPr>
          <w:rFonts w:hint="eastAsia"/>
        </w:rPr>
        <w:t>출력합니다.</w:t>
      </w:r>
    </w:p>
    <w:p w:rsidR="002B1E29" w:rsidRDefault="002B1E29" w:rsidP="00B05CC2">
      <w:pPr>
        <w:autoSpaceDE w:val="0"/>
        <w:autoSpaceDN w:val="0"/>
        <w:spacing w:line="240" w:lineRule="auto"/>
        <w:ind w:left="1077"/>
      </w:pPr>
      <w:r>
        <w:rPr>
          <w:rFonts w:hint="eastAsia"/>
        </w:rPr>
        <w:t>시작 주소와</w:t>
      </w:r>
      <w:r>
        <w:t xml:space="preserve"> </w:t>
      </w:r>
      <w:r>
        <w:rPr>
          <w:rFonts w:hint="eastAsia"/>
        </w:rPr>
        <w:t>끝 주소</w:t>
      </w:r>
      <w:r>
        <w:t xml:space="preserve"> </w:t>
      </w:r>
      <w:r>
        <w:rPr>
          <w:rFonts w:hint="eastAsia"/>
        </w:rPr>
        <w:t>인자</w:t>
      </w:r>
      <w:r w:rsidR="00E202DC">
        <w:rPr>
          <w:rFonts w:hint="eastAsia"/>
        </w:rPr>
        <w:t>로</w:t>
      </w:r>
      <w:r>
        <w:rPr>
          <w:rFonts w:hint="eastAsia"/>
        </w:rPr>
        <w:t xml:space="preserve"> 모두 </w:t>
      </w:r>
      <w:r>
        <w:t xml:space="preserve">-1 </w:t>
      </w:r>
      <w:r>
        <w:rPr>
          <w:rFonts w:hint="eastAsia"/>
        </w:rPr>
        <w:t>값이 넘겨질 경우,</w:t>
      </w:r>
      <w:r>
        <w:t xml:space="preserve"> </w:t>
      </w:r>
      <w:r>
        <w:rPr>
          <w:rFonts w:hint="eastAsia"/>
        </w:rPr>
        <w:t>이전까지 출력한</w:t>
      </w:r>
      <w:r w:rsidR="00E202DC">
        <w:t xml:space="preserve"> </w:t>
      </w:r>
      <w:r w:rsidR="00E202DC">
        <w:rPr>
          <w:rFonts w:hint="eastAsia"/>
        </w:rPr>
        <w:t>주소 다음부터</w:t>
      </w:r>
      <w:r w:rsidR="00E202DC">
        <w:t xml:space="preserve"> </w:t>
      </w:r>
      <w:r w:rsidR="00E202DC">
        <w:rPr>
          <w:rFonts w:hint="eastAsia"/>
        </w:rPr>
        <w:t>1</w:t>
      </w:r>
      <w:r w:rsidR="00E202DC">
        <w:t>60</w:t>
      </w:r>
      <w:r w:rsidR="00E202DC">
        <w:rPr>
          <w:rFonts w:hint="eastAsia"/>
        </w:rPr>
        <w:t>개의</w:t>
      </w:r>
      <w:r w:rsidR="00E202DC">
        <w:t xml:space="preserve"> </w:t>
      </w:r>
      <w:r w:rsidR="00E202DC">
        <w:rPr>
          <w:rFonts w:hint="eastAsia"/>
        </w:rPr>
        <w:t>값을 출력합니다.</w:t>
      </w:r>
    </w:p>
    <w:p w:rsidR="00E202DC" w:rsidRPr="00E202DC" w:rsidRDefault="00E202DC" w:rsidP="00B05CC2">
      <w:pPr>
        <w:autoSpaceDE w:val="0"/>
        <w:autoSpaceDN w:val="0"/>
        <w:spacing w:line="240" w:lineRule="auto"/>
        <w:ind w:left="1077"/>
      </w:pPr>
      <w:r>
        <w:rPr>
          <w:rFonts w:hint="eastAsia"/>
        </w:rPr>
        <w:t>이때 반환되는</w:t>
      </w:r>
      <w:r>
        <w:t xml:space="preserve"> </w:t>
      </w:r>
      <w:r>
        <w:rPr>
          <w:rFonts w:hint="eastAsia"/>
        </w:rPr>
        <w:t>문자열은</w:t>
      </w:r>
      <w:r>
        <w:t xml:space="preserve"> </w:t>
      </w:r>
      <w:r>
        <w:rPr>
          <w:rFonts w:hint="eastAsia"/>
        </w:rPr>
        <w:t>동적 할당된 것이므로</w:t>
      </w:r>
      <w:r>
        <w:t xml:space="preserve"> </w:t>
      </w:r>
      <w:r>
        <w:rPr>
          <w:rFonts w:hint="eastAsia"/>
        </w:rPr>
        <w:t>사용 후</w:t>
      </w:r>
      <w:r>
        <w:t xml:space="preserve"> </w:t>
      </w:r>
      <w:r>
        <w:rPr>
          <w:rFonts w:hint="eastAsia"/>
        </w:rPr>
        <w:t>꼭</w:t>
      </w:r>
      <w:r>
        <w:t xml:space="preserve"> </w:t>
      </w:r>
      <w:r>
        <w:rPr>
          <w:rFonts w:hint="eastAsia"/>
        </w:rPr>
        <w:t>메모리를 해제해야 합니다.</w:t>
      </w:r>
    </w:p>
    <w:p w:rsidR="002B1E29" w:rsidRDefault="002B1E29" w:rsidP="00B05CC2">
      <w:pPr>
        <w:pStyle w:val="CodeDefinition"/>
        <w:autoSpaceDE w:val="0"/>
        <w:autoSpaceDN w:val="0"/>
        <w:spacing w:line="240" w:lineRule="auto"/>
      </w:pPr>
      <w:r w:rsidRPr="002B1E29">
        <w:lastRenderedPageBreak/>
        <w:t>void reset_memory(Block *block);</w:t>
      </w:r>
    </w:p>
    <w:p w:rsidR="00E202DC" w:rsidRDefault="00E202DC" w:rsidP="00B05CC2">
      <w:pPr>
        <w:autoSpaceDE w:val="0"/>
        <w:autoSpaceDN w:val="0"/>
        <w:spacing w:line="240" w:lineRule="auto"/>
        <w:ind w:left="1077"/>
      </w:pPr>
      <w:r>
        <w:rPr>
          <w:rFonts w:hint="eastAsia"/>
        </w:rPr>
        <w:t>메모리 블록 내의 값을 모두</w:t>
      </w:r>
      <w:r>
        <w:t xml:space="preserve"> 0</w:t>
      </w:r>
      <w:r>
        <w:rPr>
          <w:rFonts w:hint="eastAsia"/>
        </w:rPr>
        <w:t>으로</w:t>
      </w:r>
      <w:r>
        <w:t xml:space="preserve"> </w:t>
      </w:r>
      <w:r>
        <w:rPr>
          <w:rFonts w:hint="eastAsia"/>
        </w:rPr>
        <w:t>초기화합니다.</w:t>
      </w:r>
    </w:p>
    <w:p w:rsidR="004A4AE5" w:rsidRDefault="004A4AE5" w:rsidP="004A4AE5">
      <w:pPr>
        <w:pStyle w:val="Heading2"/>
        <w:spacing w:line="240" w:lineRule="auto"/>
      </w:pPr>
      <w:bookmarkStart w:id="72" w:name="_Toc511156528"/>
      <w:bookmarkStart w:id="73" w:name="_Toc511159197"/>
      <w:r>
        <w:t>asm_helper.h</w:t>
      </w:r>
      <w:bookmarkEnd w:id="72"/>
      <w:bookmarkEnd w:id="73"/>
    </w:p>
    <w:p w:rsidR="004A4AE5" w:rsidRDefault="004A4AE5" w:rsidP="004A4AE5">
      <w:pPr>
        <w:ind w:left="720"/>
      </w:pPr>
      <w:r>
        <w:t>This module helps assemble.h with the extrenuous assembly process of asm</w:t>
      </w:r>
    </w:p>
    <w:p w:rsidR="004A4AE5" w:rsidRDefault="004A4AE5" w:rsidP="004A4AE5">
      <w:pPr>
        <w:ind w:left="720"/>
      </w:pPr>
      <w:r>
        <w:t>files. Why? Because there are just too many functions and too much code. In a nutshell, this is our assembly process:</w:t>
      </w:r>
    </w:p>
    <w:p w:rsidR="004A4AE5" w:rsidRDefault="004A4AE5" w:rsidP="004A4AE5">
      <w:pPr>
        <w:ind w:left="720"/>
      </w:pPr>
      <w:r>
        <w:t>Read the assembly file, process it and save the translated SIC/XE code as a TranslationUnit. Invidiual SIC/XE statements are saved within a TranslationUnit as a linked-list of SicStatement's - which contain all the information needed to generate the .lst and .obj files.</w:t>
      </w:r>
    </w:p>
    <w:p w:rsidR="004A4AE5" w:rsidRDefault="004A4AE5" w:rsidP="004A4AE5">
      <w:pPr>
        <w:pStyle w:val="Heading3"/>
      </w:pPr>
      <w:bookmarkStart w:id="74" w:name="_Toc511156529"/>
      <w:bookmarkStart w:id="75" w:name="_Toc511159198"/>
      <w:r>
        <w:t>Function Explanations</w:t>
      </w:r>
      <w:bookmarkEnd w:id="74"/>
      <w:bookmarkEnd w:id="75"/>
    </w:p>
    <w:p w:rsidR="004A4AE5" w:rsidRDefault="004A4AE5" w:rsidP="004A4AE5">
      <w:pPr>
        <w:pStyle w:val="CodeDefinition"/>
      </w:pPr>
      <w:r>
        <w:t>int read_asm(FILE *out, FILE *in, TranslationUnit *tu);</w:t>
      </w:r>
    </w:p>
    <w:p w:rsidR="004A4AE5" w:rsidRDefault="004A4AE5" w:rsidP="004A4AE5">
      <w:pPr>
        <w:autoSpaceDE w:val="0"/>
        <w:autoSpaceDN w:val="0"/>
        <w:spacing w:line="240" w:lineRule="auto"/>
        <w:ind w:left="1077"/>
      </w:pPr>
      <w:r>
        <w:t>Read all SIC/XE statements from input stream. = Pass 1</w:t>
      </w:r>
    </w:p>
    <w:p w:rsidR="004A4AE5" w:rsidRDefault="004A4AE5" w:rsidP="004A4AE5">
      <w:pPr>
        <w:autoSpaceDE w:val="0"/>
        <w:autoSpaceDN w:val="0"/>
        <w:spacing w:line="240" w:lineRule="auto"/>
        <w:ind w:left="1077"/>
      </w:pPr>
      <w:r>
        <w:t>This reads a non-comment line from asm source code and parses labels, reserved words (operators or directives) and optionally operands and n/i/e flags. The parsed results are stored in the SicStatementNode. Also validate operator-operand compatability and determines the size of the instruction. Also assigns line number of SicStatements</w:t>
      </w:r>
    </w:p>
    <w:p w:rsidR="004A4AE5" w:rsidRDefault="004A4AE5" w:rsidP="004A4AE5">
      <w:pPr>
        <w:autoSpaceDE w:val="0"/>
        <w:autoSpaceDN w:val="0"/>
        <w:spacing w:line="240" w:lineRule="auto"/>
        <w:ind w:left="1077"/>
      </w:pPr>
      <w:r>
        <w:t>- Does count START, BASE, NOBASE directives as SicStatement's.</w:t>
      </w:r>
    </w:p>
    <w:p w:rsidR="004A4AE5" w:rsidRDefault="004A4AE5" w:rsidP="004A4AE5">
      <w:pPr>
        <w:autoSpaceDE w:val="0"/>
        <w:autoSpaceDN w:val="0"/>
        <w:spacing w:line="240" w:lineRule="auto"/>
        <w:ind w:left="1077"/>
      </w:pPr>
      <w:r>
        <w:t>- Does not validate symbols, address-offsets etc.</w:t>
      </w:r>
    </w:p>
    <w:p w:rsidR="004A4AE5" w:rsidRDefault="004A4AE5" w:rsidP="004A4AE5">
      <w:pPr>
        <w:autoSpaceDE w:val="0"/>
        <w:autoSpaceDN w:val="0"/>
        <w:spacing w:line="240" w:lineRule="auto"/>
        <w:ind w:left="1077"/>
      </w:pPr>
      <w:r>
        <w:t>Print errors to output stream</w:t>
      </w:r>
    </w:p>
    <w:p w:rsidR="004A4AE5" w:rsidRDefault="004A4AE5" w:rsidP="004A4AE5">
      <w:pPr>
        <w:autoSpaceDE w:val="0"/>
        <w:autoSpaceDN w:val="0"/>
        <w:spacing w:line="240" w:lineRule="auto"/>
        <w:ind w:left="1077"/>
      </w:pPr>
      <w:r>
        <w:t>Returns success as boolean</w:t>
      </w:r>
    </w:p>
    <w:p w:rsidR="004A4AE5" w:rsidRDefault="004A4AE5" w:rsidP="004A4AE5">
      <w:pPr>
        <w:pStyle w:val="CodeDefinition"/>
      </w:pPr>
      <w:r>
        <w:t>int fill_symbol_table(FILE *out, TranslationUnit *tu);</w:t>
      </w:r>
    </w:p>
    <w:p w:rsidR="004A4AE5" w:rsidRDefault="004A4AE5" w:rsidP="004A4AE5">
      <w:pPr>
        <w:autoSpaceDE w:val="0"/>
        <w:autoSpaceDN w:val="0"/>
        <w:spacing w:line="240" w:lineRule="auto"/>
        <w:ind w:left="1077"/>
      </w:pPr>
      <w:r>
        <w:t>Reads the sic statements fills the symbol table (all within tu)</w:t>
      </w:r>
    </w:p>
    <w:p w:rsidR="004A4AE5" w:rsidRDefault="004A4AE5" w:rsidP="004A4AE5">
      <w:pPr>
        <w:autoSpaceDE w:val="0"/>
        <w:autoSpaceDN w:val="0"/>
        <w:spacing w:line="240" w:lineRule="auto"/>
        <w:ind w:left="1077"/>
      </w:pPr>
      <w:r>
        <w:t>Print errors to output stream</w:t>
      </w:r>
    </w:p>
    <w:p w:rsidR="004A4AE5" w:rsidRDefault="004A4AE5" w:rsidP="004A4AE5">
      <w:pPr>
        <w:autoSpaceDE w:val="0"/>
        <w:autoSpaceDN w:val="0"/>
        <w:spacing w:line="240" w:lineRule="auto"/>
        <w:ind w:left="1077"/>
      </w:pPr>
      <w:r>
        <w:t>Returns success as boolean</w:t>
      </w:r>
    </w:p>
    <w:p w:rsidR="004A4AE5" w:rsidRPr="004A4AE5" w:rsidRDefault="004A4AE5" w:rsidP="004A4AE5">
      <w:pPr>
        <w:pStyle w:val="CodeDefinition"/>
      </w:pPr>
      <w:r w:rsidRPr="004A4AE5">
        <w:t>int validate_statements(FILE *out, TranslationUnit *tu);</w:t>
      </w:r>
    </w:p>
    <w:p w:rsidR="004A4AE5" w:rsidRDefault="004A4AE5" w:rsidP="004A4AE5">
      <w:pPr>
        <w:autoSpaceDE w:val="0"/>
        <w:autoSpaceDN w:val="0"/>
        <w:spacing w:line="240" w:lineRule="auto"/>
        <w:ind w:left="1077"/>
      </w:pPr>
      <w:r>
        <w:t>Validates the statements in tu. This assigns the p, b, e flag and checks if p or b relative offsets can be used for non-extended instructions. Also assigns the offset or absolute address that'll be used in the actual instruction. Also sets the base addresses.</w:t>
      </w:r>
    </w:p>
    <w:p w:rsidR="004A4AE5" w:rsidRDefault="004A4AE5" w:rsidP="004A4AE5">
      <w:pPr>
        <w:autoSpaceDE w:val="0"/>
        <w:autoSpaceDN w:val="0"/>
        <w:spacing w:line="240" w:lineRule="auto"/>
        <w:ind w:left="1077"/>
      </w:pPr>
      <w:r>
        <w:lastRenderedPageBreak/>
        <w:t>Print errors to output stream</w:t>
      </w:r>
    </w:p>
    <w:p w:rsidR="004A4AE5" w:rsidRDefault="004A4AE5" w:rsidP="004A4AE5">
      <w:pPr>
        <w:autoSpaceDE w:val="0"/>
        <w:autoSpaceDN w:val="0"/>
        <w:spacing w:line="240" w:lineRule="auto"/>
        <w:ind w:left="1077"/>
      </w:pPr>
      <w:r>
        <w:t>Returns success as boolean</w:t>
      </w:r>
    </w:p>
    <w:p w:rsidR="004A4AE5" w:rsidRDefault="004A4AE5" w:rsidP="004A4AE5">
      <w:pPr>
        <w:pStyle w:val="CodeDefinition"/>
      </w:pPr>
      <w:r>
        <w:t>void fprint_lst_line(FILE *out, SicStatement *statement, HashTable *opcodes);</w:t>
      </w:r>
    </w:p>
    <w:p w:rsidR="004A4AE5" w:rsidRDefault="004A4AE5" w:rsidP="004A4AE5">
      <w:pPr>
        <w:autoSpaceDE w:val="0"/>
        <w:autoSpaceDN w:val="0"/>
        <w:spacing w:line="240" w:lineRule="auto"/>
        <w:ind w:left="1077"/>
      </w:pPr>
      <w:r>
        <w:t>Prints the validated statement as a line in an lst file.</w:t>
      </w:r>
    </w:p>
    <w:p w:rsidR="004A4AE5" w:rsidRDefault="004A4AE5" w:rsidP="004A4AE5">
      <w:pPr>
        <w:pStyle w:val="CodeDefinition"/>
      </w:pPr>
      <w:r>
        <w:t>void fprint_statement_in_hex(FILE *out, SicStatement *statement, HashTable *opcodes);</w:t>
      </w:r>
    </w:p>
    <w:p w:rsidR="004A4AE5" w:rsidRDefault="004A4AE5" w:rsidP="004A4AE5">
      <w:pPr>
        <w:autoSpaceDE w:val="0"/>
        <w:autoSpaceDN w:val="0"/>
        <w:spacing w:line="240" w:lineRule="auto"/>
        <w:ind w:left="1077"/>
      </w:pPr>
      <w:r>
        <w:t>Prints the hex representation of the instruction stated by the validated SicStatement.</w:t>
      </w:r>
    </w:p>
    <w:p w:rsidR="004A4AE5" w:rsidRDefault="004A4AE5" w:rsidP="004A4AE5">
      <w:pPr>
        <w:pStyle w:val="CodeDefinition"/>
      </w:pPr>
      <w:r>
        <w:t>void fprint_header_record(FILE *out, TranslationUnit *tu);</w:t>
      </w:r>
    </w:p>
    <w:p w:rsidR="004A4AE5" w:rsidRDefault="004A4AE5" w:rsidP="004A4AE5">
      <w:pPr>
        <w:autoSpaceDE w:val="0"/>
        <w:autoSpaceDN w:val="0"/>
        <w:spacing w:line="240" w:lineRule="auto"/>
        <w:ind w:left="1077"/>
      </w:pPr>
      <w:r>
        <w:t>Prints the header record for translation unit tu.</w:t>
      </w:r>
    </w:p>
    <w:p w:rsidR="004A4AE5" w:rsidRDefault="004A4AE5" w:rsidP="004A4AE5">
      <w:pPr>
        <w:pStyle w:val="CodeDefinition"/>
      </w:pPr>
      <w:r>
        <w:t>void fprint_text_record(FILE *out, TranslationUnit *tu);</w:t>
      </w:r>
    </w:p>
    <w:p w:rsidR="004A4AE5" w:rsidRDefault="004A4AE5" w:rsidP="004A4AE5">
      <w:pPr>
        <w:autoSpaceDE w:val="0"/>
        <w:autoSpaceDN w:val="0"/>
        <w:spacing w:line="240" w:lineRule="auto"/>
        <w:ind w:left="1077"/>
      </w:pPr>
      <w:r>
        <w:t>Prints the text record for translation unit tu.</w:t>
      </w:r>
    </w:p>
    <w:p w:rsidR="004A4AE5" w:rsidRPr="004A4AE5" w:rsidRDefault="004A4AE5" w:rsidP="004A4AE5">
      <w:pPr>
        <w:pStyle w:val="CodeDefinition"/>
      </w:pPr>
      <w:r w:rsidRPr="004A4AE5">
        <w:t>void fprint_end_record(FILE *out, TranslationUnit *tu);</w:t>
      </w:r>
    </w:p>
    <w:p w:rsidR="004A4AE5" w:rsidRDefault="004A4AE5" w:rsidP="004A4AE5">
      <w:pPr>
        <w:autoSpaceDE w:val="0"/>
        <w:autoSpaceDN w:val="0"/>
        <w:spacing w:line="240" w:lineRule="auto"/>
        <w:ind w:left="1077"/>
      </w:pPr>
      <w:r>
        <w:t>Prints the end record for translation unit tu.</w:t>
      </w:r>
    </w:p>
    <w:p w:rsidR="004A4AE5" w:rsidRPr="004A4AE5" w:rsidRDefault="004A4AE5" w:rsidP="004A4AE5">
      <w:pPr>
        <w:pStyle w:val="CodeDefinition"/>
      </w:pPr>
      <w:r w:rsidRPr="004A4AE5">
        <w:t>void fprint_modificaiton_record(FILE *out, TranslationUnit *tu);</w:t>
      </w:r>
    </w:p>
    <w:p w:rsidR="004A4AE5" w:rsidRDefault="004A4AE5" w:rsidP="004A4AE5">
      <w:pPr>
        <w:autoSpaceDE w:val="0"/>
        <w:autoSpaceDN w:val="0"/>
        <w:spacing w:line="240" w:lineRule="auto"/>
        <w:ind w:left="1077"/>
      </w:pPr>
      <w:r>
        <w:t>Prints the modification record for translation unit tu.</w:t>
      </w:r>
    </w:p>
    <w:p w:rsidR="004A4AE5" w:rsidRDefault="004A4AE5" w:rsidP="004A4AE5">
      <w:pPr>
        <w:pStyle w:val="Heading2"/>
      </w:pPr>
      <w:bookmarkStart w:id="76" w:name="_Toc511156530"/>
      <w:bookmarkStart w:id="77" w:name="_Toc511159199"/>
      <w:r>
        <w:t>assemble.h</w:t>
      </w:r>
      <w:bookmarkEnd w:id="76"/>
      <w:bookmarkEnd w:id="77"/>
    </w:p>
    <w:p w:rsidR="004A4AE5" w:rsidRDefault="004A4AE5" w:rsidP="00437B3A">
      <w:pPr>
        <w:autoSpaceDE w:val="0"/>
        <w:autoSpaceDN w:val="0"/>
        <w:spacing w:line="240" w:lineRule="auto"/>
        <w:ind w:left="720"/>
      </w:pPr>
      <w:r>
        <w:t>This is where the assembly happens.</w:t>
      </w:r>
    </w:p>
    <w:p w:rsidR="004A4AE5" w:rsidRDefault="004A4AE5" w:rsidP="00437B3A">
      <w:pPr>
        <w:autoSpaceDE w:val="0"/>
        <w:autoSpaceDN w:val="0"/>
        <w:spacing w:line="240" w:lineRule="auto"/>
        <w:ind w:left="720"/>
      </w:pPr>
      <w:r>
        <w:t xml:space="preserve">In a nutshell, this is our assembly process: Read the assembly file, process it and save the translated SIC/XE code as a TranslationUnit. </w:t>
      </w:r>
      <w:r w:rsidR="00131FF7">
        <w:t>Individual</w:t>
      </w:r>
      <w:r>
        <w:t xml:space="preserve"> SIC/XE statements are saved within a TranslationUnit as a linked-list of SicStatement's - which contain all the information needed to generate the .lst and .obj files.</w:t>
      </w:r>
    </w:p>
    <w:p w:rsidR="004A4AE5" w:rsidRDefault="004A4AE5" w:rsidP="00437B3A">
      <w:pPr>
        <w:autoSpaceDE w:val="0"/>
        <w:autoSpaceDN w:val="0"/>
        <w:spacing w:line="240" w:lineRule="auto"/>
        <w:ind w:left="720"/>
      </w:pPr>
      <w:r>
        <w:t>Note that most of the implementations involve calling helper functions from asm_helper.h.</w:t>
      </w:r>
    </w:p>
    <w:p w:rsidR="004A4AE5" w:rsidRDefault="004A4AE5" w:rsidP="004A4AE5">
      <w:pPr>
        <w:pStyle w:val="Heading3"/>
      </w:pPr>
      <w:bookmarkStart w:id="78" w:name="_Toc511156531"/>
      <w:bookmarkStart w:id="79" w:name="_Toc511159200"/>
      <w:r>
        <w:t>Function Explanations</w:t>
      </w:r>
      <w:bookmarkEnd w:id="78"/>
      <w:bookmarkEnd w:id="79"/>
    </w:p>
    <w:p w:rsidR="004A4AE5" w:rsidRDefault="004A4AE5" w:rsidP="004A4AE5">
      <w:pPr>
        <w:pStyle w:val="CodeDefinition"/>
      </w:pPr>
      <w:r>
        <w:t>int assemble_1(FILE *out, ParsedCommand *pc);</w:t>
      </w:r>
    </w:p>
    <w:p w:rsidR="004A4AE5" w:rsidRDefault="004A4AE5" w:rsidP="004A4AE5">
      <w:pPr>
        <w:autoSpaceDE w:val="0"/>
        <w:autoSpaceDN w:val="0"/>
        <w:spacing w:line="240" w:lineRule="auto"/>
        <w:ind w:left="1077"/>
      </w:pPr>
      <w:r>
        <w:t>Assembles pc-&gt;argument[0] (*.asm) and generates an obj file and an lst file.</w:t>
      </w:r>
    </w:p>
    <w:p w:rsidR="004A4AE5" w:rsidRDefault="004A4AE5" w:rsidP="004A4AE5">
      <w:pPr>
        <w:autoSpaceDE w:val="0"/>
        <w:autoSpaceDN w:val="0"/>
        <w:spacing w:line="240" w:lineRule="auto"/>
        <w:ind w:left="1077"/>
      </w:pPr>
      <w:r>
        <w:t>Return success as boolean.</w:t>
      </w:r>
    </w:p>
    <w:p w:rsidR="004A4AE5" w:rsidRDefault="004A4AE5" w:rsidP="004A4AE5">
      <w:pPr>
        <w:autoSpaceDE w:val="0"/>
        <w:autoSpaceDN w:val="0"/>
        <w:spacing w:line="240" w:lineRule="auto"/>
        <w:ind w:left="1077"/>
      </w:pPr>
    </w:p>
    <w:p w:rsidR="004A4AE5" w:rsidRPr="004A4AE5" w:rsidRDefault="004A4AE5" w:rsidP="004A4AE5">
      <w:pPr>
        <w:pStyle w:val="CodeDefinition"/>
      </w:pPr>
      <w:r w:rsidRPr="004A4AE5">
        <w:t>int symbol_0(FILE *out, ParsedCommand *pc);</w:t>
      </w:r>
    </w:p>
    <w:p w:rsidR="004A4AE5" w:rsidRDefault="004A4AE5" w:rsidP="004A4AE5">
      <w:pPr>
        <w:autoSpaceDE w:val="0"/>
        <w:autoSpaceDN w:val="0"/>
        <w:spacing w:line="240" w:lineRule="auto"/>
        <w:ind w:left="1077"/>
      </w:pPr>
      <w:r>
        <w:t>Prints out the symbol table of the previously assembled SIC/XE program.</w:t>
      </w:r>
    </w:p>
    <w:p w:rsidR="004A4AE5" w:rsidRDefault="004A4AE5" w:rsidP="004A4AE5">
      <w:pPr>
        <w:autoSpaceDE w:val="0"/>
        <w:autoSpaceDN w:val="0"/>
        <w:spacing w:line="240" w:lineRule="auto"/>
        <w:ind w:left="1077"/>
      </w:pPr>
      <w:r>
        <w:t>Return TRUE (since there's no way to fail..?)</w:t>
      </w:r>
    </w:p>
    <w:p w:rsidR="004A4AE5" w:rsidRDefault="004A4AE5" w:rsidP="004A4AE5">
      <w:pPr>
        <w:pStyle w:val="CodeDefinition"/>
      </w:pPr>
      <w:r>
        <w:t>TranslationUnit *translate(FILE *out, FILE *in, HashTable *opcodes, ReservedDict *reserved);</w:t>
      </w:r>
    </w:p>
    <w:p w:rsidR="004A4AE5" w:rsidRDefault="004A4AE5" w:rsidP="004A4AE5">
      <w:pPr>
        <w:autoSpaceDE w:val="0"/>
        <w:autoSpaceDN w:val="0"/>
        <w:spacing w:line="240" w:lineRule="auto"/>
        <w:ind w:left="1077"/>
      </w:pPr>
      <w:r>
        <w:t>Translate the given asm file stream *in* into a TranslationUnit.</w:t>
      </w:r>
    </w:p>
    <w:p w:rsidR="004A4AE5" w:rsidRDefault="004A4AE5" w:rsidP="004A4AE5">
      <w:pPr>
        <w:autoSpaceDE w:val="0"/>
        <w:autoSpaceDN w:val="0"/>
        <w:spacing w:line="240" w:lineRule="auto"/>
        <w:ind w:left="1077"/>
      </w:pPr>
      <w:r>
        <w:t>Return the resulting TranslationUnit on success.</w:t>
      </w:r>
    </w:p>
    <w:p w:rsidR="004A4AE5" w:rsidRDefault="004A4AE5" w:rsidP="004A4AE5">
      <w:pPr>
        <w:autoSpaceDE w:val="0"/>
        <w:autoSpaceDN w:val="0"/>
        <w:spacing w:line="240" w:lineRule="auto"/>
        <w:ind w:left="1077"/>
      </w:pPr>
      <w:r>
        <w:t>Return NULL on fail.</w:t>
      </w:r>
    </w:p>
    <w:p w:rsidR="004A4AE5" w:rsidRPr="004A4AE5" w:rsidRDefault="004A4AE5" w:rsidP="004A4AE5">
      <w:pPr>
        <w:pStyle w:val="CodeDefinition"/>
      </w:pPr>
      <w:r w:rsidRPr="004A4AE5">
        <w:t>void free_translation_unit(TranslationUnit *tu);</w:t>
      </w:r>
    </w:p>
    <w:p w:rsidR="004A4AE5" w:rsidRDefault="004A4AE5" w:rsidP="004A4AE5">
      <w:pPr>
        <w:autoSpaceDE w:val="0"/>
        <w:autoSpaceDN w:val="0"/>
        <w:spacing w:line="240" w:lineRule="auto"/>
        <w:ind w:left="1077"/>
      </w:pPr>
      <w:r>
        <w:t>Deallocates the translation unit</w:t>
      </w:r>
    </w:p>
    <w:p w:rsidR="004A4AE5" w:rsidRPr="004A4AE5" w:rsidRDefault="004A4AE5" w:rsidP="004A4AE5">
      <w:pPr>
        <w:pStyle w:val="CodeDefinition"/>
        <w:rPr>
          <w:rStyle w:val="Emphasis"/>
        </w:rPr>
      </w:pPr>
      <w:r w:rsidRPr="004A4AE5">
        <w:rPr>
          <w:rStyle w:val="Emphasis"/>
        </w:rPr>
        <w:t>void generate_obj(FILE *out, TranslationUnit *tu);</w:t>
      </w:r>
    </w:p>
    <w:p w:rsidR="004A4AE5" w:rsidRDefault="004A4AE5" w:rsidP="004A4AE5">
      <w:pPr>
        <w:autoSpaceDE w:val="0"/>
        <w:autoSpaceDN w:val="0"/>
        <w:spacing w:line="240" w:lineRule="auto"/>
        <w:ind w:left="1077"/>
      </w:pPr>
      <w:r>
        <w:t>Generates object code from the TranslationUnit and print it to the *out* stream.</w:t>
      </w:r>
    </w:p>
    <w:p w:rsidR="004A4AE5" w:rsidRDefault="004A4AE5" w:rsidP="004A4AE5">
      <w:pPr>
        <w:pStyle w:val="CodeDefinition"/>
      </w:pPr>
      <w:r>
        <w:t>void generate_lst(FILE *out, TranslationUnit *tu);</w:t>
      </w:r>
    </w:p>
    <w:p w:rsidR="004A4AE5" w:rsidRDefault="004A4AE5" w:rsidP="004A4AE5">
      <w:pPr>
        <w:autoSpaceDE w:val="0"/>
        <w:autoSpaceDN w:val="0"/>
        <w:spacing w:line="240" w:lineRule="auto"/>
        <w:ind w:left="1077"/>
      </w:pPr>
      <w:r>
        <w:t>Generates a listing record from the TranslationUnit and print it to the *out* stream.</w:t>
      </w:r>
    </w:p>
    <w:p w:rsidR="004A4AE5" w:rsidRDefault="004A4AE5" w:rsidP="004A4AE5">
      <w:pPr>
        <w:pStyle w:val="CodeDefinition"/>
      </w:pPr>
      <w:r>
        <w:t>void print_symlist(FILE *out, TranslationUnit *tu);</w:t>
      </w:r>
    </w:p>
    <w:p w:rsidR="004A4AE5" w:rsidRDefault="004A4AE5" w:rsidP="004A4AE5">
      <w:pPr>
        <w:autoSpaceDE w:val="0"/>
        <w:autoSpaceDN w:val="0"/>
        <w:spacing w:line="240" w:lineRule="auto"/>
        <w:ind w:left="1077"/>
      </w:pPr>
      <w:r>
        <w:t>Print the list of symbols defined in the TranslationUnit and print it to the *out* stream.</w:t>
      </w:r>
    </w:p>
    <w:p w:rsidR="009E5E83" w:rsidRDefault="009E5E83" w:rsidP="009E5E83">
      <w:pPr>
        <w:pStyle w:val="Heading2"/>
      </w:pPr>
      <w:bookmarkStart w:id="80" w:name="_Toc511156532"/>
      <w:bookmarkStart w:id="81" w:name="_Toc511159201"/>
      <w:r>
        <w:t>file.h</w:t>
      </w:r>
      <w:bookmarkEnd w:id="80"/>
      <w:bookmarkEnd w:id="81"/>
    </w:p>
    <w:p w:rsidR="009E5E83" w:rsidRDefault="009E5E83" w:rsidP="009E5E83">
      <w:pPr>
        <w:autoSpaceDE w:val="0"/>
        <w:autoSpaceDN w:val="0"/>
        <w:spacing w:line="240" w:lineRule="auto"/>
        <w:ind w:firstLine="720"/>
      </w:pPr>
      <w:r>
        <w:t>A module for printing the current directory and printing the contents of files.</w:t>
      </w:r>
    </w:p>
    <w:p w:rsidR="009E5E83" w:rsidRDefault="009E5E83" w:rsidP="009E5E83">
      <w:pPr>
        <w:pStyle w:val="Heading3"/>
      </w:pPr>
      <w:bookmarkStart w:id="82" w:name="_Toc511156533"/>
      <w:bookmarkStart w:id="83" w:name="_Toc511159202"/>
      <w:r>
        <w:t>Function Explanations</w:t>
      </w:r>
      <w:bookmarkEnd w:id="82"/>
      <w:bookmarkEnd w:id="83"/>
    </w:p>
    <w:p w:rsidR="009E5E83" w:rsidRDefault="009E5E83" w:rsidP="009E5E83">
      <w:pPr>
        <w:pStyle w:val="CodeDefinition"/>
      </w:pPr>
      <w:r>
        <w:t>void fprint_dir(FILE *out);</w:t>
      </w:r>
    </w:p>
    <w:p w:rsidR="009E5E83" w:rsidRDefault="009E5E83" w:rsidP="009E5E83">
      <w:pPr>
        <w:autoSpaceDE w:val="0"/>
        <w:autoSpaceDN w:val="0"/>
        <w:spacing w:line="240" w:lineRule="auto"/>
        <w:ind w:left="1077"/>
      </w:pPr>
      <w:r>
        <w:t>Print the current directory to output stream</w:t>
      </w:r>
    </w:p>
    <w:p w:rsidR="009E5E83" w:rsidRDefault="009E5E83" w:rsidP="009E5E83">
      <w:pPr>
        <w:pStyle w:val="CodeDefinition"/>
      </w:pPr>
      <w:r>
        <w:t>int fprint_file(FILE *out, char *filename);</w:t>
      </w:r>
    </w:p>
    <w:p w:rsidR="009E5E83" w:rsidRDefault="009E5E83" w:rsidP="009E5E83">
      <w:pPr>
        <w:autoSpaceDE w:val="0"/>
        <w:autoSpaceDN w:val="0"/>
        <w:spacing w:line="240" w:lineRule="auto"/>
        <w:ind w:left="1077"/>
      </w:pPr>
      <w:r>
        <w:t>Print the contents of 'filename' to output stream</w:t>
      </w:r>
    </w:p>
    <w:p w:rsidR="009E5E83" w:rsidRDefault="009E5E83" w:rsidP="009E5E83">
      <w:pPr>
        <w:pStyle w:val="Heading2"/>
      </w:pPr>
      <w:bookmarkStart w:id="84" w:name="_Toc511156534"/>
      <w:bookmarkStart w:id="85" w:name="_Toc511159203"/>
      <w:r>
        <w:t>generic_dict</w:t>
      </w:r>
      <w:bookmarkEnd w:id="84"/>
      <w:bookmarkEnd w:id="85"/>
    </w:p>
    <w:p w:rsidR="009E5E83" w:rsidRDefault="009E5E83" w:rsidP="009E5E83">
      <w:pPr>
        <w:autoSpaceDE w:val="0"/>
        <w:autoSpaceDN w:val="0"/>
        <w:spacing w:line="240" w:lineRule="auto"/>
        <w:ind w:left="720"/>
      </w:pPr>
      <w:r>
        <w:t xml:space="preserve">This module provides a generic dictionary (internally, a hash table) that stores values as </w:t>
      </w:r>
      <w:r>
        <w:lastRenderedPageBreak/>
        <w:t xml:space="preserve">references, pointed by void pointers. To implement a dictionary that holds a custom type, just typedef Dict to the dictionary of that type (like typedef Dict StringDict;) and wrap </w:t>
      </w:r>
      <w:r w:rsidR="00131029">
        <w:t>the following</w:t>
      </w:r>
      <w:r>
        <w:t xml:space="preserve"> dictionary functions to handle that type. All of the hash table related </w:t>
      </w:r>
      <w:r w:rsidR="000126E3">
        <w:t>gizmos</w:t>
      </w:r>
      <w:r>
        <w:t xml:space="preserve"> are implemented within this module!</w:t>
      </w:r>
    </w:p>
    <w:p w:rsidR="009E5E83" w:rsidRDefault="009E5E83" w:rsidP="009E5E83">
      <w:pPr>
        <w:pStyle w:val="Heading3"/>
      </w:pPr>
      <w:bookmarkStart w:id="86" w:name="_Toc511156535"/>
      <w:bookmarkStart w:id="87" w:name="_Toc511159204"/>
      <w:r>
        <w:t>Function Explanations</w:t>
      </w:r>
      <w:bookmarkEnd w:id="86"/>
      <w:bookmarkEnd w:id="87"/>
    </w:p>
    <w:p w:rsidR="009E5E83" w:rsidRDefault="009E5E83" w:rsidP="009E5E83">
      <w:pPr>
        <w:pStyle w:val="CodeDefinition"/>
      </w:pPr>
      <w:r>
        <w:t>Dict *new_dict(int size);</w:t>
      </w:r>
    </w:p>
    <w:p w:rsidR="009E5E83" w:rsidRDefault="009E5E83" w:rsidP="009E5E83">
      <w:pPr>
        <w:autoSpaceDE w:val="0"/>
        <w:autoSpaceDN w:val="0"/>
        <w:spacing w:line="240" w:lineRule="auto"/>
        <w:ind w:left="1077"/>
      </w:pPr>
      <w:r>
        <w:t>Allocates and returns a new dictionary with a bucket size of *size*</w:t>
      </w:r>
    </w:p>
    <w:p w:rsidR="009E5E83" w:rsidRPr="009E5E83" w:rsidRDefault="009E5E83" w:rsidP="009E5E83">
      <w:pPr>
        <w:pStyle w:val="CodeDefinition"/>
      </w:pPr>
      <w:r w:rsidRPr="009E5E83">
        <w:t>void free_dict(Dict *dict, void (*free_value) (void *value));</w:t>
      </w:r>
    </w:p>
    <w:p w:rsidR="009E5E83" w:rsidRDefault="009E5E83" w:rsidP="009E5E83">
      <w:pPr>
        <w:autoSpaceDE w:val="0"/>
        <w:autoSpaceDN w:val="0"/>
        <w:spacing w:line="240" w:lineRule="auto"/>
        <w:ind w:left="1077"/>
      </w:pPr>
      <w:r>
        <w:t xml:space="preserve">Frees the </w:t>
      </w:r>
      <w:r w:rsidR="00034359">
        <w:t>dictionary</w:t>
      </w:r>
      <w:r>
        <w:t xml:space="preserve"> structure, and frees the </w:t>
      </w:r>
      <w:r w:rsidR="00034359">
        <w:t>individual</w:t>
      </w:r>
      <w:r>
        <w:t xml:space="preserve"> values of your custom type using a custom free function (that you provide ;)</w:t>
      </w:r>
    </w:p>
    <w:p w:rsidR="009E5E83" w:rsidRPr="009E5E83" w:rsidRDefault="009E5E83" w:rsidP="009E5E83">
      <w:pPr>
        <w:pStyle w:val="CodeDefinition"/>
      </w:pPr>
      <w:r w:rsidRPr="009E5E83">
        <w:t>void add_to_dict(Dict *dict, char *key, void *value);</w:t>
      </w:r>
    </w:p>
    <w:p w:rsidR="009E5E83" w:rsidRDefault="009E5E83" w:rsidP="009E5E83">
      <w:pPr>
        <w:autoSpaceDE w:val="0"/>
        <w:autoSpaceDN w:val="0"/>
        <w:spacing w:line="240" w:lineRule="auto"/>
        <w:ind w:left="1077"/>
      </w:pPr>
      <w:r>
        <w:t>Adds a key-value pair to the dictionary.</w:t>
      </w:r>
    </w:p>
    <w:p w:rsidR="009E5E83" w:rsidRDefault="009E5E83" w:rsidP="009E5E83">
      <w:pPr>
        <w:pStyle w:val="CodeDefinition"/>
      </w:pPr>
      <w:r>
        <w:t>int find_from_dict(Dict *dict, char *key, void **value);</w:t>
      </w:r>
    </w:p>
    <w:p w:rsidR="009E5E83" w:rsidRDefault="009E5E83" w:rsidP="009E5E83">
      <w:pPr>
        <w:autoSpaceDE w:val="0"/>
        <w:autoSpaceDN w:val="0"/>
        <w:spacing w:line="240" w:lineRule="auto"/>
        <w:ind w:left="1077"/>
      </w:pPr>
      <w:r>
        <w:t xml:space="preserve">Finds a value </w:t>
      </w:r>
      <w:r w:rsidR="00255382">
        <w:t>corresponding</w:t>
      </w:r>
      <w:r>
        <w:t xml:space="preserve"> to *key* within *dict*. If found, it is assigned to *value.</w:t>
      </w:r>
    </w:p>
    <w:p w:rsidR="009E5E83" w:rsidRDefault="009E5E83" w:rsidP="009E5E83">
      <w:pPr>
        <w:autoSpaceDE w:val="0"/>
        <w:autoSpaceDN w:val="0"/>
        <w:spacing w:line="240" w:lineRule="auto"/>
        <w:ind w:left="1077"/>
      </w:pPr>
      <w:r>
        <w:t>Return success as boolean.</w:t>
      </w:r>
    </w:p>
    <w:p w:rsidR="009E5E83" w:rsidRDefault="009E5E83" w:rsidP="009E5E83">
      <w:pPr>
        <w:pStyle w:val="CodeDefinition"/>
      </w:pPr>
      <w:r>
        <w:t>int dict_contains(Dict *dict, char *key);</w:t>
      </w:r>
    </w:p>
    <w:p w:rsidR="009E5E83" w:rsidRDefault="009E5E83" w:rsidP="009E5E83">
      <w:pPr>
        <w:autoSpaceDE w:val="0"/>
        <w:autoSpaceDN w:val="0"/>
        <w:spacing w:line="240" w:lineRule="auto"/>
        <w:ind w:left="1077"/>
      </w:pPr>
      <w:r>
        <w:t>Return whether if *key* exists within *dict*.</w:t>
      </w:r>
    </w:p>
    <w:p w:rsidR="009E5E83" w:rsidRPr="009E5E83" w:rsidRDefault="009E5E83" w:rsidP="009E5E83">
      <w:pPr>
        <w:pStyle w:val="CodeDefinition"/>
      </w:pPr>
      <w:r w:rsidRPr="009E5E83">
        <w:t>void fprint_dict(FILE *out, Dict *dict, void (*print_value) (FILE *out, void *value));</w:t>
      </w:r>
    </w:p>
    <w:p w:rsidR="009E5E83" w:rsidRDefault="009E5E83" w:rsidP="009E5E83">
      <w:pPr>
        <w:autoSpaceDE w:val="0"/>
        <w:autoSpaceDN w:val="0"/>
        <w:spacing w:line="240" w:lineRule="auto"/>
        <w:ind w:left="1077"/>
      </w:pPr>
      <w:r>
        <w:t>Print dictionary in the following format to the *out* stream.</w:t>
      </w:r>
    </w:p>
    <w:p w:rsidR="009E5E83" w:rsidRDefault="009E5E83" w:rsidP="009E5E83">
      <w:pPr>
        <w:autoSpaceDE w:val="0"/>
        <w:autoSpaceDN w:val="0"/>
        <w:spacing w:line="240" w:lineRule="auto"/>
        <w:ind w:left="1077"/>
      </w:pPr>
      <w:r>
        <w:t>0: [KEY,VALUE] -&gt; [KEY,VALUE]...</w:t>
      </w:r>
    </w:p>
    <w:p w:rsidR="009E5E83" w:rsidRDefault="009E5E83" w:rsidP="009E5E83">
      <w:pPr>
        <w:autoSpaceDE w:val="0"/>
        <w:autoSpaceDN w:val="0"/>
        <w:spacing w:line="240" w:lineRule="auto"/>
        <w:ind w:left="1077"/>
      </w:pPr>
      <w:r>
        <w:t>The VALUE part is printed using the print function *print_value*. Yes, you provide that too :) Because, we don't know the type of *value!</w:t>
      </w:r>
    </w:p>
    <w:p w:rsidR="009E5E83" w:rsidRDefault="009E5E83" w:rsidP="009E5E83">
      <w:pPr>
        <w:pStyle w:val="CodeDefinition"/>
      </w:pPr>
      <w:r>
        <w:t>void fprint_dict_values(FILE *out, Dict *dict, void (*print_value) (FILE *out, void *value));</w:t>
      </w:r>
    </w:p>
    <w:p w:rsidR="009E5E83" w:rsidRDefault="009E5E83" w:rsidP="009E5E83">
      <w:pPr>
        <w:autoSpaceDE w:val="0"/>
        <w:autoSpaceDN w:val="0"/>
        <w:spacing w:line="240" w:lineRule="auto"/>
        <w:ind w:left="1077"/>
      </w:pPr>
      <w:r>
        <w:t>Print dictionary in the following format to the *out* stream.</w:t>
      </w:r>
    </w:p>
    <w:p w:rsidR="009E5E83" w:rsidRDefault="009E5E83" w:rsidP="009E5E83">
      <w:pPr>
        <w:autoSpaceDE w:val="0"/>
        <w:autoSpaceDN w:val="0"/>
        <w:spacing w:line="240" w:lineRule="auto"/>
        <w:ind w:left="1077"/>
      </w:pPr>
      <w:r>
        <w:t>\tKEY\tVALUE\n</w:t>
      </w:r>
    </w:p>
    <w:p w:rsidR="009E5E83" w:rsidRDefault="009E5E83" w:rsidP="009E5E83">
      <w:pPr>
        <w:autoSpaceDE w:val="0"/>
        <w:autoSpaceDN w:val="0"/>
        <w:spacing w:line="240" w:lineRule="auto"/>
        <w:ind w:left="1077"/>
      </w:pPr>
      <w:r>
        <w:t>\tKEY\tVALUE\n</w:t>
      </w:r>
    </w:p>
    <w:p w:rsidR="009E5E83" w:rsidRDefault="009E5E83" w:rsidP="009E5E83">
      <w:pPr>
        <w:autoSpaceDE w:val="0"/>
        <w:autoSpaceDN w:val="0"/>
        <w:spacing w:line="240" w:lineRule="auto"/>
        <w:ind w:left="1077"/>
      </w:pPr>
      <w:r>
        <w:lastRenderedPageBreak/>
        <w:t>...</w:t>
      </w:r>
    </w:p>
    <w:p w:rsidR="009E5E83" w:rsidRDefault="009E5E83" w:rsidP="009E5E83">
      <w:pPr>
        <w:autoSpaceDE w:val="0"/>
        <w:autoSpaceDN w:val="0"/>
        <w:spacing w:line="240" w:lineRule="auto"/>
        <w:ind w:left="1077"/>
      </w:pPr>
      <w:r>
        <w:t>Again, the VALUE part is printed using the print function *print_value*. Of course, you provide that too :)</w:t>
      </w:r>
    </w:p>
    <w:p w:rsidR="009E5E83" w:rsidRDefault="009E5E83" w:rsidP="009E5E83">
      <w:pPr>
        <w:pStyle w:val="CodeDefinition"/>
      </w:pPr>
      <w:r>
        <w:t>void ignore_dict_values(void *value);</w:t>
      </w:r>
    </w:p>
    <w:p w:rsidR="009E5E83" w:rsidRDefault="009E5E83" w:rsidP="009E5E83">
      <w:pPr>
        <w:autoSpaceDE w:val="0"/>
        <w:autoSpaceDN w:val="0"/>
        <w:spacing w:line="240" w:lineRule="auto"/>
        <w:ind w:left="1077"/>
      </w:pPr>
      <w:r>
        <w:t>Use this function in free_dict when your values do not require freeing. For example, references to statically allocated strings. This srsly doesn't do anything with the passed *value*.</w:t>
      </w:r>
    </w:p>
    <w:p w:rsidR="009E5E83" w:rsidRPr="009E5E83" w:rsidRDefault="009E5E83" w:rsidP="009E5E83">
      <w:pPr>
        <w:pStyle w:val="CodeDefinition"/>
      </w:pPr>
      <w:r w:rsidRPr="009E5E83">
        <w:t>generic_list</w:t>
      </w:r>
    </w:p>
    <w:p w:rsidR="009E5E83" w:rsidRDefault="009E5E83" w:rsidP="009E5E83">
      <w:pPr>
        <w:autoSpaceDE w:val="0"/>
        <w:autoSpaceDN w:val="0"/>
        <w:spacing w:line="240" w:lineRule="auto"/>
        <w:ind w:left="1077"/>
      </w:pPr>
      <w:r>
        <w:t>This module provides a generic linked-list that stores values as references, pointed by void pointers.</w:t>
      </w:r>
    </w:p>
    <w:p w:rsidR="009E5E83" w:rsidRDefault="009E5E83" w:rsidP="009E5E83">
      <w:pPr>
        <w:autoSpaceDE w:val="0"/>
        <w:autoSpaceDN w:val="0"/>
        <w:spacing w:line="240" w:lineRule="auto"/>
        <w:ind w:left="1077"/>
      </w:pPr>
      <w:r>
        <w:t>To implement a linked-list that holds a custom type, just typedef List to the list of that type (like typedef List StringList;) and wrap the  following linked-list functions to handle that type. All of the linked-list related gizmo's are implemented within this module!</w:t>
      </w:r>
    </w:p>
    <w:p w:rsidR="009E5E83" w:rsidRDefault="009E5E83" w:rsidP="009E5E83">
      <w:pPr>
        <w:pStyle w:val="CodeDefinition"/>
      </w:pPr>
      <w:r>
        <w:t>List *new_list();</w:t>
      </w:r>
    </w:p>
    <w:p w:rsidR="009E5E83" w:rsidRDefault="009E5E83" w:rsidP="009E5E83">
      <w:pPr>
        <w:autoSpaceDE w:val="0"/>
        <w:autoSpaceDN w:val="0"/>
        <w:spacing w:line="240" w:lineRule="auto"/>
        <w:ind w:left="1077"/>
      </w:pPr>
      <w:r>
        <w:t>Allocates and returns a new linked-list.</w:t>
      </w:r>
    </w:p>
    <w:p w:rsidR="009E5E83" w:rsidRDefault="009E5E83" w:rsidP="009E5E83">
      <w:pPr>
        <w:pStyle w:val="CodeDefinition"/>
      </w:pPr>
      <w:r>
        <w:t>void add_to_list(List *list, void *value);</w:t>
      </w:r>
    </w:p>
    <w:p w:rsidR="009E5E83" w:rsidRDefault="009E5E83" w:rsidP="009E5E83">
      <w:pPr>
        <w:autoSpaceDE w:val="0"/>
        <w:autoSpaceDN w:val="0"/>
        <w:spacing w:line="240" w:lineRule="auto"/>
        <w:ind w:left="1077"/>
      </w:pPr>
      <w:r>
        <w:t>Adds a node containing *value* to *list*.</w:t>
      </w:r>
    </w:p>
    <w:p w:rsidR="009E5E83" w:rsidRDefault="009E5E83" w:rsidP="009E5E83">
      <w:pPr>
        <w:pStyle w:val="CodeDefinition"/>
      </w:pPr>
      <w:r>
        <w:t>void free_list(List *list, void (*free_value) (void *value));</w:t>
      </w:r>
    </w:p>
    <w:p w:rsidR="009E5E83" w:rsidRDefault="009E5E83" w:rsidP="009E5E83">
      <w:pPr>
        <w:autoSpaceDE w:val="0"/>
        <w:autoSpaceDN w:val="0"/>
        <w:spacing w:line="240" w:lineRule="auto"/>
        <w:ind w:left="1077"/>
      </w:pPr>
      <w:r>
        <w:t>Frees the linked-list structure, and frees the invidiuals values of your custom type using a custom free function (that you provide ;)</w:t>
      </w:r>
    </w:p>
    <w:p w:rsidR="009E5E83" w:rsidRDefault="009E5E83" w:rsidP="009E5E83">
      <w:pPr>
        <w:pStyle w:val="CodeDefinition"/>
      </w:pPr>
      <w:r>
        <w:t>void fprint_list(FILE *out, List *list, void (*print_value) (FILE *out, void *value));</w:t>
      </w:r>
    </w:p>
    <w:p w:rsidR="009E5E83" w:rsidRDefault="009E5E83" w:rsidP="009E5E83">
      <w:pPr>
        <w:autoSpaceDE w:val="0"/>
        <w:autoSpaceDN w:val="0"/>
        <w:spacing w:line="240" w:lineRule="auto"/>
        <w:ind w:left="1077"/>
      </w:pPr>
      <w:r>
        <w:t>Print dictionary in the following format to the *out* stream.</w:t>
      </w:r>
    </w:p>
    <w:p w:rsidR="009E5E83" w:rsidRDefault="009E5E83" w:rsidP="009E5E83">
      <w:pPr>
        <w:autoSpaceDE w:val="0"/>
        <w:autoSpaceDN w:val="0"/>
        <w:spacing w:line="240" w:lineRule="auto"/>
        <w:ind w:left="1077"/>
      </w:pPr>
      <w:r>
        <w:t>VALUE -&gt; VALUE -&gt; ... -&gt; VALUE\n</w:t>
      </w:r>
    </w:p>
    <w:p w:rsidR="009E5E83" w:rsidRDefault="009E5E83" w:rsidP="009E5E83">
      <w:pPr>
        <w:autoSpaceDE w:val="0"/>
        <w:autoSpaceDN w:val="0"/>
        <w:spacing w:line="240" w:lineRule="auto"/>
        <w:ind w:left="1077"/>
      </w:pPr>
      <w:r>
        <w:t>The VALUE part is printed using the print function *print_value*. Yes, you provide that too :) Because, we don't know the type of *value!</w:t>
      </w:r>
    </w:p>
    <w:p w:rsidR="009E5E83" w:rsidRDefault="009E5E83" w:rsidP="009E5E83">
      <w:pPr>
        <w:pStyle w:val="CodeDefinition"/>
      </w:pPr>
      <w:r>
        <w:t>void ignore_list_values(void *value);</w:t>
      </w:r>
    </w:p>
    <w:p w:rsidR="009E5E83" w:rsidRDefault="009E5E83" w:rsidP="009E5E83">
      <w:pPr>
        <w:autoSpaceDE w:val="0"/>
        <w:autoSpaceDN w:val="0"/>
        <w:spacing w:line="240" w:lineRule="auto"/>
        <w:ind w:left="1077"/>
      </w:pPr>
      <w:r>
        <w:t>Use this function in free_list when your values do not require freeing. For example, references to statically allocated strings. This srsly doesn't do anything with the passed *value*.</w:t>
      </w:r>
    </w:p>
    <w:p w:rsidR="009E5E83" w:rsidRDefault="009E5E83" w:rsidP="009E5E83">
      <w:pPr>
        <w:pStyle w:val="Heading2"/>
      </w:pPr>
      <w:bookmarkStart w:id="88" w:name="_Toc511156536"/>
      <w:bookmarkStart w:id="89" w:name="_Toc511159205"/>
      <w:r>
        <w:lastRenderedPageBreak/>
        <w:t>interpreter.h</w:t>
      </w:r>
      <w:bookmarkEnd w:id="88"/>
      <w:bookmarkEnd w:id="89"/>
    </w:p>
    <w:p w:rsidR="009E5E83" w:rsidRDefault="009E5E83" w:rsidP="009E5E83">
      <w:pPr>
        <w:autoSpaceDE w:val="0"/>
        <w:autoSpaceDN w:val="0"/>
        <w:spacing w:line="240" w:lineRule="auto"/>
        <w:ind w:left="720"/>
      </w:pPr>
      <w:r>
        <w:t>This module is provides a clean interface to interpret commands (ParsedCommand's) and run the appropriate function to execute that command.</w:t>
      </w:r>
    </w:p>
    <w:p w:rsidR="009E5E83" w:rsidRPr="009E5E83" w:rsidRDefault="009E5E83" w:rsidP="009E5E83">
      <w:pPr>
        <w:pStyle w:val="Heading3"/>
      </w:pPr>
      <w:bookmarkStart w:id="90" w:name="_Toc511156537"/>
      <w:bookmarkStart w:id="91" w:name="_Toc511159206"/>
      <w:r w:rsidRPr="009E5E83">
        <w:t>Usage</w:t>
      </w:r>
      <w:bookmarkEnd w:id="90"/>
      <w:bookmarkEnd w:id="91"/>
    </w:p>
    <w:p w:rsidR="009E5E83" w:rsidRDefault="009E5E83" w:rsidP="009E5E83">
      <w:pPr>
        <w:autoSpaceDE w:val="0"/>
        <w:autoSpaceDN w:val="0"/>
        <w:spacing w:line="240" w:lineRule="auto"/>
        <w:ind w:left="1077"/>
      </w:pPr>
      <w:r>
        <w:t>Create a new Interpreter and add interpretable operations (OperationNode's) to that Interpreter. Each operation has an operator string, the number of arguments for that operation, and the function to call to execute that operation.</w:t>
      </w:r>
    </w:p>
    <w:p w:rsidR="009E5E83" w:rsidRDefault="009E5E83" w:rsidP="009E5E83">
      <w:pPr>
        <w:autoSpaceDE w:val="0"/>
        <w:autoSpaceDN w:val="0"/>
        <w:spacing w:line="240" w:lineRule="auto"/>
        <w:ind w:left="1077"/>
      </w:pPr>
      <w:r>
        <w:t xml:space="preserve">Once you've set up the Interpreter, you can let the Interpreter </w:t>
      </w:r>
      <w:r w:rsidR="00CC4DF3">
        <w:t>interpret the</w:t>
      </w:r>
      <w:r>
        <w:t xml:space="preserve"> user's command (converted to ParsedCommand). Just call the function interpret(Interpreter ip, ParsedCommand pc), and the appropriate function will be called with the user's arguments.</w:t>
      </w:r>
    </w:p>
    <w:p w:rsidR="009E5E83" w:rsidRDefault="009E5E83" w:rsidP="009E5E83">
      <w:pPr>
        <w:pStyle w:val="Heading3"/>
      </w:pPr>
      <w:bookmarkStart w:id="92" w:name="_Toc511156538"/>
      <w:bookmarkStart w:id="93" w:name="_Toc511159207"/>
      <w:r>
        <w:t>Function Explanations</w:t>
      </w:r>
      <w:bookmarkEnd w:id="92"/>
      <w:bookmarkEnd w:id="93"/>
    </w:p>
    <w:p w:rsidR="009E5E83" w:rsidRDefault="009E5E83" w:rsidP="009E5E83">
      <w:pPr>
        <w:pStyle w:val="CodeDefinition"/>
      </w:pPr>
      <w:r>
        <w:t>Interpreter *new_interpreter(FILE *out);</w:t>
      </w:r>
    </w:p>
    <w:p w:rsidR="009E5E83" w:rsidRDefault="009E5E83" w:rsidP="009E5E83">
      <w:pPr>
        <w:autoSpaceDE w:val="0"/>
        <w:autoSpaceDN w:val="0"/>
        <w:spacing w:line="240" w:lineRule="auto"/>
        <w:ind w:left="1077"/>
      </w:pPr>
      <w:r>
        <w:t>Allocates and returns a new interpreter.</w:t>
      </w:r>
    </w:p>
    <w:p w:rsidR="009E5E83" w:rsidRDefault="009E5E83" w:rsidP="009E5E83">
      <w:pPr>
        <w:pStyle w:val="CodeDefinition"/>
      </w:pPr>
      <w:r>
        <w:t>void free_interpreter(Interpreter *ip);</w:t>
      </w:r>
    </w:p>
    <w:p w:rsidR="009E5E83" w:rsidRDefault="009E5E83" w:rsidP="009E5E83">
      <w:pPr>
        <w:autoSpaceDE w:val="0"/>
        <w:autoSpaceDN w:val="0"/>
        <w:spacing w:line="240" w:lineRule="auto"/>
        <w:ind w:left="1077"/>
      </w:pPr>
      <w:r>
        <w:t>Deallocates the interpreter and all of the statements assigned to it.</w:t>
      </w:r>
    </w:p>
    <w:p w:rsidR="009E5E83" w:rsidRDefault="009E5E83" w:rsidP="009E5E83">
      <w:pPr>
        <w:pStyle w:val="CodeDefinition"/>
      </w:pPr>
      <w:r>
        <w:t>void add_operation(Interpreter *ip, char *operator, int argument_count, void *function);</w:t>
      </w:r>
    </w:p>
    <w:p w:rsidR="009E5E83" w:rsidRDefault="009E5E83" w:rsidP="009E5E83">
      <w:pPr>
        <w:autoSpaceDE w:val="0"/>
        <w:autoSpaceDN w:val="0"/>
        <w:spacing w:line="240" w:lineRule="auto"/>
        <w:ind w:left="1077"/>
      </w:pPr>
      <w:r>
        <w:t>Add an operation to interpret with *ip*. For example, add &lt;"command", 2, func&gt; to *ip*, and the func function will be called when the user inputs something like "command argument1 argument2".</w:t>
      </w:r>
    </w:p>
    <w:p w:rsidR="009E5E83" w:rsidRDefault="009E5E83" w:rsidP="009E5E83">
      <w:pPr>
        <w:pStyle w:val="CodeDefinition"/>
      </w:pPr>
      <w:r>
        <w:t>int interpret(Interpreter *ip, ParsedCommand *pc);</w:t>
      </w:r>
    </w:p>
    <w:p w:rsidR="009E5E83" w:rsidRDefault="009E5E83" w:rsidP="009E5E83">
      <w:pPr>
        <w:autoSpaceDE w:val="0"/>
        <w:autoSpaceDN w:val="0"/>
        <w:spacing w:line="240" w:lineRule="auto"/>
        <w:ind w:left="1077"/>
      </w:pPr>
      <w:r>
        <w:t>Pass the user input to *ip* as a ParsedCommand *pc* and the interpretor will 'magically' interpret that command and call the function within the corresponding operation.</w:t>
      </w:r>
    </w:p>
    <w:p w:rsidR="009E5E83" w:rsidRDefault="009E5E83" w:rsidP="009E5E83">
      <w:pPr>
        <w:autoSpaceDE w:val="0"/>
        <w:autoSpaceDN w:val="0"/>
        <w:spacing w:line="240" w:lineRule="auto"/>
        <w:ind w:left="1077"/>
      </w:pPr>
      <w:r>
        <w:t>Return FALSE is there is no such operation.</w:t>
      </w:r>
    </w:p>
    <w:p w:rsidR="009E5E83" w:rsidRPr="009E5E83" w:rsidRDefault="009E5E83" w:rsidP="009E5E83">
      <w:pPr>
        <w:pStyle w:val="CodeDefinition"/>
      </w:pPr>
      <w:r w:rsidRPr="009E5E83">
        <w:t>int interpret_and_free(Interpreter *ip, ParsedCommand *pc);</w:t>
      </w:r>
    </w:p>
    <w:p w:rsidR="009E5E83" w:rsidRDefault="009E5E83" w:rsidP="009E5E83">
      <w:pPr>
        <w:autoSpaceDE w:val="0"/>
        <w:autoSpaceDN w:val="0"/>
        <w:spacing w:line="240" w:lineRule="auto"/>
        <w:ind w:left="1077"/>
      </w:pPr>
      <w:r>
        <w:t>Call interpret with *ip* and *pc* and free *pc* - since there is usually no need to use it after it has been interpreted.</w:t>
      </w:r>
    </w:p>
    <w:p w:rsidR="00437B3A" w:rsidRDefault="00437B3A" w:rsidP="009E5E83">
      <w:pPr>
        <w:pStyle w:val="Heading2"/>
      </w:pPr>
      <w:bookmarkStart w:id="94" w:name="_Toc511156539"/>
      <w:bookmarkStart w:id="95" w:name="_Toc511159208"/>
      <w:r>
        <w:lastRenderedPageBreak/>
        <w:t>parser.h</w:t>
      </w:r>
      <w:bookmarkEnd w:id="94"/>
      <w:bookmarkEnd w:id="95"/>
    </w:p>
    <w:p w:rsidR="00437B3A" w:rsidRDefault="00CC4DF3" w:rsidP="00437B3A">
      <w:pPr>
        <w:ind w:left="720"/>
      </w:pPr>
      <w:r>
        <w:t>This module</w:t>
      </w:r>
      <w:r w:rsidR="00437B3A">
        <w:t xml:space="preserve"> provides the definition of struct _ParsedCommand which stores invidiual tokens (command + arguments) of a user's command. It also provides the parse_command function that automatically parses a user command string and generates a ParsedCommand struct.</w:t>
      </w:r>
    </w:p>
    <w:p w:rsidR="00437B3A" w:rsidRDefault="00437B3A" w:rsidP="00437B3A">
      <w:pPr>
        <w:ind w:left="720"/>
      </w:pPr>
      <w:r>
        <w:t>Terminology</w:t>
      </w:r>
    </w:p>
    <w:p w:rsidR="00437B3A" w:rsidRDefault="00437B3A" w:rsidP="00437B3A">
      <w:pPr>
        <w:ind w:left="720"/>
      </w:pPr>
      <w:r>
        <w:t>command: the original one-line string inputted by user</w:t>
      </w:r>
    </w:p>
    <w:p w:rsidR="00437B3A" w:rsidRDefault="00437B3A" w:rsidP="00437B3A">
      <w:pPr>
        <w:ind w:left="720"/>
      </w:pPr>
      <w:r>
        <w:t>token: each word within command</w:t>
      </w:r>
    </w:p>
    <w:p w:rsidR="00437B3A" w:rsidRDefault="00437B3A" w:rsidP="00437B3A">
      <w:pPr>
        <w:ind w:left="720"/>
      </w:pPr>
      <w:r>
        <w:t>operator: the actual "command word" part of the command</w:t>
      </w:r>
    </w:p>
    <w:p w:rsidR="00437B3A" w:rsidRDefault="00437B3A" w:rsidP="00437B3A">
      <w:pPr>
        <w:ind w:left="720"/>
      </w:pPr>
      <w:r>
        <w:t>argument: the arguments to the operation. (all tokens excluding operation)</w:t>
      </w:r>
    </w:p>
    <w:p w:rsidR="00437B3A" w:rsidRDefault="00437B3A" w:rsidP="00437B3A">
      <w:pPr>
        <w:pStyle w:val="Heading3"/>
      </w:pPr>
      <w:bookmarkStart w:id="96" w:name="_Toc511156540"/>
      <w:bookmarkStart w:id="97" w:name="_Toc511159209"/>
      <w:r>
        <w:t>Function Explanations</w:t>
      </w:r>
      <w:bookmarkEnd w:id="96"/>
      <w:bookmarkEnd w:id="97"/>
    </w:p>
    <w:p w:rsidR="00437B3A" w:rsidRDefault="00437B3A" w:rsidP="00437B3A">
      <w:pPr>
        <w:pStyle w:val="CodeDefinition"/>
      </w:pPr>
      <w:r>
        <w:t>ParsedCommand *parse_command(char *command, int *error_code);</w:t>
      </w:r>
    </w:p>
    <w:p w:rsidR="00437B3A" w:rsidRDefault="00437B3A" w:rsidP="00437B3A">
      <w:pPr>
        <w:ind w:left="1077"/>
      </w:pPr>
      <w:r>
        <w:t>Generate and return ParsedCommand from a user input string (*command*).</w:t>
      </w:r>
    </w:p>
    <w:p w:rsidR="00437B3A" w:rsidRDefault="00437B3A" w:rsidP="00437B3A">
      <w:pPr>
        <w:ind w:left="1077"/>
      </w:pPr>
      <w:r>
        <w:t>On parse fail, save error code in *error_code* and return NULL.</w:t>
      </w:r>
    </w:p>
    <w:p w:rsidR="00437B3A" w:rsidRDefault="00437B3A" w:rsidP="00437B3A">
      <w:pPr>
        <w:ind w:left="1077"/>
      </w:pPr>
      <w:r>
        <w:t>Note that this ParsedCommand is dynamically allocated.</w:t>
      </w:r>
    </w:p>
    <w:p w:rsidR="00437B3A" w:rsidRDefault="00437B3A" w:rsidP="00437B3A">
      <w:pPr>
        <w:pStyle w:val="CodeDefinition"/>
      </w:pPr>
      <w:r>
        <w:t>void free_parsed_command(ParsedCommand *parsed);</w:t>
      </w:r>
    </w:p>
    <w:p w:rsidR="00437B3A" w:rsidRDefault="00437B3A" w:rsidP="00437B3A">
      <w:pPr>
        <w:ind w:left="357" w:firstLine="720"/>
      </w:pPr>
      <w:r>
        <w:t xml:space="preserve">Deallocate the </w:t>
      </w:r>
      <w:r w:rsidR="00CC4DF3">
        <w:t>given</w:t>
      </w:r>
      <w:r>
        <w:t xml:space="preserve"> ParsedCommand</w:t>
      </w:r>
    </w:p>
    <w:p w:rsidR="009E5E83" w:rsidRDefault="009E5E83" w:rsidP="009E5E83">
      <w:pPr>
        <w:pStyle w:val="Heading2"/>
      </w:pPr>
      <w:bookmarkStart w:id="98" w:name="_Toc511156541"/>
      <w:bookmarkStart w:id="99" w:name="_Toc511159210"/>
      <w:r w:rsidRPr="009E5E83">
        <w:t>register.h</w:t>
      </w:r>
      <w:bookmarkEnd w:id="98"/>
      <w:bookmarkEnd w:id="99"/>
    </w:p>
    <w:p w:rsidR="00437B3A" w:rsidRDefault="00437B3A" w:rsidP="00437B3A">
      <w:pPr>
        <w:autoSpaceDE w:val="0"/>
        <w:autoSpaceDN w:val="0"/>
        <w:spacing w:line="240" w:lineRule="auto"/>
        <w:ind w:left="720"/>
      </w:pPr>
      <w:r>
        <w:t>This module provides register enum definition and a convinience function to get a string represenation of a register enum.</w:t>
      </w:r>
    </w:p>
    <w:p w:rsidR="009E5E83" w:rsidRDefault="009E5E83" w:rsidP="009E5E83">
      <w:pPr>
        <w:pStyle w:val="Heading3"/>
      </w:pPr>
      <w:bookmarkStart w:id="100" w:name="_Toc511156542"/>
      <w:bookmarkStart w:id="101" w:name="_Toc511159211"/>
      <w:r>
        <w:t>Function Explanations</w:t>
      </w:r>
      <w:bookmarkEnd w:id="100"/>
      <w:bookmarkEnd w:id="101"/>
    </w:p>
    <w:p w:rsidR="009E5E83" w:rsidRDefault="009E5E83" w:rsidP="009E5E83">
      <w:pPr>
        <w:autoSpaceDE w:val="0"/>
        <w:autoSpaceDN w:val="0"/>
        <w:spacing w:line="240" w:lineRule="auto"/>
        <w:ind w:left="1077"/>
      </w:pPr>
      <w:r>
        <w:t>const char *register_to_string(Register reg);</w:t>
      </w:r>
    </w:p>
    <w:p w:rsidR="009E5E83" w:rsidRDefault="009E5E83" w:rsidP="009E5E83">
      <w:pPr>
        <w:autoSpaceDE w:val="0"/>
        <w:autoSpaceDN w:val="0"/>
        <w:spacing w:line="240" w:lineRule="auto"/>
        <w:ind w:left="1077"/>
      </w:pPr>
      <w:r>
        <w:t>Return the string representation of register enum. Note that this returns a pointer to a statically allocated string literal.</w:t>
      </w:r>
    </w:p>
    <w:p w:rsidR="009E5E83" w:rsidRDefault="009E5E83" w:rsidP="009E5E83">
      <w:pPr>
        <w:pStyle w:val="Heading2"/>
      </w:pPr>
      <w:bookmarkStart w:id="102" w:name="_Toc511156543"/>
      <w:bookmarkStart w:id="103" w:name="_Toc511159212"/>
      <w:r>
        <w:t>reserved.h</w:t>
      </w:r>
      <w:bookmarkEnd w:id="102"/>
      <w:bookmarkEnd w:id="103"/>
    </w:p>
    <w:p w:rsidR="009E5E83" w:rsidRDefault="009E5E83" w:rsidP="00437B3A">
      <w:pPr>
        <w:autoSpaceDE w:val="0"/>
        <w:autoSpaceDN w:val="0"/>
        <w:spacing w:line="240" w:lineRule="auto"/>
        <w:ind w:left="720"/>
      </w:pPr>
      <w:r>
        <w:t xml:space="preserve">To parse asm files, we need a dictionary of reserved words, including operators and directives like START, END, BASE etc. This module provides the ReservedDict type that you can use to </w:t>
      </w:r>
      <w:r>
        <w:lastRenderedPageBreak/>
        <w:t>read a record file of reserved words and interpret them during asm assembly.</w:t>
      </w:r>
    </w:p>
    <w:p w:rsidR="009E5E83" w:rsidRDefault="009E5E83" w:rsidP="00437B3A">
      <w:pPr>
        <w:autoSpaceDE w:val="0"/>
        <w:autoSpaceDN w:val="0"/>
        <w:spacing w:line="240" w:lineRule="auto"/>
        <w:ind w:left="720"/>
      </w:pPr>
      <w:r>
        <w:t>The functions are basically wrapper fuctions for the generic_dict module, so the function explanations will be omitted</w:t>
      </w:r>
    </w:p>
    <w:p w:rsidR="009E5E83" w:rsidRPr="009E5E83" w:rsidRDefault="009E5E83" w:rsidP="009E5E83">
      <w:pPr>
        <w:pStyle w:val="Heading2"/>
      </w:pPr>
      <w:bookmarkStart w:id="104" w:name="_Toc511156544"/>
      <w:bookmarkStart w:id="105" w:name="_Toc511159213"/>
      <w:r w:rsidRPr="009E5E83">
        <w:t>symbol.h</w:t>
      </w:r>
      <w:bookmarkEnd w:id="104"/>
      <w:bookmarkEnd w:id="105"/>
    </w:p>
    <w:p w:rsidR="009E5E83" w:rsidRDefault="009E5E83" w:rsidP="00437B3A">
      <w:pPr>
        <w:autoSpaceDE w:val="0"/>
        <w:autoSpaceDN w:val="0"/>
        <w:spacing w:line="240" w:lineRule="auto"/>
        <w:ind w:left="720"/>
      </w:pPr>
      <w:r>
        <w:t>This module provides the SymbolDict type that you can use to store and retrive symbols and their corresponding instruction addresses.</w:t>
      </w:r>
    </w:p>
    <w:p w:rsidR="009E5E83" w:rsidRDefault="009E5E83" w:rsidP="00437B3A">
      <w:pPr>
        <w:autoSpaceDE w:val="0"/>
        <w:autoSpaceDN w:val="0"/>
        <w:spacing w:line="240" w:lineRule="auto"/>
        <w:ind w:left="720"/>
      </w:pPr>
      <w:r>
        <w:t>The functions are just wrapper functions for the generic dict type, so most function explanation will be omitted.</w:t>
      </w:r>
    </w:p>
    <w:p w:rsidR="009E5E83" w:rsidRDefault="009E5E83" w:rsidP="009E5E83">
      <w:pPr>
        <w:pStyle w:val="Heading3"/>
      </w:pPr>
      <w:bookmarkStart w:id="106" w:name="_Toc511156545"/>
      <w:bookmarkStart w:id="107" w:name="_Toc511159214"/>
      <w:r>
        <w:t>(Some) Function Explanations</w:t>
      </w:r>
      <w:bookmarkEnd w:id="106"/>
      <w:bookmarkEnd w:id="107"/>
    </w:p>
    <w:p w:rsidR="009E5E83" w:rsidRDefault="009E5E83" w:rsidP="009E5E83">
      <w:pPr>
        <w:pStyle w:val="CodeDefinition"/>
      </w:pPr>
      <w:r>
        <w:t>void fprint_symbols(FILE *out, SymbolDict *dict);</w:t>
      </w:r>
    </w:p>
    <w:p w:rsidR="004A4AE5" w:rsidRDefault="009E5E83" w:rsidP="009E5E83">
      <w:pPr>
        <w:autoSpaceDE w:val="0"/>
        <w:autoSpaceDN w:val="0"/>
        <w:spacing w:line="240" w:lineRule="auto"/>
        <w:ind w:left="1077"/>
      </w:pPr>
      <w:r>
        <w:t>Prints the symbols in *dict* in descending order, based on the string of the symbol.</w:t>
      </w:r>
    </w:p>
    <w:p w:rsidR="00F81AAD" w:rsidRDefault="00F81AAD" w:rsidP="00B05CC2">
      <w:pPr>
        <w:pStyle w:val="Heading1"/>
      </w:pPr>
      <w:bookmarkStart w:id="108" w:name="_Toc509961620"/>
      <w:bookmarkStart w:id="109" w:name="_Toc510016512"/>
      <w:bookmarkStart w:id="110" w:name="_Toc511156546"/>
      <w:bookmarkStart w:id="111" w:name="_Toc511159215"/>
      <w:r>
        <w:rPr>
          <w:rFonts w:hint="eastAsia"/>
        </w:rPr>
        <w:t>전역 변수</w:t>
      </w:r>
      <w:bookmarkEnd w:id="108"/>
      <w:bookmarkEnd w:id="109"/>
      <w:bookmarkEnd w:id="110"/>
      <w:bookmarkEnd w:id="111"/>
    </w:p>
    <w:p w:rsidR="00F81AAD" w:rsidRDefault="00F81AAD" w:rsidP="00B05CC2">
      <w:pPr>
        <w:autoSpaceDE w:val="0"/>
        <w:autoSpaceDN w:val="0"/>
        <w:spacing w:line="240" w:lineRule="auto"/>
      </w:pPr>
      <w:r w:rsidRPr="00E33126">
        <w:rPr>
          <w:rFonts w:hint="eastAsia"/>
        </w:rPr>
        <w:t>이 프로그램</w:t>
      </w:r>
      <w:r w:rsidR="00E33126" w:rsidRPr="00E33126">
        <w:rPr>
          <w:rFonts w:hint="eastAsia"/>
        </w:rPr>
        <w:t>은</w:t>
      </w:r>
      <w:r w:rsidR="00E33126" w:rsidRPr="00E33126">
        <w:t xml:space="preserve"> </w:t>
      </w:r>
      <w:r w:rsidR="00E33126" w:rsidRPr="00E33126">
        <w:rPr>
          <w:rFonts w:hint="eastAsia"/>
        </w:rPr>
        <w:t xml:space="preserve">전역 변수를 </w:t>
      </w:r>
      <w:r w:rsidR="00827E89">
        <w:rPr>
          <w:rFonts w:hint="eastAsia"/>
        </w:rPr>
        <w:t>최소한으로 사용하도록</w:t>
      </w:r>
      <w:r w:rsidR="00E33126" w:rsidRPr="00E33126">
        <w:rPr>
          <w:rFonts w:hint="eastAsia"/>
        </w:rPr>
        <w:t xml:space="preserve"> 설계되었습니다.</w:t>
      </w:r>
      <w:r w:rsidR="00E33126" w:rsidRPr="00E33126">
        <w:t xml:space="preserve"> </w:t>
      </w:r>
      <w:r w:rsidR="00E33126" w:rsidRPr="00E33126">
        <w:rPr>
          <w:rFonts w:hint="eastAsia"/>
        </w:rPr>
        <w:t>이는</w:t>
      </w:r>
      <w:r w:rsidR="00E33126" w:rsidRPr="00E33126">
        <w:t xml:space="preserve"> </w:t>
      </w:r>
      <w:r w:rsidR="00E33126" w:rsidRPr="00E33126">
        <w:rPr>
          <w:rFonts w:hint="eastAsia"/>
        </w:rPr>
        <w:t>모듈</w:t>
      </w:r>
      <w:r w:rsidR="00E33126">
        <w:rPr>
          <w:rFonts w:hint="eastAsia"/>
        </w:rPr>
        <w:t xml:space="preserve"> </w:t>
      </w:r>
      <w:r w:rsidR="00E33126" w:rsidRPr="00E33126">
        <w:rPr>
          <w:rFonts w:hint="eastAsia"/>
        </w:rPr>
        <w:t>간 독립성을 유지하여</w:t>
      </w:r>
      <w:r w:rsidR="00E33126" w:rsidRPr="00E33126">
        <w:t xml:space="preserve"> </w:t>
      </w:r>
      <w:r w:rsidR="00E33126" w:rsidRPr="00E33126">
        <w:rPr>
          <w:rFonts w:hint="eastAsia"/>
        </w:rPr>
        <w:t>충돌을</w:t>
      </w:r>
      <w:r w:rsidR="00E33126">
        <w:rPr>
          <w:rFonts w:hint="eastAsia"/>
        </w:rPr>
        <w:t xml:space="preserve"> 방지하고</w:t>
      </w:r>
      <w:r w:rsidR="00E33126">
        <w:t xml:space="preserve"> </w:t>
      </w:r>
      <w:r w:rsidR="00E33126">
        <w:rPr>
          <w:rFonts w:hint="eastAsia"/>
        </w:rPr>
        <w:t>모듈 단위의 테스트를</w:t>
      </w:r>
      <w:r w:rsidR="00E33126">
        <w:t xml:space="preserve"> </w:t>
      </w:r>
      <w:r w:rsidR="00E33126">
        <w:rPr>
          <w:rFonts w:hint="eastAsia"/>
        </w:rPr>
        <w:t>쉽게 할 수 있기 위함입니다.</w:t>
      </w:r>
    </w:p>
    <w:p w:rsidR="00827E89" w:rsidRDefault="00827E89" w:rsidP="00B05CC2">
      <w:pPr>
        <w:autoSpaceDE w:val="0"/>
        <w:autoSpaceDN w:val="0"/>
        <w:spacing w:line="240" w:lineRule="auto"/>
      </w:pPr>
      <w:r>
        <w:rPr>
          <w:rFonts w:hint="eastAsia"/>
        </w:rPr>
        <w:t>공유가 불가피한 요소는</w:t>
      </w:r>
      <w:r>
        <w:t xml:space="preserve"> </w:t>
      </w:r>
      <w:r>
        <w:rPr>
          <w:rFonts w:hint="eastAsia"/>
        </w:rPr>
        <w:t xml:space="preserve">모두 </w:t>
      </w:r>
      <w:r>
        <w:t>global.h</w:t>
      </w:r>
      <w:r>
        <w:rPr>
          <w:rFonts w:hint="eastAsia"/>
        </w:rPr>
        <w:t>에</w:t>
      </w:r>
      <w:r>
        <w:t xml:space="preserve"> extern</w:t>
      </w:r>
      <w:r>
        <w:rPr>
          <w:rFonts w:hint="eastAsia"/>
        </w:rPr>
        <w:t xml:space="preserve">으로 선언된 </w:t>
      </w:r>
      <w:r>
        <w:t>struct _Global</w:t>
      </w:r>
      <w:r>
        <w:rPr>
          <w:rFonts w:hint="eastAsia"/>
        </w:rPr>
        <w:t xml:space="preserve"> 타입의</w:t>
      </w:r>
      <w:r>
        <w:t xml:space="preserve"> </w:t>
      </w:r>
      <w:r>
        <w:rPr>
          <w:rFonts w:hint="eastAsia"/>
        </w:rPr>
        <w:t xml:space="preserve">변수 </w:t>
      </w:r>
      <w:r>
        <w:t>G</w:t>
      </w:r>
      <w:r>
        <w:rPr>
          <w:rFonts w:hint="eastAsia"/>
        </w:rPr>
        <w:t xml:space="preserve"> </w:t>
      </w:r>
      <w:r>
        <w:t xml:space="preserve"> </w:t>
      </w:r>
      <w:r>
        <w:rPr>
          <w:rFonts w:hint="eastAsia"/>
        </w:rPr>
        <w:t>안에</w:t>
      </w:r>
      <w:r>
        <w:t xml:space="preserve"> </w:t>
      </w:r>
      <w:r>
        <w:rPr>
          <w:rFonts w:hint="eastAsia"/>
        </w:rPr>
        <w:t>모두 저장했습니다.</w:t>
      </w:r>
      <w:r>
        <w:t xml:space="preserve"> </w:t>
      </w:r>
      <w:r>
        <w:rPr>
          <w:rFonts w:hint="eastAsia"/>
        </w:rPr>
        <w:t>전역 변수 사용으로 인해 발생할 수 있는 오류를 최소화하기 위해</w:t>
      </w:r>
      <w:r>
        <w:t xml:space="preserve"> </w:t>
      </w:r>
      <w:r>
        <w:rPr>
          <w:rFonts w:hint="eastAsia"/>
        </w:rPr>
        <w:t>이와 같은 방법으로 전역 변수를</w:t>
      </w:r>
      <w:r>
        <w:t xml:space="preserve"> </w:t>
      </w:r>
      <w:r>
        <w:rPr>
          <w:rFonts w:hint="eastAsia"/>
        </w:rPr>
        <w:t>묶었습니다.</w:t>
      </w:r>
    </w:p>
    <w:p w:rsidR="00827E89" w:rsidRDefault="00827E89" w:rsidP="00B05CC2">
      <w:pPr>
        <w:pStyle w:val="Heading2"/>
        <w:spacing w:line="240" w:lineRule="auto"/>
      </w:pPr>
      <w:bookmarkStart w:id="112" w:name="_Toc511156547"/>
      <w:bookmarkStart w:id="113" w:name="_Toc511159216"/>
      <w:r>
        <w:t xml:space="preserve">struct _Global G </w:t>
      </w:r>
      <w:r>
        <w:rPr>
          <w:rFonts w:hint="eastAsia"/>
        </w:rPr>
        <w:t>내 전역 변수</w:t>
      </w:r>
      <w:bookmarkEnd w:id="112"/>
      <w:bookmarkEnd w:id="113"/>
    </w:p>
    <w:p w:rsidR="00827E89" w:rsidRDefault="00827E89" w:rsidP="00B05CC2">
      <w:pPr>
        <w:pStyle w:val="Heading3"/>
      </w:pPr>
      <w:bookmarkStart w:id="114" w:name="_Toc511156548"/>
      <w:bookmarkStart w:id="115" w:name="_Toc511159217"/>
      <w:r>
        <w:t>History *history</w:t>
      </w:r>
      <w:bookmarkEnd w:id="114"/>
      <w:bookmarkEnd w:id="115"/>
    </w:p>
    <w:p w:rsidR="00827E89" w:rsidRDefault="00827E89" w:rsidP="00B05CC2">
      <w:pPr>
        <w:autoSpaceDE w:val="0"/>
        <w:autoSpaceDN w:val="0"/>
        <w:spacing w:line="240" w:lineRule="auto"/>
        <w:ind w:left="1077"/>
      </w:pPr>
      <w:r>
        <w:rPr>
          <w:rFonts w:hint="eastAsia"/>
        </w:rPr>
        <w:t>사용자 입력 명령어 기록을 관리하기 위해</w:t>
      </w:r>
      <w:r>
        <w:t xml:space="preserve"> [history.h]</w:t>
      </w:r>
      <w:r>
        <w:rPr>
          <w:rFonts w:hint="eastAsia"/>
        </w:rPr>
        <w:t xml:space="preserve"> 모듈에서 사용하는</w:t>
      </w:r>
      <w:r>
        <w:t xml:space="preserve"> </w:t>
      </w:r>
      <w:r>
        <w:rPr>
          <w:rFonts w:hint="eastAsia"/>
        </w:rPr>
        <w:t>구조체</w:t>
      </w:r>
    </w:p>
    <w:p w:rsidR="00827E89" w:rsidRDefault="00827E89" w:rsidP="00B05CC2">
      <w:pPr>
        <w:pStyle w:val="Heading3"/>
      </w:pPr>
      <w:bookmarkStart w:id="116" w:name="_Toc511156549"/>
      <w:bookmarkStart w:id="117" w:name="_Toc511159218"/>
      <w:r>
        <w:t>HashTable table;</w:t>
      </w:r>
      <w:bookmarkEnd w:id="116"/>
      <w:bookmarkEnd w:id="117"/>
    </w:p>
    <w:p w:rsidR="00827E89" w:rsidRDefault="00827E89" w:rsidP="00B05CC2">
      <w:pPr>
        <w:autoSpaceDE w:val="0"/>
        <w:autoSpaceDN w:val="0"/>
        <w:spacing w:line="240" w:lineRule="auto"/>
        <w:ind w:left="1077"/>
      </w:pPr>
      <w:r>
        <w:t xml:space="preserve">Opcode </w:t>
      </w:r>
      <w:r>
        <w:rPr>
          <w:rFonts w:hint="eastAsia"/>
        </w:rPr>
        <w:t>테이블을</w:t>
      </w:r>
      <w:r>
        <w:t xml:space="preserve"> </w:t>
      </w:r>
      <w:r>
        <w:rPr>
          <w:rFonts w:hint="eastAsia"/>
        </w:rPr>
        <w:t>저장하기 위해</w:t>
      </w:r>
      <w:r>
        <w:t xml:space="preserve"> [hashtable.h]</w:t>
      </w:r>
      <w:r>
        <w:rPr>
          <w:rFonts w:hint="eastAsia"/>
        </w:rPr>
        <w:t xml:space="preserve"> 모듈에서 사용하는 구조체</w:t>
      </w:r>
    </w:p>
    <w:p w:rsidR="00827E89" w:rsidRDefault="00827E89" w:rsidP="00B05CC2">
      <w:pPr>
        <w:pStyle w:val="Heading3"/>
      </w:pPr>
      <w:bookmarkStart w:id="118" w:name="_Toc511156550"/>
      <w:bookmarkStart w:id="119" w:name="_Toc511159219"/>
      <w:r>
        <w:t>Block *block;</w:t>
      </w:r>
      <w:bookmarkEnd w:id="118"/>
      <w:bookmarkEnd w:id="119"/>
    </w:p>
    <w:p w:rsidR="00827E89" w:rsidRDefault="00827E89" w:rsidP="00B05CC2">
      <w:pPr>
        <w:autoSpaceDE w:val="0"/>
        <w:autoSpaceDN w:val="0"/>
        <w:spacing w:line="240" w:lineRule="auto"/>
        <w:ind w:left="1077"/>
      </w:pPr>
      <w:r>
        <w:rPr>
          <w:rFonts w:hint="eastAsia"/>
        </w:rPr>
        <w:lastRenderedPageBreak/>
        <w:t>메모리 관련 명령어로</w:t>
      </w:r>
      <w:r>
        <w:t xml:space="preserve"> </w:t>
      </w:r>
      <w:r>
        <w:rPr>
          <w:rFonts w:hint="eastAsia"/>
        </w:rPr>
        <w:t>조작하는 메모리 공간의 데이터를 담은 구조체</w:t>
      </w:r>
    </w:p>
    <w:p w:rsidR="00827E89" w:rsidRDefault="00827E89" w:rsidP="00B05CC2">
      <w:pPr>
        <w:pStyle w:val="Heading3"/>
      </w:pPr>
      <w:bookmarkStart w:id="120" w:name="_Toc511156551"/>
      <w:bookmarkStart w:id="121" w:name="_Toc511159220"/>
      <w:r>
        <w:t>ReservedDict *reserved;</w:t>
      </w:r>
      <w:bookmarkEnd w:id="120"/>
      <w:bookmarkEnd w:id="121"/>
    </w:p>
    <w:p w:rsidR="00827E89" w:rsidRPr="00827E89" w:rsidRDefault="00827E89" w:rsidP="00B05CC2">
      <w:pPr>
        <w:autoSpaceDE w:val="0"/>
        <w:autoSpaceDN w:val="0"/>
        <w:spacing w:line="240" w:lineRule="auto"/>
        <w:ind w:left="1077"/>
      </w:pPr>
      <w:r>
        <w:t>Assemble</w:t>
      </w:r>
      <w:r>
        <w:rPr>
          <w:rFonts w:hint="eastAsia"/>
        </w:rPr>
        <w:t xml:space="preserve"> 과정에서</w:t>
      </w:r>
      <w:r>
        <w:t xml:space="preserve"> </w:t>
      </w:r>
      <w:r>
        <w:rPr>
          <w:rFonts w:hint="eastAsia"/>
        </w:rPr>
        <w:t>필요한</w:t>
      </w:r>
      <w:r>
        <w:t xml:space="preserve"> operator</w:t>
      </w:r>
      <w:r>
        <w:rPr>
          <w:rFonts w:hint="eastAsia"/>
        </w:rPr>
        <w:t>와</w:t>
      </w:r>
      <w:r>
        <w:t xml:space="preserve"> directive </w:t>
      </w:r>
      <w:r>
        <w:rPr>
          <w:rFonts w:hint="eastAsia"/>
        </w:rPr>
        <w:t xml:space="preserve">등의 </w:t>
      </w:r>
      <w:r>
        <w:t>reserved word</w:t>
      </w:r>
      <w:r>
        <w:rPr>
          <w:rFonts w:hint="eastAsia"/>
        </w:rPr>
        <w:t xml:space="preserve">를 사전 </w:t>
      </w:r>
      <w:r>
        <w:t>(</w:t>
      </w:r>
      <w:r>
        <w:rPr>
          <w:rFonts w:hint="eastAsia"/>
        </w:rPr>
        <w:t>해쉬테이블)</w:t>
      </w:r>
      <w:r>
        <w:t xml:space="preserve"> </w:t>
      </w:r>
      <w:r>
        <w:rPr>
          <w:rFonts w:hint="eastAsia"/>
        </w:rPr>
        <w:t>형태로 담은 구조체</w:t>
      </w:r>
    </w:p>
    <w:p w:rsidR="00827E89" w:rsidRPr="00827E89" w:rsidRDefault="00827E89" w:rsidP="00B05CC2">
      <w:pPr>
        <w:autoSpaceDE w:val="0"/>
        <w:autoSpaceDN w:val="0"/>
        <w:spacing w:line="240" w:lineRule="auto"/>
      </w:pPr>
    </w:p>
    <w:p w:rsidR="00E11219" w:rsidRDefault="00E11219" w:rsidP="00B05CC2">
      <w:pPr>
        <w:pStyle w:val="Heading1"/>
      </w:pPr>
      <w:bookmarkStart w:id="122" w:name="_Toc509961621"/>
      <w:bookmarkStart w:id="123" w:name="_Toc510016513"/>
      <w:bookmarkStart w:id="124" w:name="_Toc511156552"/>
      <w:bookmarkStart w:id="125" w:name="_Toc511159221"/>
      <w:r>
        <w:rPr>
          <w:rFonts w:hint="eastAsia"/>
        </w:rPr>
        <w:t>특이 사항</w:t>
      </w:r>
      <w:bookmarkEnd w:id="122"/>
      <w:bookmarkEnd w:id="123"/>
      <w:bookmarkEnd w:id="124"/>
      <w:bookmarkEnd w:id="125"/>
    </w:p>
    <w:p w:rsidR="00E11219" w:rsidRDefault="00E11219" w:rsidP="00B05CC2">
      <w:pPr>
        <w:pStyle w:val="Heading2"/>
        <w:spacing w:line="240" w:lineRule="auto"/>
      </w:pPr>
      <w:bookmarkStart w:id="126" w:name="_Toc509961622"/>
      <w:bookmarkStart w:id="127" w:name="_Toc510016514"/>
      <w:bookmarkStart w:id="128" w:name="_Toc511156553"/>
      <w:bookmarkStart w:id="129" w:name="_Toc511159222"/>
      <w:r>
        <w:t xml:space="preserve">Inline </w:t>
      </w:r>
      <w:r>
        <w:rPr>
          <w:rFonts w:hint="eastAsia"/>
        </w:rPr>
        <w:t>함수</w:t>
      </w:r>
      <w:bookmarkEnd w:id="126"/>
      <w:bookmarkEnd w:id="127"/>
      <w:bookmarkEnd w:id="128"/>
      <w:bookmarkEnd w:id="129"/>
    </w:p>
    <w:p w:rsidR="00E11219" w:rsidRPr="009A61A3" w:rsidRDefault="00E11219" w:rsidP="00B05CC2">
      <w:pPr>
        <w:autoSpaceDE w:val="0"/>
        <w:autoSpaceDN w:val="0"/>
        <w:spacing w:line="240" w:lineRule="auto"/>
      </w:pPr>
      <w:r>
        <w:t>main.</w:t>
      </w:r>
      <w:r>
        <w:rPr>
          <w:rFonts w:hint="eastAsia"/>
        </w:rPr>
        <w:t>c 및 다른</w:t>
      </w:r>
      <w:r>
        <w:t xml:space="preserve"> </w:t>
      </w:r>
      <w:r>
        <w:rPr>
          <w:rFonts w:hint="eastAsia"/>
        </w:rPr>
        <w:t>모듈 내에는</w:t>
      </w:r>
      <w:r>
        <w:t xml:space="preserve"> readability</w:t>
      </w:r>
      <w:r>
        <w:rPr>
          <w:rFonts w:hint="eastAsia"/>
        </w:rPr>
        <w:t xml:space="preserve"> 향상을 위한</w:t>
      </w:r>
      <w:r>
        <w:t xml:space="preserve"> </w:t>
      </w:r>
      <w:r>
        <w:rPr>
          <w:rFonts w:hint="eastAsia"/>
        </w:rPr>
        <w:t>몇가지 지역 함수가 있습니다.</w:t>
      </w:r>
      <w:r>
        <w:t xml:space="preserve"> </w:t>
      </w:r>
      <w:r>
        <w:rPr>
          <w:rFonts w:hint="eastAsia"/>
        </w:rPr>
        <w:t>이들 중 일부는</w:t>
      </w:r>
      <w:r>
        <w:t xml:space="preserve"> </w:t>
      </w:r>
      <w:r>
        <w:rPr>
          <w:rFonts w:hint="eastAsia"/>
        </w:rPr>
        <w:t>컴파일러</w:t>
      </w:r>
      <w:r>
        <w:t xml:space="preserve"> </w:t>
      </w:r>
      <w:r>
        <w:rPr>
          <w:rFonts w:hint="eastAsia"/>
        </w:rPr>
        <w:t>최적화를 위해</w:t>
      </w:r>
      <w:r>
        <w:t xml:space="preserve"> static inline</w:t>
      </w:r>
      <w:r>
        <w:rPr>
          <w:rFonts w:hint="eastAsia"/>
        </w:rPr>
        <w:t>으로</w:t>
      </w:r>
      <w:r>
        <w:t xml:space="preserve"> </w:t>
      </w:r>
      <w:r>
        <w:rPr>
          <w:rFonts w:hint="eastAsia"/>
        </w:rPr>
        <w:t>선언했습니다.</w:t>
      </w:r>
      <w:r>
        <w:t xml:space="preserve"> </w:t>
      </w:r>
      <w:r w:rsidR="009A61A3">
        <w:rPr>
          <w:rFonts w:hint="eastAsia"/>
        </w:rPr>
        <w:t>해당 기능은</w:t>
      </w:r>
      <w:r w:rsidR="009A61A3">
        <w:t xml:space="preserve"> C99</w:t>
      </w:r>
      <w:r w:rsidR="009A61A3">
        <w:rPr>
          <w:rFonts w:hint="eastAsia"/>
        </w:rPr>
        <w:t xml:space="preserve"> 표준에서</w:t>
      </w:r>
      <w:r w:rsidR="009A61A3">
        <w:t xml:space="preserve"> </w:t>
      </w:r>
      <w:r w:rsidR="009A61A3">
        <w:rPr>
          <w:rFonts w:hint="eastAsia"/>
        </w:rPr>
        <w:t>소개된</w:t>
      </w:r>
      <w:r w:rsidR="009A61A3">
        <w:t xml:space="preserve"> </w:t>
      </w:r>
      <w:r w:rsidR="009A61A3">
        <w:rPr>
          <w:rFonts w:hint="eastAsia"/>
        </w:rPr>
        <w:t>기능이지만</w:t>
      </w:r>
      <w:r w:rsidR="009A61A3">
        <w:t xml:space="preserve"> </w:t>
      </w:r>
      <w:r w:rsidR="009A61A3">
        <w:rPr>
          <w:rFonts w:hint="eastAsia"/>
        </w:rPr>
        <w:t xml:space="preserve">실행 환경인 </w:t>
      </w:r>
      <w:r w:rsidR="009A61A3">
        <w:t>cspro</w:t>
      </w:r>
      <w:r w:rsidR="009A61A3">
        <w:rPr>
          <w:rFonts w:hint="eastAsia"/>
        </w:rPr>
        <w:t>의</w:t>
      </w:r>
      <w:r w:rsidR="009A61A3">
        <w:t xml:space="preserve"> gcc </w:t>
      </w:r>
      <w:r w:rsidR="009A61A3">
        <w:rPr>
          <w:rFonts w:hint="eastAsia"/>
        </w:rPr>
        <w:t>버젼</w:t>
      </w:r>
      <w:r w:rsidR="009A61A3">
        <w:t xml:space="preserve"> (5.4.0)</w:t>
      </w:r>
      <w:r w:rsidR="009A61A3">
        <w:rPr>
          <w:rFonts w:hint="eastAsia"/>
        </w:rPr>
        <w:t>의</w:t>
      </w:r>
      <w:r w:rsidR="009A61A3">
        <w:t xml:space="preserve"> </w:t>
      </w:r>
      <w:r w:rsidR="009A61A3">
        <w:rPr>
          <w:rFonts w:hint="eastAsia"/>
        </w:rPr>
        <w:t xml:space="preserve">기본 </w:t>
      </w:r>
      <w:r w:rsidR="009A61A3">
        <w:t>C</w:t>
      </w:r>
      <w:r w:rsidR="009A61A3">
        <w:rPr>
          <w:rFonts w:hint="eastAsia"/>
        </w:rPr>
        <w:t>언어</w:t>
      </w:r>
      <w:r w:rsidR="009A61A3">
        <w:t xml:space="preserve"> </w:t>
      </w:r>
      <w:r w:rsidR="009A61A3">
        <w:rPr>
          <w:rFonts w:hint="eastAsia"/>
        </w:rPr>
        <w:t>컴파일</w:t>
      </w:r>
      <w:r w:rsidR="009A61A3">
        <w:t xml:space="preserve"> </w:t>
      </w:r>
      <w:r w:rsidR="009A61A3">
        <w:rPr>
          <w:rFonts w:hint="eastAsia"/>
        </w:rPr>
        <w:t xml:space="preserve">표준이 </w:t>
      </w:r>
      <w:r w:rsidR="009A61A3">
        <w:t>GNU11</w:t>
      </w:r>
      <w:r w:rsidR="009A61A3">
        <w:rPr>
          <w:rFonts w:hint="eastAsia"/>
        </w:rPr>
        <w:t>이기 때문에</w:t>
      </w:r>
      <w:r w:rsidR="009A61A3">
        <w:t xml:space="preserve"> </w:t>
      </w:r>
      <w:r w:rsidR="009A61A3">
        <w:rPr>
          <w:rFonts w:hint="eastAsia"/>
        </w:rPr>
        <w:t>별다른</w:t>
      </w:r>
      <w:r w:rsidR="009A61A3">
        <w:t xml:space="preserve"> </w:t>
      </w:r>
      <w:r w:rsidR="009A61A3">
        <w:rPr>
          <w:rFonts w:hint="eastAsia"/>
        </w:rPr>
        <w:t>컴파일 옵션을 추가하지 않았습니다.</w:t>
      </w:r>
    </w:p>
    <w:p w:rsidR="00E11219" w:rsidRDefault="00E11219" w:rsidP="00B05CC2">
      <w:pPr>
        <w:pStyle w:val="Heading2"/>
        <w:spacing w:line="240" w:lineRule="auto"/>
      </w:pPr>
      <w:bookmarkStart w:id="130" w:name="_Toc509961623"/>
      <w:bookmarkStart w:id="131" w:name="_Toc510016515"/>
      <w:bookmarkStart w:id="132" w:name="_Toc511156554"/>
      <w:bookmarkStart w:id="133" w:name="_Toc511159223"/>
      <w:r>
        <w:t xml:space="preserve">Macro </w:t>
      </w:r>
      <w:r>
        <w:rPr>
          <w:rFonts w:hint="eastAsia"/>
        </w:rPr>
        <w:t>정의를 이용한</w:t>
      </w:r>
      <w:r>
        <w:t xml:space="preserve"> </w:t>
      </w:r>
      <w:r>
        <w:rPr>
          <w:rFonts w:hint="eastAsia"/>
        </w:rPr>
        <w:t>모듈 테스트</w:t>
      </w:r>
      <w:bookmarkEnd w:id="130"/>
      <w:bookmarkEnd w:id="131"/>
      <w:bookmarkEnd w:id="132"/>
      <w:bookmarkEnd w:id="133"/>
    </w:p>
    <w:p w:rsidR="00E11219" w:rsidRDefault="00E11219" w:rsidP="00B05CC2">
      <w:pPr>
        <w:autoSpaceDE w:val="0"/>
        <w:autoSpaceDN w:val="0"/>
        <w:spacing w:line="240" w:lineRule="auto"/>
      </w:pPr>
      <w:r>
        <w:rPr>
          <w:rFonts w:hint="eastAsia"/>
        </w:rPr>
        <w:t>모든</w:t>
      </w:r>
      <w:r>
        <w:t xml:space="preserve"> </w:t>
      </w:r>
      <w:r>
        <w:rPr>
          <w:rFonts w:hint="eastAsia"/>
        </w:rPr>
        <w:t xml:space="preserve">모듈의 </w:t>
      </w:r>
      <w:r>
        <w:t xml:space="preserve">module_name.c </w:t>
      </w:r>
      <w:r>
        <w:rPr>
          <w:rFonts w:hint="eastAsia"/>
        </w:rPr>
        <w:t>파일에는</w:t>
      </w:r>
      <w:r>
        <w:t xml:space="preserve"> </w:t>
      </w:r>
      <w:r>
        <w:rPr>
          <w:rFonts w:hint="eastAsia"/>
        </w:rPr>
        <w:t>모듈 테스트를 위한</w:t>
      </w:r>
      <w:r>
        <w:t xml:space="preserve"> main</w:t>
      </w:r>
      <w:r>
        <w:rPr>
          <w:rFonts w:hint="eastAsia"/>
        </w:rPr>
        <w:t xml:space="preserve"> 함수가 정의되어 있습니다.</w:t>
      </w:r>
      <w:r>
        <w:t xml:space="preserve"> </w:t>
      </w:r>
      <w:r>
        <w:rPr>
          <w:rFonts w:hint="eastAsia"/>
        </w:rPr>
        <w:t>이는</w:t>
      </w:r>
      <w:r>
        <w:t>TEST</w:t>
      </w:r>
      <w:r>
        <w:rPr>
          <w:rFonts w:hint="eastAsia"/>
        </w:rPr>
        <w:t>라는 매크로 정의를</w:t>
      </w:r>
      <w:r>
        <w:t xml:space="preserve"> </w:t>
      </w:r>
      <w:r>
        <w:rPr>
          <w:rFonts w:hint="eastAsia"/>
        </w:rPr>
        <w:t>선언해야만 컴파일 단위에</w:t>
      </w:r>
      <w:r>
        <w:t xml:space="preserve"> </w:t>
      </w:r>
      <w:r>
        <w:rPr>
          <w:rFonts w:hint="eastAsia"/>
        </w:rPr>
        <w:t xml:space="preserve">포함이 되도록 </w:t>
      </w:r>
      <w:r>
        <w:t xml:space="preserve">IFDEF, ENDIF </w:t>
      </w:r>
      <w:r>
        <w:rPr>
          <w:rFonts w:hint="eastAsia"/>
        </w:rPr>
        <w:t>전처리문으로</w:t>
      </w:r>
      <w:r>
        <w:t xml:space="preserve"> </w:t>
      </w:r>
      <w:r>
        <w:rPr>
          <w:rFonts w:hint="eastAsia"/>
        </w:rPr>
        <w:t>둘러쌓여 있습니다.</w:t>
      </w:r>
      <w:r w:rsidR="00BD4D04">
        <w:t xml:space="preserve"> </w:t>
      </w:r>
      <w:r w:rsidR="00BD4D04">
        <w:rPr>
          <w:rFonts w:hint="eastAsia"/>
        </w:rPr>
        <w:t>해당</w:t>
      </w:r>
      <w:r>
        <w:rPr>
          <w:rFonts w:hint="eastAsia"/>
        </w:rPr>
        <w:t xml:space="preserve"> </w:t>
      </w:r>
      <w:r>
        <w:t xml:space="preserve">main </w:t>
      </w:r>
      <w:r>
        <w:rPr>
          <w:rFonts w:hint="eastAsia"/>
        </w:rPr>
        <w:t>함수를 이용해</w:t>
      </w:r>
      <w:r w:rsidR="00BD4D04">
        <w:rPr>
          <w:rFonts w:hint="eastAsia"/>
        </w:rPr>
        <w:t>서</w:t>
      </w:r>
      <w:r>
        <w:t xml:space="preserve"> </w:t>
      </w:r>
      <w:r>
        <w:rPr>
          <w:rFonts w:hint="eastAsia"/>
        </w:rPr>
        <w:t>모듈을 테스트</w:t>
      </w:r>
      <w:r w:rsidR="00BD4D04">
        <w:rPr>
          <w:rFonts w:hint="eastAsia"/>
        </w:rPr>
        <w:t>하려면</w:t>
      </w:r>
      <w:r w:rsidR="00BD4D04">
        <w:t xml:space="preserve"> </w:t>
      </w:r>
      <w:r>
        <w:rPr>
          <w:rFonts w:hint="eastAsia"/>
        </w:rPr>
        <w:t>g</w:t>
      </w:r>
      <w:r>
        <w:t xml:space="preserve">cc </w:t>
      </w:r>
      <w:r>
        <w:rPr>
          <w:rFonts w:hint="eastAsia"/>
        </w:rPr>
        <w:t>컴파일</w:t>
      </w:r>
      <w:r>
        <w:t xml:space="preserve"> </w:t>
      </w:r>
      <w:r>
        <w:rPr>
          <w:rFonts w:hint="eastAsia"/>
        </w:rPr>
        <w:t>명령어에</w:t>
      </w:r>
      <w:r>
        <w:t xml:space="preserve"> -D TEST </w:t>
      </w:r>
      <w:r>
        <w:rPr>
          <w:rFonts w:hint="eastAsia"/>
        </w:rPr>
        <w:t>옵션을</w:t>
      </w:r>
      <w:r>
        <w:t xml:space="preserve"> </w:t>
      </w:r>
      <w:r>
        <w:rPr>
          <w:rFonts w:hint="eastAsia"/>
        </w:rPr>
        <w:t>추가</w:t>
      </w:r>
      <w:r w:rsidR="00BD4D04">
        <w:rPr>
          <w:rFonts w:hint="eastAsia"/>
        </w:rPr>
        <w:t>해야 합니다</w:t>
      </w:r>
      <w:r>
        <w:rPr>
          <w:rFonts w:hint="eastAsia"/>
        </w:rPr>
        <w:t>.</w:t>
      </w:r>
      <w:r>
        <w:t xml:space="preserve"> </w:t>
      </w:r>
      <w:r>
        <w:rPr>
          <w:rFonts w:hint="eastAsia"/>
        </w:rPr>
        <w:t>이</w:t>
      </w:r>
      <w:r>
        <w:t xml:space="preserve"> </w:t>
      </w:r>
      <w:r>
        <w:rPr>
          <w:rFonts w:hint="eastAsia"/>
        </w:rPr>
        <w:t>경우</w:t>
      </w:r>
      <w:r>
        <w:t xml:space="preserve"> main</w:t>
      </w:r>
      <w:r>
        <w:rPr>
          <w:rFonts w:hint="eastAsia"/>
        </w:rPr>
        <w:t xml:space="preserve"> 기호가</w:t>
      </w:r>
      <w:r>
        <w:t xml:space="preserve"> </w:t>
      </w:r>
      <w:r>
        <w:rPr>
          <w:rFonts w:hint="eastAsia"/>
        </w:rPr>
        <w:t>다중으로</w:t>
      </w:r>
      <w:r>
        <w:t xml:space="preserve"> </w:t>
      </w:r>
      <w:r w:rsidR="00BD4D04">
        <w:rPr>
          <w:rFonts w:hint="eastAsia"/>
        </w:rPr>
        <w:t>선언되는 문제로 인해</w:t>
      </w:r>
      <w:r>
        <w:t xml:space="preserve"> </w:t>
      </w:r>
      <w:r>
        <w:rPr>
          <w:rFonts w:hint="eastAsia"/>
        </w:rPr>
        <w:t>다른 모듈과 링크를 하여</w:t>
      </w:r>
      <w:r>
        <w:t xml:space="preserve"> </w:t>
      </w:r>
      <w:r>
        <w:rPr>
          <w:rFonts w:hint="eastAsia"/>
        </w:rPr>
        <w:t>테스트할 수</w:t>
      </w:r>
      <w:r>
        <w:t xml:space="preserve"> </w:t>
      </w:r>
      <w:r>
        <w:rPr>
          <w:rFonts w:hint="eastAsia"/>
        </w:rPr>
        <w:t>없습니다.</w:t>
      </w:r>
      <w:r>
        <w:t xml:space="preserve"> </w:t>
      </w:r>
      <w:r>
        <w:rPr>
          <w:rFonts w:hint="eastAsia"/>
        </w:rPr>
        <w:t>모듈 단위의</w:t>
      </w:r>
      <w:r>
        <w:t xml:space="preserve"> </w:t>
      </w:r>
      <w:r>
        <w:rPr>
          <w:rFonts w:hint="eastAsia"/>
        </w:rPr>
        <w:t>테스트가 목적이기 때문에 위와 같은</w:t>
      </w:r>
      <w:r>
        <w:t xml:space="preserve"> </w:t>
      </w:r>
      <w:r>
        <w:rPr>
          <w:rFonts w:hint="eastAsia"/>
        </w:rPr>
        <w:t>방법으로 전처리기를 사용했습니다.</w:t>
      </w:r>
    </w:p>
    <w:p w:rsidR="00827E89" w:rsidRDefault="00827E89" w:rsidP="00B05CC2">
      <w:pPr>
        <w:pStyle w:val="Heading2"/>
        <w:spacing w:line="240" w:lineRule="auto"/>
      </w:pPr>
      <w:bookmarkStart w:id="134" w:name="_Toc511156555"/>
      <w:bookmarkStart w:id="135" w:name="_Toc511159224"/>
      <w:r>
        <w:t xml:space="preserve">void </w:t>
      </w:r>
      <w:r>
        <w:rPr>
          <w:rFonts w:hint="eastAsia"/>
        </w:rPr>
        <w:t xml:space="preserve">포인터를 활용한 </w:t>
      </w:r>
      <w:r>
        <w:t xml:space="preserve">generic </w:t>
      </w:r>
      <w:r>
        <w:rPr>
          <w:rFonts w:hint="eastAsia"/>
        </w:rPr>
        <w:t>자료 구조</w:t>
      </w:r>
      <w:bookmarkEnd w:id="134"/>
      <w:bookmarkEnd w:id="135"/>
    </w:p>
    <w:p w:rsidR="00827E89" w:rsidRDefault="00827E89" w:rsidP="00B05CC2">
      <w:pPr>
        <w:autoSpaceDE w:val="0"/>
        <w:autoSpaceDN w:val="0"/>
        <w:spacing w:line="240" w:lineRule="auto"/>
      </w:pPr>
      <w:r>
        <w:rPr>
          <w:rFonts w:hint="eastAsia"/>
        </w:rPr>
        <w:t>이번 프로그램을 설계하면서</w:t>
      </w:r>
      <w:r>
        <w:t>linked-list</w:t>
      </w:r>
      <w:r>
        <w:rPr>
          <w:rFonts w:hint="eastAsia"/>
        </w:rPr>
        <w:t>와</w:t>
      </w:r>
      <w:r>
        <w:t xml:space="preserve"> </w:t>
      </w:r>
      <w:r w:rsidR="00C7008E">
        <w:rPr>
          <w:rFonts w:hint="eastAsia"/>
        </w:rPr>
        <w:t>해시 테이블</w:t>
      </w:r>
      <w:r>
        <w:rPr>
          <w:rFonts w:hint="eastAsia"/>
        </w:rPr>
        <w:t>을</w:t>
      </w:r>
      <w:r>
        <w:t xml:space="preserve"> </w:t>
      </w:r>
      <w:r>
        <w:rPr>
          <w:rFonts w:hint="eastAsia"/>
        </w:rPr>
        <w:t>다양한 데이터 타입에 대해</w:t>
      </w:r>
      <w:r>
        <w:t xml:space="preserve"> </w:t>
      </w:r>
      <w:r>
        <w:rPr>
          <w:rFonts w:hint="eastAsia"/>
        </w:rPr>
        <w:t>구현할 필요가 있었습니다.</w:t>
      </w:r>
      <w:r>
        <w:t xml:space="preserve"> </w:t>
      </w:r>
      <w:r>
        <w:rPr>
          <w:rFonts w:hint="eastAsia"/>
        </w:rPr>
        <w:t>자료 구조의</w:t>
      </w:r>
      <w:r>
        <w:t xml:space="preserve"> </w:t>
      </w:r>
      <w:r>
        <w:rPr>
          <w:rFonts w:hint="eastAsia"/>
        </w:rPr>
        <w:t>조작과 관련된 코드를 중복해서</w:t>
      </w:r>
      <w:r>
        <w:t xml:space="preserve"> </w:t>
      </w:r>
      <w:r>
        <w:rPr>
          <w:rFonts w:hint="eastAsia"/>
        </w:rPr>
        <w:t>작성하기보다는</w:t>
      </w:r>
      <w:r>
        <w:t xml:space="preserve"> </w:t>
      </w:r>
      <w:r w:rsidR="00C7008E">
        <w:rPr>
          <w:rFonts w:hint="eastAsia"/>
        </w:rPr>
        <w:t>자료 구조 구현 논리를</w:t>
      </w:r>
      <w:r w:rsidR="00C7008E">
        <w:t xml:space="preserve"> </w:t>
      </w:r>
      <w:r w:rsidR="00C7008E">
        <w:rPr>
          <w:rFonts w:hint="eastAsia"/>
        </w:rPr>
        <w:t>재사용하기 위해</w:t>
      </w:r>
      <w:r w:rsidR="00C7008E">
        <w:t xml:space="preserve"> </w:t>
      </w:r>
      <w:r w:rsidR="00C7008E">
        <w:rPr>
          <w:rFonts w:hint="eastAsia"/>
        </w:rPr>
        <w:t>값</w:t>
      </w:r>
      <w:r w:rsidR="00C7008E">
        <w:t xml:space="preserve"> (value)</w:t>
      </w:r>
      <w:r w:rsidR="00C7008E">
        <w:rPr>
          <w:rFonts w:hint="eastAsia"/>
        </w:rPr>
        <w:t xml:space="preserve">을 </w:t>
      </w:r>
      <w:r w:rsidR="00C7008E">
        <w:t>void*</w:t>
      </w:r>
      <w:r w:rsidR="00C7008E">
        <w:rPr>
          <w:rFonts w:hint="eastAsia"/>
        </w:rPr>
        <w:t xml:space="preserve"> 타입으로</w:t>
      </w:r>
      <w:r w:rsidR="00C7008E">
        <w:t xml:space="preserve"> </w:t>
      </w:r>
      <w:r w:rsidR="00C7008E">
        <w:rPr>
          <w:rFonts w:hint="eastAsia"/>
        </w:rPr>
        <w:t>저장하는</w:t>
      </w:r>
      <w:r w:rsidR="00C7008E">
        <w:t xml:space="preserve"> </w:t>
      </w:r>
      <w:r w:rsidR="00C7008E">
        <w:rPr>
          <w:rFonts w:hint="eastAsia"/>
        </w:rPr>
        <w:t xml:space="preserve">타입-무관한 </w:t>
      </w:r>
      <w:r w:rsidR="00C7008E">
        <w:t>generic</w:t>
      </w:r>
      <w:r w:rsidR="00C7008E">
        <w:rPr>
          <w:rFonts w:hint="eastAsia"/>
        </w:rPr>
        <w:t xml:space="preserve"> 자료 구조 모듈을 구현했습니다. 그리고 자료 구조에 담아야하는</w:t>
      </w:r>
      <w:r w:rsidR="00C7008E">
        <w:t xml:space="preserve"> </w:t>
      </w:r>
      <w:r w:rsidR="00C7008E">
        <w:rPr>
          <w:rFonts w:hint="eastAsia"/>
        </w:rPr>
        <w:t>자료형에</w:t>
      </w:r>
      <w:r w:rsidR="00C7008E">
        <w:t xml:space="preserve"> </w:t>
      </w:r>
      <w:r w:rsidR="00C7008E">
        <w:rPr>
          <w:rFonts w:hint="eastAsia"/>
        </w:rPr>
        <w:t>따라</w:t>
      </w:r>
      <w:r w:rsidR="00C7008E">
        <w:t xml:space="preserve"> </w:t>
      </w:r>
      <w:r w:rsidR="00C7008E">
        <w:rPr>
          <w:rFonts w:hint="eastAsia"/>
        </w:rPr>
        <w:t xml:space="preserve">해당 모듈을 </w:t>
      </w:r>
      <w:r w:rsidR="00C7008E">
        <w:t>wrapping</w:t>
      </w:r>
      <w:r w:rsidR="00C7008E">
        <w:rPr>
          <w:rFonts w:hint="eastAsia"/>
        </w:rPr>
        <w:t xml:space="preserve">하는 식으로 </w:t>
      </w:r>
      <w:r w:rsidR="00C7008E">
        <w:t xml:space="preserve">custom </w:t>
      </w:r>
      <w:r w:rsidR="00C7008E">
        <w:rPr>
          <w:rFonts w:hint="eastAsia"/>
        </w:rPr>
        <w:t>타입의</w:t>
      </w:r>
      <w:r w:rsidR="00C7008E">
        <w:t xml:space="preserve"> </w:t>
      </w:r>
      <w:r w:rsidR="00C7008E">
        <w:rPr>
          <w:rFonts w:hint="eastAsia"/>
        </w:rPr>
        <w:t>자료 구조 모듈을 추가적으로</w:t>
      </w:r>
      <w:r w:rsidR="00C7008E">
        <w:t xml:space="preserve"> </w:t>
      </w:r>
      <w:r w:rsidR="00C7008E">
        <w:rPr>
          <w:rFonts w:hint="eastAsia"/>
        </w:rPr>
        <w:t>구현했습니다.</w:t>
      </w:r>
    </w:p>
    <w:p w:rsidR="00C7008E" w:rsidRDefault="00C7008E" w:rsidP="00B05CC2">
      <w:pPr>
        <w:autoSpaceDE w:val="0"/>
        <w:autoSpaceDN w:val="0"/>
        <w:spacing w:line="240" w:lineRule="auto"/>
      </w:pPr>
      <w:r>
        <w:rPr>
          <w:rFonts w:hint="eastAsia"/>
        </w:rPr>
        <w:t>Generic</w:t>
      </w:r>
      <w:r>
        <w:t xml:space="preserve"> linked-list</w:t>
      </w:r>
      <w:r>
        <w:rPr>
          <w:rFonts w:hint="eastAsia"/>
        </w:rPr>
        <w:t xml:space="preserve">는 </w:t>
      </w:r>
      <w:r>
        <w:t xml:space="preserve">[generic_list.h], </w:t>
      </w:r>
      <w:r>
        <w:rPr>
          <w:rFonts w:hint="eastAsia"/>
        </w:rPr>
        <w:t>generic</w:t>
      </w:r>
      <w:r>
        <w:t xml:space="preserve"> </w:t>
      </w:r>
      <w:r>
        <w:rPr>
          <w:rFonts w:hint="eastAsia"/>
        </w:rPr>
        <w:t>해시테이블은</w:t>
      </w:r>
      <w:r>
        <w:t xml:space="preserve"> [generic_dict.h</w:t>
      </w:r>
      <w:r>
        <w:rPr>
          <w:rFonts w:hint="eastAsia"/>
        </w:rPr>
        <w:t>]에 정의되어 있고,</w:t>
      </w:r>
      <w:r>
        <w:t xml:space="preserve"> </w:t>
      </w:r>
      <w:r w:rsidR="004A4AE5">
        <w:rPr>
          <w:rFonts w:hint="eastAsia"/>
        </w:rPr>
        <w:t>구현 및 사용 관련 사항은</w:t>
      </w:r>
      <w:r w:rsidR="004A4AE5">
        <w:t xml:space="preserve"> </w:t>
      </w:r>
      <w:r>
        <w:rPr>
          <w:rFonts w:hint="eastAsia"/>
        </w:rPr>
        <w:t>주석으로 상세히 설명되어 있습니다.</w:t>
      </w:r>
      <w:r>
        <w:t xml:space="preserve"> </w:t>
      </w:r>
      <w:r>
        <w:rPr>
          <w:rFonts w:hint="eastAsia"/>
        </w:rPr>
        <w:t>아래</w:t>
      </w:r>
      <w:r>
        <w:t xml:space="preserve"> </w:t>
      </w:r>
      <w:r>
        <w:rPr>
          <w:rFonts w:hint="eastAsia"/>
        </w:rPr>
        <w:t>자료 구조는</w:t>
      </w:r>
      <w:r>
        <w:t xml:space="preserve"> </w:t>
      </w:r>
      <w:r>
        <w:rPr>
          <w:rFonts w:hint="eastAsia"/>
        </w:rPr>
        <w:t>모두 위</w:t>
      </w:r>
      <w:r>
        <w:t xml:space="preserve"> generic </w:t>
      </w:r>
      <w:r>
        <w:rPr>
          <w:rFonts w:hint="eastAsia"/>
        </w:rPr>
        <w:t>자료 구조를 바탕으로 구현되었습니다.</w:t>
      </w:r>
    </w:p>
    <w:p w:rsidR="00C7008E" w:rsidRDefault="00C7008E" w:rsidP="00B05CC2">
      <w:pPr>
        <w:pStyle w:val="ListParagraph"/>
        <w:numPr>
          <w:ilvl w:val="0"/>
          <w:numId w:val="23"/>
        </w:numPr>
        <w:autoSpaceDE w:val="0"/>
        <w:autoSpaceDN w:val="0"/>
        <w:spacing w:line="240" w:lineRule="auto"/>
      </w:pPr>
      <w:r>
        <w:lastRenderedPageBreak/>
        <w:t>[hashtable.h]</w:t>
      </w:r>
      <w:r>
        <w:rPr>
          <w:rFonts w:hint="eastAsia"/>
        </w:rPr>
        <w:t xml:space="preserve"> 모듈 내의 </w:t>
      </w:r>
      <w:r>
        <w:t>opcode</w:t>
      </w:r>
      <w:r>
        <w:rPr>
          <w:rFonts w:hint="eastAsia"/>
        </w:rPr>
        <w:t xml:space="preserve"> 테이블</w:t>
      </w:r>
    </w:p>
    <w:p w:rsidR="00C7008E" w:rsidRDefault="00C7008E" w:rsidP="00B05CC2">
      <w:pPr>
        <w:pStyle w:val="ListParagraph"/>
        <w:numPr>
          <w:ilvl w:val="0"/>
          <w:numId w:val="23"/>
        </w:numPr>
        <w:autoSpaceDE w:val="0"/>
        <w:autoSpaceDN w:val="0"/>
        <w:spacing w:line="240" w:lineRule="auto"/>
      </w:pPr>
      <w:r>
        <w:t>[interpreter.h]</w:t>
      </w:r>
      <w:r>
        <w:rPr>
          <w:rFonts w:hint="eastAsia"/>
        </w:rPr>
        <w:t xml:space="preserve">에 정의된 </w:t>
      </w:r>
      <w:r>
        <w:t>Interpreter</w:t>
      </w:r>
      <w:r>
        <w:rPr>
          <w:rFonts w:hint="eastAsia"/>
        </w:rPr>
        <w:t xml:space="preserve"> 내의</w:t>
      </w:r>
      <w:r>
        <w:t xml:space="preserve"> </w:t>
      </w:r>
      <w:r>
        <w:rPr>
          <w:rFonts w:hint="eastAsia"/>
        </w:rPr>
        <w:t>명령어 리스트</w:t>
      </w:r>
    </w:p>
    <w:p w:rsidR="00C7008E" w:rsidRDefault="00C7008E" w:rsidP="00B05CC2">
      <w:pPr>
        <w:pStyle w:val="ListParagraph"/>
        <w:numPr>
          <w:ilvl w:val="0"/>
          <w:numId w:val="23"/>
        </w:numPr>
        <w:autoSpaceDE w:val="0"/>
        <w:autoSpaceDN w:val="0"/>
        <w:spacing w:line="240" w:lineRule="auto"/>
      </w:pPr>
      <w:r>
        <w:t>[asm_helper.h]</w:t>
      </w:r>
      <w:r>
        <w:rPr>
          <w:rFonts w:hint="eastAsia"/>
        </w:rPr>
        <w:t>에 정의된</w:t>
      </w:r>
      <w:r>
        <w:t xml:space="preserve"> TranslationUnit </w:t>
      </w:r>
      <w:r>
        <w:rPr>
          <w:rFonts w:hint="eastAsia"/>
        </w:rPr>
        <w:t>내의</w:t>
      </w:r>
      <w:r>
        <w:t xml:space="preserve"> SicStatement </w:t>
      </w:r>
      <w:r>
        <w:rPr>
          <w:rFonts w:hint="eastAsia"/>
        </w:rPr>
        <w:t>리스트</w:t>
      </w:r>
    </w:p>
    <w:p w:rsidR="00C7008E" w:rsidRDefault="00C7008E" w:rsidP="00B05CC2">
      <w:pPr>
        <w:pStyle w:val="ListParagraph"/>
        <w:numPr>
          <w:ilvl w:val="0"/>
          <w:numId w:val="23"/>
        </w:numPr>
        <w:autoSpaceDE w:val="0"/>
        <w:autoSpaceDN w:val="0"/>
        <w:spacing w:line="240" w:lineRule="auto"/>
      </w:pPr>
      <w:r>
        <w:t xml:space="preserve">[symbol.h] </w:t>
      </w:r>
      <w:r>
        <w:rPr>
          <w:rFonts w:hint="eastAsia"/>
        </w:rPr>
        <w:t xml:space="preserve">모듈 내의 </w:t>
      </w:r>
      <w:r>
        <w:t xml:space="preserve">symbol </w:t>
      </w:r>
      <w:r>
        <w:rPr>
          <w:rFonts w:hint="eastAsia"/>
        </w:rPr>
        <w:t>테이블</w:t>
      </w:r>
    </w:p>
    <w:p w:rsidR="00C7008E" w:rsidRDefault="00C7008E" w:rsidP="00B05CC2">
      <w:pPr>
        <w:pStyle w:val="ListParagraph"/>
        <w:numPr>
          <w:ilvl w:val="0"/>
          <w:numId w:val="23"/>
        </w:numPr>
        <w:autoSpaceDE w:val="0"/>
        <w:autoSpaceDN w:val="0"/>
        <w:spacing w:line="240" w:lineRule="auto"/>
      </w:pPr>
      <w:r>
        <w:t xml:space="preserve">[reserved.h] </w:t>
      </w:r>
      <w:r>
        <w:rPr>
          <w:rFonts w:hint="eastAsia"/>
        </w:rPr>
        <w:t xml:space="preserve">모듈 내의 </w:t>
      </w:r>
      <w:r>
        <w:t xml:space="preserve">reserved word </w:t>
      </w:r>
      <w:r>
        <w:rPr>
          <w:rFonts w:hint="eastAsia"/>
        </w:rPr>
        <w:t>테이블</w:t>
      </w:r>
    </w:p>
    <w:p w:rsidR="00437B3A" w:rsidRDefault="00437B3A" w:rsidP="00437B3A">
      <w:pPr>
        <w:pStyle w:val="Heading2"/>
      </w:pPr>
      <w:bookmarkStart w:id="136" w:name="_Toc511156556"/>
      <w:bookmarkStart w:id="137" w:name="_Toc511159225"/>
      <w:r>
        <w:rPr>
          <w:rFonts w:hint="eastAsia"/>
        </w:rPr>
        <w:t>가독성</w:t>
      </w:r>
      <w:r>
        <w:t xml:space="preserve"> </w:t>
      </w:r>
      <w:r>
        <w:rPr>
          <w:rFonts w:hint="eastAsia"/>
        </w:rPr>
        <w:t>및 주석</w:t>
      </w:r>
      <w:r>
        <w:t xml:space="preserve"> </w:t>
      </w:r>
      <w:r>
        <w:rPr>
          <w:rFonts w:hint="eastAsia"/>
        </w:rPr>
        <w:t>관련</w:t>
      </w:r>
      <w:bookmarkEnd w:id="136"/>
      <w:bookmarkEnd w:id="137"/>
    </w:p>
    <w:p w:rsidR="00437B3A" w:rsidRPr="00437B3A" w:rsidRDefault="00437B3A" w:rsidP="00437B3A">
      <w:r>
        <w:rPr>
          <w:rFonts w:hint="eastAsia"/>
        </w:rPr>
        <w:t>이번 프로그램에서는</w:t>
      </w:r>
      <w:r>
        <w:t xml:space="preserve"> </w:t>
      </w:r>
      <w:r>
        <w:rPr>
          <w:rFonts w:hint="eastAsia"/>
        </w:rPr>
        <w:t>주석의 필요성을 최소화하기 위해</w:t>
      </w:r>
      <w:r>
        <w:t xml:space="preserve"> logic</w:t>
      </w:r>
      <w:r>
        <w:rPr>
          <w:rFonts w:hint="eastAsia"/>
        </w:rPr>
        <w:t>을 모듈 단위로</w:t>
      </w:r>
      <w:r>
        <w:t xml:space="preserve"> </w:t>
      </w:r>
      <w:r>
        <w:rPr>
          <w:rFonts w:hint="eastAsia"/>
        </w:rPr>
        <w:t>나누고,</w:t>
      </w:r>
      <w:r>
        <w:t xml:space="preserve"> </w:t>
      </w:r>
      <w:r>
        <w:rPr>
          <w:rFonts w:hint="eastAsia"/>
        </w:rPr>
        <w:t>긴</w:t>
      </w:r>
      <w:r>
        <w:t xml:space="preserve"> </w:t>
      </w:r>
      <w:r>
        <w:rPr>
          <w:rFonts w:hint="eastAsia"/>
        </w:rPr>
        <w:t>코드는</w:t>
      </w:r>
      <w:r>
        <w:t xml:space="preserve"> static </w:t>
      </w:r>
      <w:r>
        <w:rPr>
          <w:rFonts w:hint="eastAsia"/>
        </w:rPr>
        <w:t>함수로</w:t>
      </w:r>
      <w:r>
        <w:t xml:space="preserve"> </w:t>
      </w:r>
      <w:r>
        <w:rPr>
          <w:rFonts w:hint="eastAsia"/>
        </w:rPr>
        <w:t>나누어</w:t>
      </w:r>
      <w:r>
        <w:t xml:space="preserve"> </w:t>
      </w:r>
      <w:r>
        <w:rPr>
          <w:rFonts w:hint="eastAsia"/>
        </w:rPr>
        <w:t>함수 이름을</w:t>
      </w:r>
      <w:r>
        <w:t xml:space="preserve"> descriptive</w:t>
      </w:r>
      <w:r>
        <w:rPr>
          <w:rFonts w:hint="eastAsia"/>
        </w:rPr>
        <w:t>하게 정의하는 등</w:t>
      </w:r>
      <w:r>
        <w:t xml:space="preserve"> </w:t>
      </w:r>
      <w:r>
        <w:rPr>
          <w:rFonts w:hint="eastAsia"/>
        </w:rPr>
        <w:t xml:space="preserve">많은 </w:t>
      </w:r>
      <w:r>
        <w:t>refactoring</w:t>
      </w:r>
      <w:r>
        <w:rPr>
          <w:rFonts w:hint="eastAsia"/>
        </w:rPr>
        <w:t xml:space="preserve"> 작업을</w:t>
      </w:r>
      <w:r>
        <w:t xml:space="preserve"> </w:t>
      </w:r>
      <w:r>
        <w:rPr>
          <w:rFonts w:hint="eastAsia"/>
        </w:rPr>
        <w:t>통해</w:t>
      </w:r>
      <w:r>
        <w:t xml:space="preserve"> </w:t>
      </w:r>
      <w:r>
        <w:rPr>
          <w:rFonts w:hint="eastAsia"/>
        </w:rPr>
        <w:t>가독성을 최대화하였습니다.</w:t>
      </w:r>
      <w:r>
        <w:t xml:space="preserve"> </w:t>
      </w:r>
      <w:r>
        <w:rPr>
          <w:rFonts w:hint="eastAsia"/>
        </w:rPr>
        <w:t>그리하여 대부분의</w:t>
      </w:r>
      <w:r>
        <w:t xml:space="preserve"> </w:t>
      </w:r>
      <w:r>
        <w:rPr>
          <w:rFonts w:hint="eastAsia"/>
        </w:rPr>
        <w:t xml:space="preserve">주석은 </w:t>
      </w:r>
      <w:r>
        <w:t xml:space="preserve">*.h </w:t>
      </w:r>
      <w:r>
        <w:rPr>
          <w:rFonts w:hint="eastAsia"/>
        </w:rPr>
        <w:t>파일 내 함수 정의</w:t>
      </w:r>
      <w:r>
        <w:t xml:space="preserve"> </w:t>
      </w:r>
      <w:r>
        <w:rPr>
          <w:rFonts w:hint="eastAsia"/>
        </w:rPr>
        <w:t>뒤의</w:t>
      </w:r>
      <w:r>
        <w:t xml:space="preserve"> </w:t>
      </w:r>
      <w:r>
        <w:rPr>
          <w:rFonts w:hint="eastAsia"/>
        </w:rPr>
        <w:t>함수 설명에</w:t>
      </w:r>
      <w:r>
        <w:t xml:space="preserve"> </w:t>
      </w:r>
      <w:r>
        <w:rPr>
          <w:rFonts w:hint="eastAsia"/>
        </w:rPr>
        <w:t>국한되어 있으며,</w:t>
      </w:r>
      <w:r>
        <w:t xml:space="preserve"> *.c </w:t>
      </w:r>
      <w:r>
        <w:rPr>
          <w:rFonts w:hint="eastAsia"/>
        </w:rPr>
        <w:t>파일 내</w:t>
      </w:r>
      <w:r>
        <w:t xml:space="preserve"> implementation code</w:t>
      </w:r>
      <w:r>
        <w:rPr>
          <w:rFonts w:hint="eastAsia"/>
        </w:rPr>
        <w:t>에서는</w:t>
      </w:r>
      <w:r>
        <w:t xml:space="preserve"> </w:t>
      </w:r>
      <w:r>
        <w:rPr>
          <w:rFonts w:hint="eastAsia"/>
        </w:rPr>
        <w:t>주석을 추가하지 않았습니다.</w:t>
      </w:r>
    </w:p>
    <w:p w:rsidR="009A61A3" w:rsidRDefault="009A61A3" w:rsidP="00B05CC2">
      <w:pPr>
        <w:pStyle w:val="Heading1"/>
      </w:pPr>
      <w:bookmarkStart w:id="138" w:name="_Toc510016516"/>
      <w:bookmarkStart w:id="139" w:name="_Toc511156557"/>
      <w:bookmarkStart w:id="140" w:name="_Toc511159226"/>
      <w:r>
        <w:rPr>
          <w:rFonts w:hint="eastAsia"/>
        </w:rPr>
        <w:t>코드</w:t>
      </w:r>
      <w:bookmarkEnd w:id="138"/>
      <w:bookmarkEnd w:id="139"/>
      <w:bookmarkEnd w:id="140"/>
    </w:p>
    <w:p w:rsidR="00437B3A" w:rsidRDefault="00437B3A" w:rsidP="00437B3A">
      <w:pPr>
        <w:pStyle w:val="Code"/>
        <w:autoSpaceDE w:val="0"/>
        <w:autoSpaceDN w:val="0"/>
      </w:pPr>
      <w:r>
        <w:t>/*</w:t>
      </w:r>
    </w:p>
    <w:p w:rsidR="00437B3A" w:rsidRDefault="00437B3A" w:rsidP="00437B3A">
      <w:pPr>
        <w:pStyle w:val="Code"/>
        <w:autoSpaceDE w:val="0"/>
        <w:autoSpaceDN w:val="0"/>
      </w:pPr>
      <w:bookmarkStart w:id="141" w:name="_GoBack"/>
      <w:bookmarkEnd w:id="141"/>
      <w:r>
        <w:t xml:space="preserve"> * asm_helper.h</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This module helps assemble.h with the extrenuous assembly process of asm</w:t>
      </w:r>
    </w:p>
    <w:p w:rsidR="00437B3A" w:rsidRDefault="00437B3A" w:rsidP="00437B3A">
      <w:pPr>
        <w:pStyle w:val="Code"/>
        <w:autoSpaceDE w:val="0"/>
        <w:autoSpaceDN w:val="0"/>
      </w:pPr>
      <w:r>
        <w:t xml:space="preserve"> * files. Why? Because there are just too many functions and too much code.</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#ifndef ASM_HELPER_H</w:t>
      </w:r>
    </w:p>
    <w:p w:rsidR="00437B3A" w:rsidRDefault="00437B3A" w:rsidP="00437B3A">
      <w:pPr>
        <w:pStyle w:val="Code"/>
        <w:autoSpaceDE w:val="0"/>
        <w:autoSpaceDN w:val="0"/>
      </w:pPr>
      <w:r>
        <w:t>#define ASM_HELPER_H</w:t>
      </w:r>
    </w:p>
    <w:p w:rsidR="00437B3A" w:rsidRDefault="00437B3A" w:rsidP="00437B3A">
      <w:pPr>
        <w:pStyle w:val="Code"/>
        <w:autoSpaceDE w:val="0"/>
        <w:autoSpaceDN w:val="0"/>
      </w:pPr>
      <w:r>
        <w:t>#include "reserved.h"</w:t>
      </w:r>
    </w:p>
    <w:p w:rsidR="00437B3A" w:rsidRDefault="00437B3A" w:rsidP="00437B3A">
      <w:pPr>
        <w:pStyle w:val="Code"/>
        <w:autoSpaceDE w:val="0"/>
        <w:autoSpaceDN w:val="0"/>
      </w:pPr>
      <w:r>
        <w:t>#include "symbol.h"</w:t>
      </w:r>
    </w:p>
    <w:p w:rsidR="00437B3A" w:rsidRDefault="00437B3A" w:rsidP="00437B3A">
      <w:pPr>
        <w:pStyle w:val="Code"/>
        <w:autoSpaceDE w:val="0"/>
        <w:autoSpaceDN w:val="0"/>
      </w:pPr>
      <w:r>
        <w:t>#include "hashtable.h"</w:t>
      </w:r>
    </w:p>
    <w:p w:rsidR="00437B3A" w:rsidRDefault="00437B3A" w:rsidP="00437B3A">
      <w:pPr>
        <w:pStyle w:val="Code"/>
        <w:autoSpaceDE w:val="0"/>
        <w:autoSpaceDN w:val="0"/>
      </w:pPr>
      <w:r>
        <w:t>#include "generic_list.h"</w:t>
      </w:r>
    </w:p>
    <w:p w:rsidR="00437B3A" w:rsidRDefault="00437B3A" w:rsidP="00437B3A">
      <w:pPr>
        <w:pStyle w:val="Code"/>
        <w:autoSpaceDE w:val="0"/>
        <w:autoSpaceDN w:val="0"/>
      </w:pPr>
      <w:r>
        <w:t>#include "register.h"</w:t>
      </w:r>
    </w:p>
    <w:p w:rsidR="00437B3A" w:rsidRDefault="00437B3A" w:rsidP="00437B3A">
      <w:pPr>
        <w:pStyle w:val="Code"/>
        <w:autoSpaceDE w:val="0"/>
        <w:autoSpaceDN w:val="0"/>
      </w:pPr>
    </w:p>
    <w:p w:rsidR="00437B3A" w:rsidRDefault="00437B3A" w:rsidP="00437B3A">
      <w:pPr>
        <w:pStyle w:val="Code"/>
        <w:autoSpaceDE w:val="0"/>
        <w:autoSpaceDN w:val="0"/>
      </w:pPr>
      <w:r>
        <w:t>#include &lt;stdio.h&gt;</w:t>
      </w:r>
    </w:p>
    <w:p w:rsidR="00437B3A" w:rsidRDefault="00437B3A" w:rsidP="00437B3A">
      <w:pPr>
        <w:pStyle w:val="Code"/>
        <w:autoSpaceDE w:val="0"/>
        <w:autoSpaceDN w:val="0"/>
      </w:pPr>
    </w:p>
    <w:p w:rsidR="00437B3A" w:rsidRDefault="00437B3A" w:rsidP="00437B3A">
      <w:pPr>
        <w:pStyle w:val="Code"/>
        <w:autoSpaceDE w:val="0"/>
        <w:autoSpaceDN w:val="0"/>
      </w:pPr>
      <w:r>
        <w:t>#define SIC_MNEMONIC_LENGTH 10</w:t>
      </w:r>
    </w:p>
    <w:p w:rsidR="00437B3A" w:rsidRDefault="00437B3A" w:rsidP="00437B3A">
      <w:pPr>
        <w:pStyle w:val="Code"/>
        <w:autoSpaceDE w:val="0"/>
        <w:autoSpaceDN w:val="0"/>
      </w:pPr>
      <w:r>
        <w:t>#define SIC_LABEL_LENGTH 7</w:t>
      </w:r>
    </w:p>
    <w:p w:rsidR="00437B3A" w:rsidRDefault="00437B3A" w:rsidP="00437B3A">
      <w:pPr>
        <w:pStyle w:val="Code"/>
        <w:autoSpaceDE w:val="0"/>
        <w:autoSpaceDN w:val="0"/>
      </w:pPr>
      <w:r>
        <w:t>#define SIC_MAX_BYTE_LENGTH 4096</w:t>
      </w:r>
    </w:p>
    <w:p w:rsidR="00437B3A" w:rsidRDefault="00437B3A" w:rsidP="00437B3A">
      <w:pPr>
        <w:pStyle w:val="Code"/>
        <w:autoSpaceDE w:val="0"/>
        <w:autoSpaceDN w:val="0"/>
      </w:pPr>
    </w:p>
    <w:p w:rsidR="00437B3A" w:rsidRDefault="00437B3A" w:rsidP="00437B3A">
      <w:pPr>
        <w:pStyle w:val="Code"/>
        <w:autoSpaceDE w:val="0"/>
        <w:autoSpaceDN w:val="0"/>
      </w:pPr>
      <w:r>
        <w:t>typedef enum _AddressingMode {</w:t>
      </w:r>
    </w:p>
    <w:p w:rsidR="00437B3A" w:rsidRDefault="00437B3A" w:rsidP="00437B3A">
      <w:pPr>
        <w:pStyle w:val="Code"/>
        <w:autoSpaceDE w:val="0"/>
        <w:autoSpaceDN w:val="0"/>
      </w:pPr>
      <w:r>
        <w:tab/>
        <w:t>IMMEDIATE, INDIRECT, SIMPLE,</w:t>
      </w:r>
    </w:p>
    <w:p w:rsidR="00437B3A" w:rsidRDefault="00437B3A" w:rsidP="00437B3A">
      <w:pPr>
        <w:pStyle w:val="Code"/>
        <w:autoSpaceDE w:val="0"/>
        <w:autoSpaceDN w:val="0"/>
      </w:pPr>
      <w:r>
        <w:t>} AddressingMode;</w:t>
      </w:r>
    </w:p>
    <w:p w:rsidR="00437B3A" w:rsidRDefault="00437B3A" w:rsidP="00437B3A">
      <w:pPr>
        <w:pStyle w:val="Code"/>
        <w:autoSpaceDE w:val="0"/>
        <w:autoSpaceDN w:val="0"/>
      </w:pPr>
    </w:p>
    <w:p w:rsidR="00437B3A" w:rsidRDefault="00437B3A" w:rsidP="00437B3A">
      <w:pPr>
        <w:pStyle w:val="Code"/>
        <w:autoSpaceDE w:val="0"/>
        <w:autoSpaceDN w:val="0"/>
      </w:pPr>
      <w:r>
        <w:t>typedef struct _SicStatement {</w:t>
      </w:r>
    </w:p>
    <w:p w:rsidR="00437B3A" w:rsidRDefault="00437B3A" w:rsidP="00437B3A">
      <w:pPr>
        <w:pStyle w:val="Code"/>
        <w:autoSpaceDE w:val="0"/>
        <w:autoSpaceDN w:val="0"/>
      </w:pPr>
      <w:r>
        <w:tab/>
        <w:t>unsigned int address;</w:t>
      </w:r>
    </w:p>
    <w:p w:rsidR="00437B3A" w:rsidRDefault="00437B3A" w:rsidP="00437B3A">
      <w:pPr>
        <w:pStyle w:val="Code"/>
        <w:autoSpaceDE w:val="0"/>
        <w:autoSpaceDN w:val="0"/>
      </w:pPr>
      <w:r>
        <w:tab/>
        <w:t>unsigned int instruction_size;</w:t>
      </w:r>
    </w:p>
    <w:p w:rsidR="00437B3A" w:rsidRDefault="00437B3A" w:rsidP="00437B3A">
      <w:pPr>
        <w:pStyle w:val="Code"/>
        <w:autoSpaceDE w:val="0"/>
        <w:autoSpaceDN w:val="0"/>
      </w:pPr>
      <w:r>
        <w:tab/>
        <w:t>int line_number;</w:t>
      </w:r>
    </w:p>
    <w:p w:rsidR="00437B3A" w:rsidRDefault="00437B3A" w:rsidP="00437B3A">
      <w:pPr>
        <w:pStyle w:val="Code"/>
        <w:autoSpaceDE w:val="0"/>
        <w:autoSpaceDN w:val="0"/>
      </w:pPr>
    </w:p>
    <w:p w:rsidR="00437B3A" w:rsidRDefault="00437B3A" w:rsidP="00437B3A">
      <w:pPr>
        <w:pStyle w:val="Code"/>
        <w:autoSpaceDE w:val="0"/>
        <w:autoSpaceDN w:val="0"/>
      </w:pPr>
      <w:r>
        <w:tab/>
        <w:t>char label[SIC_LABEL_LENGTH];</w:t>
      </w:r>
    </w:p>
    <w:p w:rsidR="00437B3A" w:rsidRDefault="00437B3A" w:rsidP="00437B3A">
      <w:pPr>
        <w:pStyle w:val="Code"/>
        <w:autoSpaceDE w:val="0"/>
        <w:autoSpaceDN w:val="0"/>
      </w:pPr>
      <w:r>
        <w:tab/>
        <w:t>int base; // -1 for NOBASE</w:t>
      </w:r>
    </w:p>
    <w:p w:rsidR="00437B3A" w:rsidRDefault="00437B3A" w:rsidP="00437B3A">
      <w:pPr>
        <w:pStyle w:val="Code"/>
        <w:autoSpaceDE w:val="0"/>
        <w:autoSpaceDN w:val="0"/>
      </w:pPr>
    </w:p>
    <w:p w:rsidR="00437B3A" w:rsidRDefault="00437B3A" w:rsidP="00437B3A">
      <w:pPr>
        <w:pStyle w:val="Code"/>
        <w:autoSpaceDE w:val="0"/>
        <w:autoSpaceDN w:val="0"/>
      </w:pPr>
      <w:r>
        <w:tab/>
        <w:t>char p, b, e;</w:t>
      </w:r>
    </w:p>
    <w:p w:rsidR="00437B3A" w:rsidRDefault="00437B3A" w:rsidP="00437B3A">
      <w:pPr>
        <w:pStyle w:val="Code"/>
        <w:autoSpaceDE w:val="0"/>
        <w:autoSpaceDN w:val="0"/>
      </w:pPr>
    </w:p>
    <w:p w:rsidR="00437B3A" w:rsidRDefault="00437B3A" w:rsidP="00437B3A">
      <w:pPr>
        <w:pStyle w:val="Code"/>
        <w:autoSpaceDE w:val="0"/>
        <w:autoSpaceDN w:val="0"/>
      </w:pPr>
      <w:r>
        <w:tab/>
        <w:t>ReservedType type;</w:t>
      </w:r>
    </w:p>
    <w:p w:rsidR="00437B3A" w:rsidRDefault="00437B3A" w:rsidP="00437B3A">
      <w:pPr>
        <w:pStyle w:val="Code"/>
        <w:autoSpaceDE w:val="0"/>
        <w:autoSpaceDN w:val="0"/>
      </w:pPr>
      <w:r>
        <w:tab/>
        <w:t>char *reserved_string;</w:t>
      </w:r>
    </w:p>
    <w:p w:rsidR="00437B3A" w:rsidRDefault="00437B3A" w:rsidP="00437B3A">
      <w:pPr>
        <w:pStyle w:val="Code"/>
        <w:autoSpaceDE w:val="0"/>
        <w:autoSpaceDN w:val="0"/>
      </w:pPr>
      <w:r>
        <w:tab/>
        <w:t>union {</w:t>
      </w:r>
    </w:p>
    <w:p w:rsidR="00437B3A" w:rsidRDefault="00437B3A" w:rsidP="00437B3A">
      <w:pPr>
        <w:pStyle w:val="Code"/>
        <w:autoSpaceDE w:val="0"/>
        <w:autoSpaceDN w:val="0"/>
      </w:pPr>
      <w:r>
        <w:tab/>
      </w:r>
      <w:r>
        <w:tab/>
        <w:t>struct { // memory operand or end</w:t>
      </w:r>
    </w:p>
    <w:p w:rsidR="00437B3A" w:rsidRDefault="00437B3A" w:rsidP="00437B3A">
      <w:pPr>
        <w:pStyle w:val="Code"/>
        <w:autoSpaceDE w:val="0"/>
        <w:autoSpaceDN w:val="0"/>
      </w:pPr>
      <w:r>
        <w:lastRenderedPageBreak/>
        <w:tab/>
      </w:r>
      <w:r>
        <w:tab/>
      </w:r>
      <w:r>
        <w:tab/>
        <w:t>AddressingMode mode;</w:t>
      </w:r>
    </w:p>
    <w:p w:rsidR="00437B3A" w:rsidRDefault="00437B3A" w:rsidP="00437B3A">
      <w:pPr>
        <w:pStyle w:val="Code"/>
        <w:autoSpaceDE w:val="0"/>
        <w:autoSpaceDN w:val="0"/>
      </w:pPr>
      <w:r>
        <w:tab/>
      </w:r>
      <w:r>
        <w:tab/>
      </w:r>
      <w:r>
        <w:tab/>
        <w:t>char x;</w:t>
      </w:r>
    </w:p>
    <w:p w:rsidR="00437B3A" w:rsidRDefault="00437B3A" w:rsidP="00437B3A">
      <w:pPr>
        <w:pStyle w:val="Code"/>
        <w:autoSpaceDE w:val="0"/>
        <w:autoSpaceDN w:val="0"/>
      </w:pPr>
      <w:r>
        <w:tab/>
      </w:r>
      <w:r>
        <w:tab/>
      </w:r>
      <w:r>
        <w:tab/>
        <w:t>char is_literal;</w:t>
      </w:r>
    </w:p>
    <w:p w:rsidR="00437B3A" w:rsidRDefault="00437B3A" w:rsidP="00437B3A">
      <w:pPr>
        <w:pStyle w:val="Code"/>
        <w:autoSpaceDE w:val="0"/>
        <w:autoSpaceDN w:val="0"/>
      </w:pPr>
      <w:r>
        <w:tab/>
      </w:r>
      <w:r>
        <w:tab/>
      </w:r>
      <w:r>
        <w:tab/>
        <w:t>int adjusted_address;</w:t>
      </w:r>
    </w:p>
    <w:p w:rsidR="00437B3A" w:rsidRDefault="00437B3A" w:rsidP="00437B3A">
      <w:pPr>
        <w:pStyle w:val="Code"/>
        <w:autoSpaceDE w:val="0"/>
        <w:autoSpaceDN w:val="0"/>
      </w:pPr>
      <w:r>
        <w:tab/>
      </w:r>
      <w:r>
        <w:tab/>
      </w:r>
      <w:r>
        <w:tab/>
        <w:t>struct {</w:t>
      </w:r>
    </w:p>
    <w:p w:rsidR="00437B3A" w:rsidRDefault="00437B3A" w:rsidP="00437B3A">
      <w:pPr>
        <w:pStyle w:val="Code"/>
        <w:autoSpaceDE w:val="0"/>
        <w:autoSpaceDN w:val="0"/>
      </w:pPr>
      <w:r>
        <w:tab/>
      </w:r>
      <w:r>
        <w:tab/>
      </w:r>
      <w:r>
        <w:tab/>
      </w:r>
      <w:r>
        <w:tab/>
        <w:t>char label[SIC_LABEL_LENGTH];</w:t>
      </w:r>
    </w:p>
    <w:p w:rsidR="00437B3A" w:rsidRDefault="00437B3A" w:rsidP="00437B3A">
      <w:pPr>
        <w:pStyle w:val="Code"/>
        <w:autoSpaceDE w:val="0"/>
        <w:autoSpaceDN w:val="0"/>
      </w:pPr>
      <w:r>
        <w:tab/>
      </w:r>
      <w:r>
        <w:tab/>
      </w:r>
      <w:r>
        <w:tab/>
      </w:r>
      <w:r>
        <w:tab/>
        <w:t>unsigned int literal;</w:t>
      </w:r>
    </w:p>
    <w:p w:rsidR="00437B3A" w:rsidRDefault="00437B3A" w:rsidP="00437B3A">
      <w:pPr>
        <w:pStyle w:val="Code"/>
        <w:autoSpaceDE w:val="0"/>
        <w:autoSpaceDN w:val="0"/>
      </w:pPr>
      <w:r>
        <w:tab/>
      </w:r>
      <w:r>
        <w:tab/>
      </w:r>
      <w:r>
        <w:tab/>
        <w:t>};</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r>
        <w:tab/>
      </w:r>
      <w:r>
        <w:tab/>
        <w:t>struct { // single register</w:t>
      </w:r>
    </w:p>
    <w:p w:rsidR="00437B3A" w:rsidRDefault="00437B3A" w:rsidP="00437B3A">
      <w:pPr>
        <w:pStyle w:val="Code"/>
        <w:autoSpaceDE w:val="0"/>
        <w:autoSpaceDN w:val="0"/>
      </w:pPr>
      <w:r>
        <w:tab/>
      </w:r>
      <w:r>
        <w:tab/>
      </w:r>
      <w:r>
        <w:tab/>
        <w:t>Register r;</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r>
        <w:tab/>
      </w:r>
      <w:r>
        <w:tab/>
        <w:t>struct { // register pair</w:t>
      </w:r>
    </w:p>
    <w:p w:rsidR="00437B3A" w:rsidRDefault="00437B3A" w:rsidP="00437B3A">
      <w:pPr>
        <w:pStyle w:val="Code"/>
        <w:autoSpaceDE w:val="0"/>
        <w:autoSpaceDN w:val="0"/>
      </w:pPr>
      <w:r>
        <w:tab/>
      </w:r>
      <w:r>
        <w:tab/>
      </w:r>
      <w:r>
        <w:tab/>
        <w:t>Register r1;</w:t>
      </w:r>
    </w:p>
    <w:p w:rsidR="00437B3A" w:rsidRDefault="00437B3A" w:rsidP="00437B3A">
      <w:pPr>
        <w:pStyle w:val="Code"/>
        <w:autoSpaceDE w:val="0"/>
        <w:autoSpaceDN w:val="0"/>
      </w:pPr>
      <w:r>
        <w:tab/>
      </w:r>
      <w:r>
        <w:tab/>
      </w:r>
      <w:r>
        <w:tab/>
        <w:t>Register r2;</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r>
        <w:tab/>
      </w:r>
      <w:r>
        <w:tab/>
        <w:t>struct { // byte</w:t>
      </w:r>
    </w:p>
    <w:p w:rsidR="00437B3A" w:rsidRDefault="00437B3A" w:rsidP="00437B3A">
      <w:pPr>
        <w:pStyle w:val="Code"/>
        <w:autoSpaceDE w:val="0"/>
        <w:autoSpaceDN w:val="0"/>
      </w:pPr>
      <w:r>
        <w:tab/>
      </w:r>
      <w:r>
        <w:tab/>
      </w:r>
      <w:r>
        <w:tab/>
        <w:t>char is_b; // TRUE: X'0E1', FALSE: C'HELLO'</w:t>
      </w:r>
    </w:p>
    <w:p w:rsidR="00437B3A" w:rsidRDefault="00437B3A" w:rsidP="00437B3A">
      <w:pPr>
        <w:pStyle w:val="Code"/>
        <w:autoSpaceDE w:val="0"/>
        <w:autoSpaceDN w:val="0"/>
      </w:pPr>
      <w:r>
        <w:tab/>
      </w:r>
      <w:r>
        <w:tab/>
      </w:r>
      <w:r>
        <w:tab/>
        <w:t>char is_odd_b; // TRUE: X'203', FALSE: X'2034'</w:t>
      </w:r>
    </w:p>
    <w:p w:rsidR="00437B3A" w:rsidRDefault="00437B3A" w:rsidP="00437B3A">
      <w:pPr>
        <w:pStyle w:val="Code"/>
        <w:autoSpaceDE w:val="0"/>
        <w:autoSpaceDN w:val="0"/>
      </w:pPr>
      <w:r>
        <w:tab/>
      </w:r>
      <w:r>
        <w:tab/>
      </w:r>
      <w:r>
        <w:tab/>
        <w:t>int ulength; // The number of hexes in X'*'</w:t>
      </w:r>
    </w:p>
    <w:p w:rsidR="00437B3A" w:rsidRDefault="00437B3A" w:rsidP="00437B3A">
      <w:pPr>
        <w:pStyle w:val="Code"/>
        <w:autoSpaceDE w:val="0"/>
        <w:autoSpaceDN w:val="0"/>
      </w:pPr>
      <w:r>
        <w:tab/>
      </w:r>
      <w:r>
        <w:tab/>
      </w:r>
      <w:r>
        <w:tab/>
        <w:t>union {</w:t>
      </w:r>
    </w:p>
    <w:p w:rsidR="00437B3A" w:rsidRDefault="00437B3A" w:rsidP="00437B3A">
      <w:pPr>
        <w:pStyle w:val="Code"/>
        <w:autoSpaceDE w:val="0"/>
        <w:autoSpaceDN w:val="0"/>
      </w:pPr>
      <w:r>
        <w:tab/>
      </w:r>
      <w:r>
        <w:tab/>
      </w:r>
      <w:r>
        <w:tab/>
      </w:r>
      <w:r>
        <w:tab/>
        <w:t>char *bytes; // The string within C'*'</w:t>
      </w:r>
    </w:p>
    <w:p w:rsidR="00437B3A" w:rsidRDefault="00437B3A" w:rsidP="00437B3A">
      <w:pPr>
        <w:pStyle w:val="Code"/>
        <w:autoSpaceDE w:val="0"/>
        <w:autoSpaceDN w:val="0"/>
      </w:pPr>
      <w:r>
        <w:tab/>
      </w:r>
      <w:r>
        <w:tab/>
      </w:r>
      <w:r>
        <w:tab/>
      </w:r>
      <w:r>
        <w:tab/>
        <w:t>unsigned char *ubytes; // The array of bytes within X'*'</w:t>
      </w:r>
    </w:p>
    <w:p w:rsidR="00437B3A" w:rsidRDefault="00437B3A" w:rsidP="00437B3A">
      <w:pPr>
        <w:pStyle w:val="Code"/>
        <w:autoSpaceDE w:val="0"/>
        <w:autoSpaceDN w:val="0"/>
      </w:pPr>
      <w:r>
        <w:tab/>
      </w:r>
      <w:r>
        <w:tab/>
      </w:r>
      <w:r>
        <w:tab/>
        <w:t>};</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r>
        <w:tab/>
      </w:r>
      <w:r>
        <w:tab/>
        <w:t>struct { // word</w:t>
      </w:r>
    </w:p>
    <w:p w:rsidR="00437B3A" w:rsidRDefault="00437B3A" w:rsidP="00437B3A">
      <w:pPr>
        <w:pStyle w:val="Code"/>
        <w:autoSpaceDE w:val="0"/>
        <w:autoSpaceDN w:val="0"/>
      </w:pPr>
      <w:r>
        <w:tab/>
      </w:r>
      <w:r>
        <w:tab/>
      </w:r>
      <w:r>
        <w:tab/>
        <w:t>unsigned int word;</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r>
        <w:tab/>
      </w:r>
      <w:r>
        <w:tab/>
        <w:t>struct { // reserved size</w:t>
      </w:r>
    </w:p>
    <w:p w:rsidR="00437B3A" w:rsidRDefault="00437B3A" w:rsidP="00437B3A">
      <w:pPr>
        <w:pStyle w:val="Code"/>
        <w:autoSpaceDE w:val="0"/>
        <w:autoSpaceDN w:val="0"/>
      </w:pPr>
      <w:r>
        <w:tab/>
      </w:r>
      <w:r>
        <w:tab/>
      </w:r>
      <w:r>
        <w:tab/>
        <w:t>int rsize;</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r>
        <w:tab/>
      </w:r>
      <w:r>
        <w:tab/>
        <w:t>struct {</w:t>
      </w:r>
    </w:p>
    <w:p w:rsidR="00437B3A" w:rsidRDefault="00437B3A" w:rsidP="00437B3A">
      <w:pPr>
        <w:pStyle w:val="Code"/>
        <w:autoSpaceDE w:val="0"/>
        <w:autoSpaceDN w:val="0"/>
      </w:pPr>
      <w:r>
        <w:tab/>
      </w:r>
      <w:r>
        <w:tab/>
      </w:r>
      <w:r>
        <w:tab/>
        <w:t>int start_address;</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r>
        <w:tab/>
        <w:t>} operands;</w:t>
      </w:r>
    </w:p>
    <w:p w:rsidR="00437B3A" w:rsidRDefault="00437B3A" w:rsidP="00437B3A">
      <w:pPr>
        <w:pStyle w:val="Code"/>
        <w:autoSpaceDE w:val="0"/>
        <w:autoSpaceDN w:val="0"/>
      </w:pPr>
      <w:r>
        <w:t>} SicStatement;</w:t>
      </w:r>
    </w:p>
    <w:p w:rsidR="00437B3A" w:rsidRDefault="00437B3A" w:rsidP="00437B3A">
      <w:pPr>
        <w:pStyle w:val="Code"/>
        <w:autoSpaceDE w:val="0"/>
        <w:autoSpaceDN w:val="0"/>
      </w:pPr>
    </w:p>
    <w:p w:rsidR="00437B3A" w:rsidRDefault="00437B3A" w:rsidP="00437B3A">
      <w:pPr>
        <w:pStyle w:val="Code"/>
        <w:autoSpaceDE w:val="0"/>
        <w:autoSpaceDN w:val="0"/>
      </w:pPr>
      <w:r>
        <w:t>#define SicStatementList List</w:t>
      </w:r>
    </w:p>
    <w:p w:rsidR="00437B3A" w:rsidRDefault="00437B3A" w:rsidP="00437B3A">
      <w:pPr>
        <w:pStyle w:val="Code"/>
        <w:autoSpaceDE w:val="0"/>
        <w:autoSpaceDN w:val="0"/>
      </w:pPr>
    </w:p>
    <w:p w:rsidR="00437B3A" w:rsidRDefault="00437B3A" w:rsidP="00437B3A">
      <w:pPr>
        <w:pStyle w:val="Code"/>
        <w:autoSpaceDE w:val="0"/>
        <w:autoSpaceDN w:val="0"/>
      </w:pPr>
      <w:r>
        <w:t>typedef struct _TranslationUnit {</w:t>
      </w:r>
    </w:p>
    <w:p w:rsidR="00437B3A" w:rsidRDefault="00437B3A" w:rsidP="00437B3A">
      <w:pPr>
        <w:pStyle w:val="Code"/>
        <w:autoSpaceDE w:val="0"/>
        <w:autoSpaceDN w:val="0"/>
      </w:pPr>
      <w:r>
        <w:tab/>
        <w:t>HashTable *opcodes;</w:t>
      </w:r>
    </w:p>
    <w:p w:rsidR="00437B3A" w:rsidRDefault="00437B3A" w:rsidP="00437B3A">
      <w:pPr>
        <w:pStyle w:val="Code"/>
        <w:autoSpaceDE w:val="0"/>
        <w:autoSpaceDN w:val="0"/>
      </w:pPr>
      <w:r>
        <w:tab/>
        <w:t>ReservedDict *reserved;</w:t>
      </w:r>
    </w:p>
    <w:p w:rsidR="00437B3A" w:rsidRDefault="00437B3A" w:rsidP="00437B3A">
      <w:pPr>
        <w:pStyle w:val="Code"/>
        <w:autoSpaceDE w:val="0"/>
        <w:autoSpaceDN w:val="0"/>
      </w:pPr>
      <w:r>
        <w:tab/>
        <w:t>SicStatementList *statements;</w:t>
      </w:r>
    </w:p>
    <w:p w:rsidR="00437B3A" w:rsidRDefault="00437B3A" w:rsidP="00437B3A">
      <w:pPr>
        <w:pStyle w:val="Code"/>
        <w:autoSpaceDE w:val="0"/>
        <w:autoSpaceDN w:val="0"/>
      </w:pPr>
      <w:r>
        <w:tab/>
        <w:t>SymbolTable *symbols;</w:t>
      </w:r>
    </w:p>
    <w:p w:rsidR="00437B3A" w:rsidRDefault="00437B3A" w:rsidP="00437B3A">
      <w:pPr>
        <w:pStyle w:val="Code"/>
        <w:autoSpaceDE w:val="0"/>
        <w:autoSpaceDN w:val="0"/>
      </w:pPr>
      <w:r>
        <w:t>} TranslationUnit;</w:t>
      </w:r>
    </w:p>
    <w:p w:rsidR="00437B3A" w:rsidRDefault="00437B3A" w:rsidP="00437B3A">
      <w:pPr>
        <w:pStyle w:val="Code"/>
        <w:autoSpaceDE w:val="0"/>
        <w:autoSpaceDN w:val="0"/>
      </w:pPr>
    </w:p>
    <w:p w:rsidR="00437B3A" w:rsidRDefault="00437B3A" w:rsidP="00437B3A">
      <w:pPr>
        <w:pStyle w:val="Code"/>
        <w:autoSpaceDE w:val="0"/>
        <w:autoSpaceDN w:val="0"/>
      </w:pPr>
      <w:r>
        <w:t>SicStatementList *new_statement_list();</w:t>
      </w:r>
    </w:p>
    <w:p w:rsidR="00437B3A" w:rsidRDefault="00437B3A" w:rsidP="00437B3A">
      <w:pPr>
        <w:pStyle w:val="Code"/>
        <w:autoSpaceDE w:val="0"/>
        <w:autoSpaceDN w:val="0"/>
      </w:pPr>
    </w:p>
    <w:p w:rsidR="00437B3A" w:rsidRDefault="00437B3A" w:rsidP="00437B3A">
      <w:pPr>
        <w:pStyle w:val="Code"/>
        <w:autoSpaceDE w:val="0"/>
        <w:autoSpaceDN w:val="0"/>
      </w:pPr>
      <w:r>
        <w:t>void free_statement_list(SicStatementList *list);</w:t>
      </w:r>
    </w:p>
    <w:p w:rsidR="00437B3A" w:rsidRDefault="00437B3A" w:rsidP="00437B3A">
      <w:pPr>
        <w:pStyle w:val="Code"/>
        <w:autoSpaceDE w:val="0"/>
        <w:autoSpaceDN w:val="0"/>
      </w:pPr>
    </w:p>
    <w:p w:rsidR="00437B3A" w:rsidRDefault="00437B3A" w:rsidP="00437B3A">
      <w:pPr>
        <w:pStyle w:val="Code"/>
        <w:autoSpaceDE w:val="0"/>
        <w:autoSpaceDN w:val="0"/>
      </w:pPr>
      <w:r>
        <w:t>int read_asm(FILE *out, FILE *in, TranslationUnit *tu);</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Read all SIC/XE statements from input stream. = Pass 1</w:t>
      </w:r>
    </w:p>
    <w:p w:rsidR="00437B3A" w:rsidRDefault="00437B3A" w:rsidP="00437B3A">
      <w:pPr>
        <w:pStyle w:val="Code"/>
        <w:autoSpaceDE w:val="0"/>
        <w:autoSpaceDN w:val="0"/>
      </w:pPr>
      <w:r>
        <w:t xml:space="preserve"> * </w:t>
      </w:r>
    </w:p>
    <w:p w:rsidR="00437B3A" w:rsidRDefault="00437B3A" w:rsidP="00437B3A">
      <w:pPr>
        <w:pStyle w:val="Code"/>
        <w:autoSpaceDE w:val="0"/>
        <w:autoSpaceDN w:val="0"/>
      </w:pPr>
      <w:r>
        <w:t xml:space="preserve"> * This reads a non-comment line from asm source code and parses labels, </w:t>
      </w:r>
    </w:p>
    <w:p w:rsidR="00437B3A" w:rsidRDefault="00437B3A" w:rsidP="00437B3A">
      <w:pPr>
        <w:pStyle w:val="Code"/>
        <w:autoSpaceDE w:val="0"/>
        <w:autoSpaceDN w:val="0"/>
      </w:pPr>
      <w:r>
        <w:t xml:space="preserve"> * reserved words (operators or directives) and optionally operands and</w:t>
      </w:r>
    </w:p>
    <w:p w:rsidR="00437B3A" w:rsidRDefault="00437B3A" w:rsidP="00437B3A">
      <w:pPr>
        <w:pStyle w:val="Code"/>
        <w:autoSpaceDE w:val="0"/>
        <w:autoSpaceDN w:val="0"/>
      </w:pPr>
      <w:r>
        <w:t xml:space="preserve"> * n/i/e flags. The parsed results are stored in the SicStatementNode.</w:t>
      </w:r>
    </w:p>
    <w:p w:rsidR="00437B3A" w:rsidRDefault="00437B3A" w:rsidP="00437B3A">
      <w:pPr>
        <w:pStyle w:val="Code"/>
        <w:autoSpaceDE w:val="0"/>
        <w:autoSpaceDN w:val="0"/>
      </w:pPr>
      <w:r>
        <w:t xml:space="preserve"> * Also validate operator-operand compatability and determines the size</w:t>
      </w:r>
    </w:p>
    <w:p w:rsidR="00437B3A" w:rsidRDefault="00437B3A" w:rsidP="00437B3A">
      <w:pPr>
        <w:pStyle w:val="Code"/>
        <w:autoSpaceDE w:val="0"/>
        <w:autoSpaceDN w:val="0"/>
      </w:pPr>
      <w:r>
        <w:t xml:space="preserve"> * of the instruction. Also assigns line number of SicStatements</w:t>
      </w:r>
    </w:p>
    <w:p w:rsidR="00437B3A" w:rsidRDefault="00437B3A" w:rsidP="00437B3A">
      <w:pPr>
        <w:pStyle w:val="Code"/>
        <w:autoSpaceDE w:val="0"/>
        <w:autoSpaceDN w:val="0"/>
      </w:pPr>
      <w:r>
        <w:t xml:space="preserve"> * </w:t>
      </w:r>
    </w:p>
    <w:p w:rsidR="00437B3A" w:rsidRDefault="00437B3A" w:rsidP="00437B3A">
      <w:pPr>
        <w:pStyle w:val="Code"/>
        <w:autoSpaceDE w:val="0"/>
        <w:autoSpaceDN w:val="0"/>
      </w:pPr>
      <w:r>
        <w:t xml:space="preserve"> * - Does count START, BASE, NOBASE directives as SicStatement's.</w:t>
      </w:r>
    </w:p>
    <w:p w:rsidR="00437B3A" w:rsidRDefault="00437B3A" w:rsidP="00437B3A">
      <w:pPr>
        <w:pStyle w:val="Code"/>
        <w:autoSpaceDE w:val="0"/>
        <w:autoSpaceDN w:val="0"/>
      </w:pPr>
      <w:r>
        <w:t xml:space="preserve"> * - Does not validate symbols, address-offsets etc.</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Print errors to output stream</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Returns success as boolean</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int assign_addresses(FILE *out, TranslationUnit *tu);</w:t>
      </w:r>
    </w:p>
    <w:p w:rsidR="00437B3A" w:rsidRDefault="00437B3A" w:rsidP="00437B3A">
      <w:pPr>
        <w:pStyle w:val="Code"/>
        <w:autoSpaceDE w:val="0"/>
        <w:autoSpaceDN w:val="0"/>
      </w:pPr>
    </w:p>
    <w:p w:rsidR="00437B3A" w:rsidRDefault="00437B3A" w:rsidP="00437B3A">
      <w:pPr>
        <w:pStyle w:val="Code"/>
        <w:autoSpaceDE w:val="0"/>
        <w:autoSpaceDN w:val="0"/>
      </w:pPr>
      <w:r>
        <w:t>int fill_symbol_table(FILE *out, TranslationUnit *tu);</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Reads the sic statements fills the symbol table (all within tu)</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Print errors to output stream</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Returns success as boolean</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int validate_statements(FILE *out, TranslationUnit *tu);</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Validates the statements in tu. This assigns the p, b, e flag and checks</w:t>
      </w:r>
    </w:p>
    <w:p w:rsidR="00437B3A" w:rsidRDefault="00437B3A" w:rsidP="00437B3A">
      <w:pPr>
        <w:pStyle w:val="Code"/>
        <w:autoSpaceDE w:val="0"/>
        <w:autoSpaceDN w:val="0"/>
      </w:pPr>
      <w:r>
        <w:t xml:space="preserve"> * if p or b relative offsets can be used for non-extended instructions. Also</w:t>
      </w:r>
    </w:p>
    <w:p w:rsidR="00437B3A" w:rsidRDefault="00437B3A" w:rsidP="00437B3A">
      <w:pPr>
        <w:pStyle w:val="Code"/>
        <w:autoSpaceDE w:val="0"/>
        <w:autoSpaceDN w:val="0"/>
      </w:pPr>
      <w:r>
        <w:t xml:space="preserve"> * assigns the offset or absolute address that'll be used in the actual</w:t>
      </w:r>
    </w:p>
    <w:p w:rsidR="00437B3A" w:rsidRDefault="00437B3A" w:rsidP="00437B3A">
      <w:pPr>
        <w:pStyle w:val="Code"/>
        <w:autoSpaceDE w:val="0"/>
        <w:autoSpaceDN w:val="0"/>
      </w:pPr>
      <w:r>
        <w:t xml:space="preserve"> * instruction. Also sets the base addresses.</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Print errors to output stream</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Returns success as boolean</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void fprint_lst_line(FILE *out, SicStatement *statement, HashTable *opcodes);</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Prints the validated statement as a line in an lst file.</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 xml:space="preserve">void fprint_statement_in_hex(FILE *out, SicStatement *statement, </w:t>
      </w:r>
    </w:p>
    <w:p w:rsidR="00437B3A" w:rsidRDefault="00437B3A" w:rsidP="00437B3A">
      <w:pPr>
        <w:pStyle w:val="Code"/>
        <w:autoSpaceDE w:val="0"/>
        <w:autoSpaceDN w:val="0"/>
      </w:pPr>
      <w:r>
        <w:tab/>
      </w:r>
      <w:r>
        <w:tab/>
        <w:t>HashTable *opcodes);</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Prints the hex representation of the instruction stated by the</w:t>
      </w:r>
    </w:p>
    <w:p w:rsidR="00437B3A" w:rsidRDefault="00437B3A" w:rsidP="00437B3A">
      <w:pPr>
        <w:pStyle w:val="Code"/>
        <w:autoSpaceDE w:val="0"/>
        <w:autoSpaceDN w:val="0"/>
      </w:pPr>
      <w:r>
        <w:t xml:space="preserve"> * validated SicStatement.</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void fprint_header_record(FILE *out, TranslationUnit *tu);</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Prints the header record for translation unit tu.</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void fprint_text_record(FILE *out, TranslationUnit *tu);</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Prints the text record for translation unit tu.</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void fprint_end_record(FILE *out, TranslationUnit *tu);</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Prints the end record for translation unit tu.</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void fprint_modificaiton_record(FILE *out, TranslationUnit *tu);</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Prints the modification record for translation unit tu.</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#endif</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assemble.h</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This is where the assembly happens.</w:t>
      </w:r>
    </w:p>
    <w:p w:rsidR="00437B3A" w:rsidRDefault="00437B3A" w:rsidP="00437B3A">
      <w:pPr>
        <w:pStyle w:val="Code"/>
        <w:autoSpaceDE w:val="0"/>
        <w:autoSpaceDN w:val="0"/>
      </w:pPr>
      <w:r>
        <w:t xml:space="preserve"> * </w:t>
      </w:r>
    </w:p>
    <w:p w:rsidR="00437B3A" w:rsidRDefault="00437B3A" w:rsidP="00437B3A">
      <w:pPr>
        <w:pStyle w:val="Code"/>
        <w:autoSpaceDE w:val="0"/>
        <w:autoSpaceDN w:val="0"/>
      </w:pPr>
      <w:r>
        <w:t xml:space="preserve"> * In a nutshell, this is our assembly process:</w:t>
      </w:r>
    </w:p>
    <w:p w:rsidR="00437B3A" w:rsidRDefault="00437B3A" w:rsidP="00437B3A">
      <w:pPr>
        <w:pStyle w:val="Code"/>
        <w:autoSpaceDE w:val="0"/>
        <w:autoSpaceDN w:val="0"/>
      </w:pPr>
      <w:r>
        <w:t xml:space="preserve"> * Read the assembly file, process it and save the translated SIC/XE code</w:t>
      </w:r>
    </w:p>
    <w:p w:rsidR="00437B3A" w:rsidRDefault="00437B3A" w:rsidP="00437B3A">
      <w:pPr>
        <w:pStyle w:val="Code"/>
        <w:autoSpaceDE w:val="0"/>
        <w:autoSpaceDN w:val="0"/>
      </w:pPr>
      <w:r>
        <w:t xml:space="preserve"> * as a TranslationUnit. Invidiual SIC/XE statements are saved within a</w:t>
      </w:r>
    </w:p>
    <w:p w:rsidR="00437B3A" w:rsidRDefault="00437B3A" w:rsidP="00437B3A">
      <w:pPr>
        <w:pStyle w:val="Code"/>
        <w:autoSpaceDE w:val="0"/>
        <w:autoSpaceDN w:val="0"/>
      </w:pPr>
      <w:r>
        <w:t xml:space="preserve"> * TranslationUnit as a linked-list of SicStatement's - which contain all</w:t>
      </w:r>
    </w:p>
    <w:p w:rsidR="00437B3A" w:rsidRDefault="00437B3A" w:rsidP="00437B3A">
      <w:pPr>
        <w:pStyle w:val="Code"/>
        <w:autoSpaceDE w:val="0"/>
        <w:autoSpaceDN w:val="0"/>
      </w:pPr>
      <w:r>
        <w:t xml:space="preserve"> * the information needed to generate the .lst and .obj files.</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lastRenderedPageBreak/>
        <w:t xml:space="preserve"> * Note that most of the implementations involve calling helper functions from</w:t>
      </w:r>
    </w:p>
    <w:p w:rsidR="00437B3A" w:rsidRDefault="00437B3A" w:rsidP="00437B3A">
      <w:pPr>
        <w:pStyle w:val="Code"/>
        <w:autoSpaceDE w:val="0"/>
        <w:autoSpaceDN w:val="0"/>
      </w:pPr>
      <w:r>
        <w:t xml:space="preserve"> * asm_helper.h.</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#ifndef ASSEMBLE_H</w:t>
      </w:r>
    </w:p>
    <w:p w:rsidR="00437B3A" w:rsidRDefault="00437B3A" w:rsidP="00437B3A">
      <w:pPr>
        <w:pStyle w:val="Code"/>
        <w:autoSpaceDE w:val="0"/>
        <w:autoSpaceDN w:val="0"/>
      </w:pPr>
      <w:r>
        <w:t>#define ASSEMBLE_H</w:t>
      </w:r>
    </w:p>
    <w:p w:rsidR="00437B3A" w:rsidRDefault="00437B3A" w:rsidP="00437B3A">
      <w:pPr>
        <w:pStyle w:val="Code"/>
        <w:autoSpaceDE w:val="0"/>
        <w:autoSpaceDN w:val="0"/>
      </w:pPr>
      <w:r>
        <w:t>#include "hashtable.h"</w:t>
      </w:r>
    </w:p>
    <w:p w:rsidR="00437B3A" w:rsidRDefault="00437B3A" w:rsidP="00437B3A">
      <w:pPr>
        <w:pStyle w:val="Code"/>
        <w:autoSpaceDE w:val="0"/>
        <w:autoSpaceDN w:val="0"/>
      </w:pPr>
      <w:r>
        <w:t>#include "reserved.h"</w:t>
      </w:r>
    </w:p>
    <w:p w:rsidR="00437B3A" w:rsidRDefault="00437B3A" w:rsidP="00437B3A">
      <w:pPr>
        <w:pStyle w:val="Code"/>
        <w:autoSpaceDE w:val="0"/>
        <w:autoSpaceDN w:val="0"/>
      </w:pPr>
      <w:r>
        <w:t>#include "symbol.h"</w:t>
      </w:r>
    </w:p>
    <w:p w:rsidR="00437B3A" w:rsidRDefault="00437B3A" w:rsidP="00437B3A">
      <w:pPr>
        <w:pStyle w:val="Code"/>
        <w:autoSpaceDE w:val="0"/>
        <w:autoSpaceDN w:val="0"/>
      </w:pPr>
      <w:r>
        <w:t>#include "asm_helper.h"</w:t>
      </w:r>
    </w:p>
    <w:p w:rsidR="00437B3A" w:rsidRDefault="00437B3A" w:rsidP="00437B3A">
      <w:pPr>
        <w:pStyle w:val="Code"/>
        <w:autoSpaceDE w:val="0"/>
        <w:autoSpaceDN w:val="0"/>
      </w:pPr>
      <w:r>
        <w:t>#include "parser.h"</w:t>
      </w:r>
    </w:p>
    <w:p w:rsidR="00437B3A" w:rsidRDefault="00437B3A" w:rsidP="00437B3A">
      <w:pPr>
        <w:pStyle w:val="Code"/>
        <w:autoSpaceDE w:val="0"/>
        <w:autoSpaceDN w:val="0"/>
      </w:pPr>
    </w:p>
    <w:p w:rsidR="00437B3A" w:rsidRDefault="00437B3A" w:rsidP="00437B3A">
      <w:pPr>
        <w:pStyle w:val="Code"/>
        <w:autoSpaceDE w:val="0"/>
        <w:autoSpaceDN w:val="0"/>
      </w:pPr>
      <w:r>
        <w:t>int assemble_1(FILE *out, ParsedCommand *pc);</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Assembles pc-&gt;argument[0] (*.asm) and generates an obj file and an lst</w:t>
      </w:r>
    </w:p>
    <w:p w:rsidR="00437B3A" w:rsidRDefault="00437B3A" w:rsidP="00437B3A">
      <w:pPr>
        <w:pStyle w:val="Code"/>
        <w:autoSpaceDE w:val="0"/>
        <w:autoSpaceDN w:val="0"/>
      </w:pPr>
      <w:r>
        <w:t xml:space="preserve"> * file.</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Return success as boolean.</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int symbol_0(FILE *out, ParsedCommand *pc);</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Prints out the symbol table of the previously assembled SIC/XE program.</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Return TRUE (since there's no way to fail..?)</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TranslationUnit *translate(</w:t>
      </w:r>
    </w:p>
    <w:p w:rsidR="00437B3A" w:rsidRDefault="00437B3A" w:rsidP="00437B3A">
      <w:pPr>
        <w:pStyle w:val="Code"/>
        <w:autoSpaceDE w:val="0"/>
        <w:autoSpaceDN w:val="0"/>
      </w:pPr>
      <w:r>
        <w:tab/>
      </w:r>
      <w:r>
        <w:tab/>
        <w:t>FILE *out, FILE *in, HashTable *opcodes, ReservedDict *reserved);</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Translate the given asm file stream *in* into a TranslationUnit.</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Return the resulting TranslationUnit on success.</w:t>
      </w:r>
    </w:p>
    <w:p w:rsidR="00437B3A" w:rsidRDefault="00437B3A" w:rsidP="00437B3A">
      <w:pPr>
        <w:pStyle w:val="Code"/>
        <w:autoSpaceDE w:val="0"/>
        <w:autoSpaceDN w:val="0"/>
      </w:pPr>
      <w:r>
        <w:t xml:space="preserve"> * Return NULL on fail.</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void free_translation_unit(TranslationUnit *tu);</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Deallocates the translation unit</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void generate_obj(FILE *out, TranslationUnit *tu);</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Generates object code from the TranslationUnit and print it to the *out*</w:t>
      </w:r>
    </w:p>
    <w:p w:rsidR="00437B3A" w:rsidRDefault="00437B3A" w:rsidP="00437B3A">
      <w:pPr>
        <w:pStyle w:val="Code"/>
        <w:autoSpaceDE w:val="0"/>
        <w:autoSpaceDN w:val="0"/>
      </w:pPr>
      <w:r>
        <w:t xml:space="preserve"> * stream.</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void generate_lst(FILE *out, TranslationUnit *tu);</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Generates a listing record from the TranslationUnit and print it to the</w:t>
      </w:r>
    </w:p>
    <w:p w:rsidR="00437B3A" w:rsidRDefault="00437B3A" w:rsidP="00437B3A">
      <w:pPr>
        <w:pStyle w:val="Code"/>
        <w:autoSpaceDE w:val="0"/>
        <w:autoSpaceDN w:val="0"/>
      </w:pPr>
      <w:r>
        <w:t xml:space="preserve"> * *out* stream.</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void print_symlist(FILE *out, TranslationUnit *tu);</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Print the list of symbols defined in the TranslationUnit and print it to</w:t>
      </w:r>
    </w:p>
    <w:p w:rsidR="00437B3A" w:rsidRDefault="00437B3A" w:rsidP="00437B3A">
      <w:pPr>
        <w:pStyle w:val="Code"/>
        <w:autoSpaceDE w:val="0"/>
        <w:autoSpaceDN w:val="0"/>
      </w:pPr>
      <w:r>
        <w:t xml:space="preserve"> * the *out* stream.</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#endif</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file.h</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A module for printing the current directory and printing the</w:t>
      </w:r>
    </w:p>
    <w:p w:rsidR="00437B3A" w:rsidRDefault="00437B3A" w:rsidP="00437B3A">
      <w:pPr>
        <w:pStyle w:val="Code"/>
        <w:autoSpaceDE w:val="0"/>
        <w:autoSpaceDN w:val="0"/>
      </w:pPr>
      <w:r>
        <w:t xml:space="preserve"> * contents of files.</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#ifndef FILE_H</w:t>
      </w:r>
    </w:p>
    <w:p w:rsidR="00437B3A" w:rsidRDefault="00437B3A" w:rsidP="00437B3A">
      <w:pPr>
        <w:pStyle w:val="Code"/>
        <w:autoSpaceDE w:val="0"/>
        <w:autoSpaceDN w:val="0"/>
      </w:pPr>
      <w:r>
        <w:lastRenderedPageBreak/>
        <w:t>#define FILE_H</w:t>
      </w:r>
    </w:p>
    <w:p w:rsidR="00437B3A" w:rsidRDefault="00437B3A" w:rsidP="00437B3A">
      <w:pPr>
        <w:pStyle w:val="Code"/>
        <w:autoSpaceDE w:val="0"/>
        <w:autoSpaceDN w:val="0"/>
      </w:pPr>
      <w:r>
        <w:t>#include &lt;stdio.h&gt;</w:t>
      </w:r>
    </w:p>
    <w:p w:rsidR="00437B3A" w:rsidRDefault="00437B3A" w:rsidP="00437B3A">
      <w:pPr>
        <w:pStyle w:val="Code"/>
        <w:autoSpaceDE w:val="0"/>
        <w:autoSpaceDN w:val="0"/>
      </w:pPr>
    </w:p>
    <w:p w:rsidR="00437B3A" w:rsidRDefault="00437B3A" w:rsidP="00437B3A">
      <w:pPr>
        <w:pStyle w:val="Code"/>
        <w:autoSpaceDE w:val="0"/>
        <w:autoSpaceDN w:val="0"/>
      </w:pPr>
      <w:r>
        <w:t>void fprint_dir(FILE *out);</w:t>
      </w:r>
    </w:p>
    <w:p w:rsidR="00437B3A" w:rsidRDefault="00437B3A" w:rsidP="00437B3A">
      <w:pPr>
        <w:pStyle w:val="Code"/>
        <w:autoSpaceDE w:val="0"/>
        <w:autoSpaceDN w:val="0"/>
      </w:pPr>
      <w:r>
        <w:t>/*</w:t>
      </w:r>
      <w:r>
        <w:tab/>
        <w:t>Description</w:t>
      </w:r>
    </w:p>
    <w:p w:rsidR="00437B3A" w:rsidRDefault="00437B3A" w:rsidP="00437B3A">
      <w:pPr>
        <w:pStyle w:val="Code"/>
        <w:autoSpaceDE w:val="0"/>
        <w:autoSpaceDN w:val="0"/>
      </w:pPr>
      <w:r>
        <w:t xml:space="preserve"> *</w:t>
      </w:r>
      <w:r>
        <w:tab/>
        <w:t>Print the current directory to output stream</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int fprint_file(FILE *out, char *filename);</w:t>
      </w:r>
    </w:p>
    <w:p w:rsidR="00437B3A" w:rsidRDefault="00437B3A" w:rsidP="00437B3A">
      <w:pPr>
        <w:pStyle w:val="Code"/>
        <w:autoSpaceDE w:val="0"/>
        <w:autoSpaceDN w:val="0"/>
      </w:pPr>
      <w:r>
        <w:t>/*</w:t>
      </w:r>
      <w:r>
        <w:tab/>
        <w:t>Description</w:t>
      </w:r>
    </w:p>
    <w:p w:rsidR="00437B3A" w:rsidRDefault="00437B3A" w:rsidP="00437B3A">
      <w:pPr>
        <w:pStyle w:val="Code"/>
        <w:autoSpaceDE w:val="0"/>
        <w:autoSpaceDN w:val="0"/>
      </w:pPr>
      <w:r>
        <w:t xml:space="preserve"> *</w:t>
      </w:r>
      <w:r>
        <w:tab/>
        <w:t>Print the contents of 'filename' to output stream</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#endif</w:t>
      </w:r>
    </w:p>
    <w:p w:rsidR="00437B3A" w:rsidRDefault="00437B3A" w:rsidP="00437B3A">
      <w:pPr>
        <w:pStyle w:val="Code"/>
        <w:autoSpaceDE w:val="0"/>
        <w:autoSpaceDN w:val="0"/>
      </w:pPr>
      <w:r>
        <w:t>#ifndef GENERIC_DICT_H</w:t>
      </w:r>
    </w:p>
    <w:p w:rsidR="00437B3A" w:rsidRDefault="00437B3A" w:rsidP="00437B3A">
      <w:pPr>
        <w:pStyle w:val="Code"/>
        <w:autoSpaceDE w:val="0"/>
        <w:autoSpaceDN w:val="0"/>
      </w:pPr>
      <w:r>
        <w:t>#define GENERIC_DICT_H</w:t>
      </w:r>
    </w:p>
    <w:p w:rsidR="00437B3A" w:rsidRDefault="00437B3A" w:rsidP="00437B3A">
      <w:pPr>
        <w:pStyle w:val="Code"/>
        <w:autoSpaceDE w:val="0"/>
        <w:autoSpaceDN w:val="0"/>
      </w:pPr>
      <w:r>
        <w:t>#include &lt;stdio.h&gt;</w:t>
      </w:r>
    </w:p>
    <w:p w:rsidR="00437B3A" w:rsidRDefault="00437B3A" w:rsidP="00437B3A">
      <w:pPr>
        <w:pStyle w:val="Code"/>
        <w:autoSpaceDE w:val="0"/>
        <w:autoSpaceDN w:val="0"/>
      </w:pP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generic_dict</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This module provides a generic dictionary (internally, a hash table) that</w:t>
      </w:r>
    </w:p>
    <w:p w:rsidR="00437B3A" w:rsidRDefault="00437B3A" w:rsidP="00437B3A">
      <w:pPr>
        <w:pStyle w:val="Code"/>
        <w:autoSpaceDE w:val="0"/>
        <w:autoSpaceDN w:val="0"/>
      </w:pPr>
      <w:r>
        <w:t xml:space="preserve"> * stores values as references, pointed by void pointers.</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To implement a dictionary that holds a custom type, just typedef Dict to</w:t>
      </w:r>
    </w:p>
    <w:p w:rsidR="00437B3A" w:rsidRDefault="00437B3A" w:rsidP="00437B3A">
      <w:pPr>
        <w:pStyle w:val="Code"/>
        <w:autoSpaceDE w:val="0"/>
        <w:autoSpaceDN w:val="0"/>
      </w:pPr>
      <w:r>
        <w:t xml:space="preserve"> * the dictionary of that type (like typedef Dict StringDict;) and wrap the </w:t>
      </w:r>
    </w:p>
    <w:p w:rsidR="00437B3A" w:rsidRDefault="00437B3A" w:rsidP="00437B3A">
      <w:pPr>
        <w:pStyle w:val="Code"/>
        <w:autoSpaceDE w:val="0"/>
        <w:autoSpaceDN w:val="0"/>
      </w:pPr>
      <w:r>
        <w:t xml:space="preserve"> * following dictionary functions to handle that type. All of the hash table</w:t>
      </w:r>
    </w:p>
    <w:p w:rsidR="00437B3A" w:rsidRDefault="00437B3A" w:rsidP="00437B3A">
      <w:pPr>
        <w:pStyle w:val="Code"/>
        <w:autoSpaceDE w:val="0"/>
        <w:autoSpaceDN w:val="0"/>
      </w:pPr>
      <w:r>
        <w:t xml:space="preserve"> * related gizmo's are implemented within this module!</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typedef struct _BucketNode {</w:t>
      </w:r>
    </w:p>
    <w:p w:rsidR="00437B3A" w:rsidRDefault="00437B3A" w:rsidP="00437B3A">
      <w:pPr>
        <w:pStyle w:val="Code"/>
        <w:autoSpaceDE w:val="0"/>
        <w:autoSpaceDN w:val="0"/>
      </w:pPr>
      <w:r>
        <w:tab/>
        <w:t>char *key;</w:t>
      </w:r>
    </w:p>
    <w:p w:rsidR="00437B3A" w:rsidRDefault="00437B3A" w:rsidP="00437B3A">
      <w:pPr>
        <w:pStyle w:val="Code"/>
        <w:autoSpaceDE w:val="0"/>
        <w:autoSpaceDN w:val="0"/>
      </w:pPr>
      <w:r>
        <w:tab/>
        <w:t>void *value;</w:t>
      </w:r>
    </w:p>
    <w:p w:rsidR="00437B3A" w:rsidRDefault="00437B3A" w:rsidP="00437B3A">
      <w:pPr>
        <w:pStyle w:val="Code"/>
        <w:autoSpaceDE w:val="0"/>
        <w:autoSpaceDN w:val="0"/>
      </w:pPr>
      <w:r>
        <w:tab/>
        <w:t>struct _BucketNode *link;</w:t>
      </w:r>
    </w:p>
    <w:p w:rsidR="00437B3A" w:rsidRDefault="00437B3A" w:rsidP="00437B3A">
      <w:pPr>
        <w:pStyle w:val="Code"/>
        <w:autoSpaceDE w:val="0"/>
        <w:autoSpaceDN w:val="0"/>
      </w:pPr>
      <w:r>
        <w:t>} BucketNode;</w:t>
      </w:r>
    </w:p>
    <w:p w:rsidR="00437B3A" w:rsidRDefault="00437B3A" w:rsidP="00437B3A">
      <w:pPr>
        <w:pStyle w:val="Code"/>
        <w:autoSpaceDE w:val="0"/>
        <w:autoSpaceDN w:val="0"/>
      </w:pPr>
    </w:p>
    <w:p w:rsidR="00437B3A" w:rsidRDefault="00437B3A" w:rsidP="00437B3A">
      <w:pPr>
        <w:pStyle w:val="Code"/>
        <w:autoSpaceDE w:val="0"/>
        <w:autoSpaceDN w:val="0"/>
      </w:pPr>
      <w:r>
        <w:t>typedef struct _DictNode {</w:t>
      </w:r>
    </w:p>
    <w:p w:rsidR="00437B3A" w:rsidRDefault="00437B3A" w:rsidP="00437B3A">
      <w:pPr>
        <w:pStyle w:val="Code"/>
        <w:autoSpaceDE w:val="0"/>
        <w:autoSpaceDN w:val="0"/>
      </w:pPr>
      <w:r>
        <w:tab/>
        <w:t>BucketNode *head;</w:t>
      </w:r>
    </w:p>
    <w:p w:rsidR="00437B3A" w:rsidRDefault="00437B3A" w:rsidP="00437B3A">
      <w:pPr>
        <w:pStyle w:val="Code"/>
        <w:autoSpaceDE w:val="0"/>
        <w:autoSpaceDN w:val="0"/>
      </w:pPr>
      <w:r>
        <w:tab/>
        <w:t>BucketNode *last;</w:t>
      </w:r>
    </w:p>
    <w:p w:rsidR="00437B3A" w:rsidRDefault="00437B3A" w:rsidP="00437B3A">
      <w:pPr>
        <w:pStyle w:val="Code"/>
        <w:autoSpaceDE w:val="0"/>
        <w:autoSpaceDN w:val="0"/>
      </w:pPr>
      <w:r>
        <w:t>} DictNode;</w:t>
      </w:r>
    </w:p>
    <w:p w:rsidR="00437B3A" w:rsidRDefault="00437B3A" w:rsidP="00437B3A">
      <w:pPr>
        <w:pStyle w:val="Code"/>
        <w:autoSpaceDE w:val="0"/>
        <w:autoSpaceDN w:val="0"/>
      </w:pPr>
    </w:p>
    <w:p w:rsidR="00437B3A" w:rsidRDefault="00437B3A" w:rsidP="00437B3A">
      <w:pPr>
        <w:pStyle w:val="Code"/>
        <w:autoSpaceDE w:val="0"/>
        <w:autoSpaceDN w:val="0"/>
      </w:pPr>
      <w:r>
        <w:t>typedef struct _Dict {</w:t>
      </w:r>
    </w:p>
    <w:p w:rsidR="00437B3A" w:rsidRDefault="00437B3A" w:rsidP="00437B3A">
      <w:pPr>
        <w:pStyle w:val="Code"/>
        <w:autoSpaceDE w:val="0"/>
        <w:autoSpaceDN w:val="0"/>
      </w:pPr>
      <w:r>
        <w:tab/>
        <w:t>int size;</w:t>
      </w:r>
    </w:p>
    <w:p w:rsidR="00437B3A" w:rsidRDefault="00437B3A" w:rsidP="00437B3A">
      <w:pPr>
        <w:pStyle w:val="Code"/>
        <w:autoSpaceDE w:val="0"/>
        <w:autoSpaceDN w:val="0"/>
      </w:pPr>
      <w:r>
        <w:tab/>
        <w:t>DictNode *nodes;</w:t>
      </w:r>
    </w:p>
    <w:p w:rsidR="00437B3A" w:rsidRDefault="00437B3A" w:rsidP="00437B3A">
      <w:pPr>
        <w:pStyle w:val="Code"/>
        <w:autoSpaceDE w:val="0"/>
        <w:autoSpaceDN w:val="0"/>
      </w:pPr>
      <w:r>
        <w:t>} Dict;</w:t>
      </w:r>
    </w:p>
    <w:p w:rsidR="00437B3A" w:rsidRDefault="00437B3A" w:rsidP="00437B3A">
      <w:pPr>
        <w:pStyle w:val="Code"/>
        <w:autoSpaceDE w:val="0"/>
        <w:autoSpaceDN w:val="0"/>
      </w:pPr>
    </w:p>
    <w:p w:rsidR="00437B3A" w:rsidRDefault="00437B3A" w:rsidP="00437B3A">
      <w:pPr>
        <w:pStyle w:val="Code"/>
        <w:autoSpaceDE w:val="0"/>
        <w:autoSpaceDN w:val="0"/>
      </w:pPr>
      <w:r>
        <w:t>Dict *new_dict(int size);</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Allocates and returns a new dictionary with a bucket size of *size*</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void free_dict(Dict *dict, void (*free_value) (void *value));</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Frees the dictonary structure, and frees the invidiuals values of your</w:t>
      </w:r>
    </w:p>
    <w:p w:rsidR="00437B3A" w:rsidRDefault="00437B3A" w:rsidP="00437B3A">
      <w:pPr>
        <w:pStyle w:val="Code"/>
        <w:autoSpaceDE w:val="0"/>
        <w:autoSpaceDN w:val="0"/>
      </w:pPr>
      <w:r>
        <w:t xml:space="preserve"> * custom type using a custom free function (that you provide ;)</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void add_to_dict(Dict *dict, char *key, void *value);</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Adds a key-value pair to the dictionary.</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int find_from_dict(Dict *dict, char *key, void **value);</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Finds a value cooresponing to *key* within *dict*. If found, it is assigned</w:t>
      </w:r>
    </w:p>
    <w:p w:rsidR="00437B3A" w:rsidRDefault="00437B3A" w:rsidP="00437B3A">
      <w:pPr>
        <w:pStyle w:val="Code"/>
        <w:autoSpaceDE w:val="0"/>
        <w:autoSpaceDN w:val="0"/>
      </w:pPr>
      <w:r>
        <w:t xml:space="preserve"> * to *value.</w:t>
      </w:r>
    </w:p>
    <w:p w:rsidR="00437B3A" w:rsidRDefault="00437B3A" w:rsidP="00437B3A">
      <w:pPr>
        <w:pStyle w:val="Code"/>
        <w:autoSpaceDE w:val="0"/>
        <w:autoSpaceDN w:val="0"/>
      </w:pPr>
      <w:r>
        <w:t xml:space="preserve"> * </w:t>
      </w:r>
    </w:p>
    <w:p w:rsidR="00437B3A" w:rsidRDefault="00437B3A" w:rsidP="00437B3A">
      <w:pPr>
        <w:pStyle w:val="Code"/>
        <w:autoSpaceDE w:val="0"/>
        <w:autoSpaceDN w:val="0"/>
      </w:pPr>
      <w:r>
        <w:t xml:space="preserve"> * Return success as boolean.</w:t>
      </w:r>
    </w:p>
    <w:p w:rsidR="00437B3A" w:rsidRDefault="00437B3A" w:rsidP="00437B3A">
      <w:pPr>
        <w:pStyle w:val="Code"/>
        <w:autoSpaceDE w:val="0"/>
        <w:autoSpaceDN w:val="0"/>
      </w:pPr>
      <w:r>
        <w:lastRenderedPageBreak/>
        <w:t xml:space="preserve"> */</w:t>
      </w:r>
    </w:p>
    <w:p w:rsidR="00437B3A" w:rsidRDefault="00437B3A" w:rsidP="00437B3A">
      <w:pPr>
        <w:pStyle w:val="Code"/>
        <w:autoSpaceDE w:val="0"/>
        <w:autoSpaceDN w:val="0"/>
      </w:pPr>
    </w:p>
    <w:p w:rsidR="00437B3A" w:rsidRDefault="00437B3A" w:rsidP="00437B3A">
      <w:pPr>
        <w:pStyle w:val="Code"/>
        <w:autoSpaceDE w:val="0"/>
        <w:autoSpaceDN w:val="0"/>
      </w:pPr>
      <w:r>
        <w:t>int dict_contains(Dict *dict, char *key);</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Return whether if *key* exists within *dict*.</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void fprint_dict(FILE *out, Dict *dict, void (*print_value) (FILE *out, void *value));</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Print dictionary in the following format to the *out* stream.</w:t>
      </w:r>
    </w:p>
    <w:p w:rsidR="00437B3A" w:rsidRDefault="00437B3A" w:rsidP="00437B3A">
      <w:pPr>
        <w:pStyle w:val="Code"/>
        <w:autoSpaceDE w:val="0"/>
        <w:autoSpaceDN w:val="0"/>
      </w:pPr>
      <w:r>
        <w:t xml:space="preserve"> * 0: [KEY,VALUE] -&gt; [KEY,VALUE]...</w:t>
      </w:r>
    </w:p>
    <w:p w:rsidR="00437B3A" w:rsidRDefault="00437B3A" w:rsidP="00437B3A">
      <w:pPr>
        <w:pStyle w:val="Code"/>
        <w:autoSpaceDE w:val="0"/>
        <w:autoSpaceDN w:val="0"/>
      </w:pPr>
      <w:r>
        <w:t xml:space="preserve"> * </w:t>
      </w:r>
    </w:p>
    <w:p w:rsidR="00437B3A" w:rsidRDefault="00437B3A" w:rsidP="00437B3A">
      <w:pPr>
        <w:pStyle w:val="Code"/>
        <w:autoSpaceDE w:val="0"/>
        <w:autoSpaceDN w:val="0"/>
      </w:pPr>
      <w:r>
        <w:t xml:space="preserve"> * The VALUE part is printed using the print function *print_value*.</w:t>
      </w:r>
    </w:p>
    <w:p w:rsidR="00437B3A" w:rsidRDefault="00437B3A" w:rsidP="00437B3A">
      <w:pPr>
        <w:pStyle w:val="Code"/>
        <w:autoSpaceDE w:val="0"/>
        <w:autoSpaceDN w:val="0"/>
      </w:pPr>
      <w:r>
        <w:t xml:space="preserve"> * Yes, you provide that too :) Because, we don't know the type of *value!</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 xml:space="preserve">void fprint_dict_values(FILE *out, Dict *dict, </w:t>
      </w:r>
    </w:p>
    <w:p w:rsidR="00437B3A" w:rsidRDefault="00437B3A" w:rsidP="00437B3A">
      <w:pPr>
        <w:pStyle w:val="Code"/>
        <w:autoSpaceDE w:val="0"/>
        <w:autoSpaceDN w:val="0"/>
      </w:pPr>
      <w:r>
        <w:tab/>
      </w:r>
      <w:r>
        <w:tab/>
        <w:t>void (*print_value) (FILE *out, void *value));</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Print dictionary in the following format to the *out* stream.</w:t>
      </w:r>
    </w:p>
    <w:p w:rsidR="00437B3A" w:rsidRDefault="00437B3A" w:rsidP="00437B3A">
      <w:pPr>
        <w:pStyle w:val="Code"/>
        <w:autoSpaceDE w:val="0"/>
        <w:autoSpaceDN w:val="0"/>
      </w:pPr>
      <w:r>
        <w:t xml:space="preserve"> * \tKEY\tVALUE\n</w:t>
      </w:r>
    </w:p>
    <w:p w:rsidR="00437B3A" w:rsidRDefault="00437B3A" w:rsidP="00437B3A">
      <w:pPr>
        <w:pStyle w:val="Code"/>
        <w:autoSpaceDE w:val="0"/>
        <w:autoSpaceDN w:val="0"/>
      </w:pPr>
      <w:r>
        <w:t xml:space="preserve"> * \tKEY\tVALUE\n</w:t>
      </w:r>
    </w:p>
    <w:p w:rsidR="00437B3A" w:rsidRDefault="00437B3A" w:rsidP="00437B3A">
      <w:pPr>
        <w:pStyle w:val="Code"/>
        <w:autoSpaceDE w:val="0"/>
        <w:autoSpaceDN w:val="0"/>
      </w:pPr>
      <w:r>
        <w:t xml:space="preserve"> * ...</w:t>
      </w:r>
    </w:p>
    <w:p w:rsidR="00437B3A" w:rsidRDefault="00437B3A" w:rsidP="00437B3A">
      <w:pPr>
        <w:pStyle w:val="Code"/>
        <w:autoSpaceDE w:val="0"/>
        <w:autoSpaceDN w:val="0"/>
      </w:pPr>
      <w:r>
        <w:t xml:space="preserve"> * </w:t>
      </w:r>
    </w:p>
    <w:p w:rsidR="00437B3A" w:rsidRDefault="00437B3A" w:rsidP="00437B3A">
      <w:pPr>
        <w:pStyle w:val="Code"/>
        <w:autoSpaceDE w:val="0"/>
        <w:autoSpaceDN w:val="0"/>
      </w:pPr>
      <w:r>
        <w:t xml:space="preserve"> * Again, the VALUE part is printed using the print function *print_value*.</w:t>
      </w:r>
    </w:p>
    <w:p w:rsidR="00437B3A" w:rsidRDefault="00437B3A" w:rsidP="00437B3A">
      <w:pPr>
        <w:pStyle w:val="Code"/>
        <w:autoSpaceDE w:val="0"/>
        <w:autoSpaceDN w:val="0"/>
      </w:pPr>
      <w:r>
        <w:t xml:space="preserve"> * Of course, you provide that too :)</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void ignore_dict_values(void *value);</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Use this function in free_dict when your values do not require freeing.</w:t>
      </w:r>
    </w:p>
    <w:p w:rsidR="00437B3A" w:rsidRDefault="00437B3A" w:rsidP="00437B3A">
      <w:pPr>
        <w:pStyle w:val="Code"/>
        <w:autoSpaceDE w:val="0"/>
        <w:autoSpaceDN w:val="0"/>
      </w:pPr>
      <w:r>
        <w:t xml:space="preserve"> * For example, references to statically allocated strings. This srsly doesn't</w:t>
      </w:r>
    </w:p>
    <w:p w:rsidR="00437B3A" w:rsidRDefault="00437B3A" w:rsidP="00437B3A">
      <w:pPr>
        <w:pStyle w:val="Code"/>
        <w:autoSpaceDE w:val="0"/>
        <w:autoSpaceDN w:val="0"/>
      </w:pPr>
      <w:r>
        <w:t xml:space="preserve"> * do anything with the passed *value*.</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#endif</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generic_list</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This module provides a generic linked-list that stores values as</w:t>
      </w:r>
    </w:p>
    <w:p w:rsidR="00437B3A" w:rsidRDefault="00437B3A" w:rsidP="00437B3A">
      <w:pPr>
        <w:pStyle w:val="Code"/>
        <w:autoSpaceDE w:val="0"/>
        <w:autoSpaceDN w:val="0"/>
      </w:pPr>
      <w:r>
        <w:t xml:space="preserve"> * references, pointed by void pointers.</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~~Because we have to implement like 15 frigging different linked-lists</w:t>
      </w:r>
    </w:p>
    <w:p w:rsidR="00437B3A" w:rsidRDefault="00437B3A" w:rsidP="00437B3A">
      <w:pPr>
        <w:pStyle w:val="Code"/>
        <w:autoSpaceDE w:val="0"/>
        <w:autoSpaceDN w:val="0"/>
      </w:pPr>
      <w:r>
        <w:t xml:space="preserve"> * during this project mann.~~</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To implement a linked-list that holds a custom type, just typedef List to</w:t>
      </w:r>
    </w:p>
    <w:p w:rsidR="00437B3A" w:rsidRDefault="00437B3A" w:rsidP="00437B3A">
      <w:pPr>
        <w:pStyle w:val="Code"/>
        <w:autoSpaceDE w:val="0"/>
        <w:autoSpaceDN w:val="0"/>
      </w:pPr>
      <w:r>
        <w:t xml:space="preserve"> * the list of that type (like typedef List StringList;) and wrap the </w:t>
      </w:r>
    </w:p>
    <w:p w:rsidR="00437B3A" w:rsidRDefault="00437B3A" w:rsidP="00437B3A">
      <w:pPr>
        <w:pStyle w:val="Code"/>
        <w:autoSpaceDE w:val="0"/>
        <w:autoSpaceDN w:val="0"/>
      </w:pPr>
      <w:r>
        <w:t xml:space="preserve"> * following linked-list functions to handle that type. All of the linked-list</w:t>
      </w:r>
    </w:p>
    <w:p w:rsidR="00437B3A" w:rsidRDefault="00437B3A" w:rsidP="00437B3A">
      <w:pPr>
        <w:pStyle w:val="Code"/>
        <w:autoSpaceDE w:val="0"/>
        <w:autoSpaceDN w:val="0"/>
      </w:pPr>
      <w:r>
        <w:t xml:space="preserve"> * related gizmo's are implemented within this module!</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#ifndef GENERIC_LIST_H</w:t>
      </w:r>
    </w:p>
    <w:p w:rsidR="00437B3A" w:rsidRDefault="00437B3A" w:rsidP="00437B3A">
      <w:pPr>
        <w:pStyle w:val="Code"/>
        <w:autoSpaceDE w:val="0"/>
        <w:autoSpaceDN w:val="0"/>
      </w:pPr>
      <w:r>
        <w:t>#define GENERIC_LIST_H</w:t>
      </w:r>
    </w:p>
    <w:p w:rsidR="00437B3A" w:rsidRDefault="00437B3A" w:rsidP="00437B3A">
      <w:pPr>
        <w:pStyle w:val="Code"/>
        <w:autoSpaceDE w:val="0"/>
        <w:autoSpaceDN w:val="0"/>
      </w:pPr>
      <w:r>
        <w:t>#include &lt;stdio.h&gt;</w:t>
      </w:r>
    </w:p>
    <w:p w:rsidR="00437B3A" w:rsidRDefault="00437B3A" w:rsidP="00437B3A">
      <w:pPr>
        <w:pStyle w:val="Code"/>
        <w:autoSpaceDE w:val="0"/>
        <w:autoSpaceDN w:val="0"/>
      </w:pPr>
    </w:p>
    <w:p w:rsidR="00437B3A" w:rsidRDefault="00437B3A" w:rsidP="00437B3A">
      <w:pPr>
        <w:pStyle w:val="Code"/>
        <w:autoSpaceDE w:val="0"/>
        <w:autoSpaceDN w:val="0"/>
      </w:pPr>
      <w:r>
        <w:t>typedef struct _LinkedNode {</w:t>
      </w:r>
    </w:p>
    <w:p w:rsidR="00437B3A" w:rsidRDefault="00437B3A" w:rsidP="00437B3A">
      <w:pPr>
        <w:pStyle w:val="Code"/>
        <w:autoSpaceDE w:val="0"/>
        <w:autoSpaceDN w:val="0"/>
      </w:pPr>
      <w:r>
        <w:tab/>
        <w:t>void *value;</w:t>
      </w:r>
    </w:p>
    <w:p w:rsidR="00437B3A" w:rsidRDefault="00437B3A" w:rsidP="00437B3A">
      <w:pPr>
        <w:pStyle w:val="Code"/>
        <w:autoSpaceDE w:val="0"/>
        <w:autoSpaceDN w:val="0"/>
      </w:pPr>
      <w:r>
        <w:tab/>
        <w:t>struct _LinkedNode *link;</w:t>
      </w:r>
    </w:p>
    <w:p w:rsidR="00437B3A" w:rsidRDefault="00437B3A" w:rsidP="00437B3A">
      <w:pPr>
        <w:pStyle w:val="Code"/>
        <w:autoSpaceDE w:val="0"/>
        <w:autoSpaceDN w:val="0"/>
      </w:pPr>
      <w:r>
        <w:t>} LinkedNode;</w:t>
      </w:r>
    </w:p>
    <w:p w:rsidR="00437B3A" w:rsidRDefault="00437B3A" w:rsidP="00437B3A">
      <w:pPr>
        <w:pStyle w:val="Code"/>
        <w:autoSpaceDE w:val="0"/>
        <w:autoSpaceDN w:val="0"/>
      </w:pPr>
    </w:p>
    <w:p w:rsidR="00437B3A" w:rsidRDefault="00437B3A" w:rsidP="00437B3A">
      <w:pPr>
        <w:pStyle w:val="Code"/>
        <w:autoSpaceDE w:val="0"/>
        <w:autoSpaceDN w:val="0"/>
      </w:pPr>
      <w:r>
        <w:t>typedef struct _List {</w:t>
      </w:r>
    </w:p>
    <w:p w:rsidR="00437B3A" w:rsidRDefault="00437B3A" w:rsidP="00437B3A">
      <w:pPr>
        <w:pStyle w:val="Code"/>
        <w:autoSpaceDE w:val="0"/>
        <w:autoSpaceDN w:val="0"/>
      </w:pPr>
      <w:r>
        <w:tab/>
        <w:t>LinkedNode *head;</w:t>
      </w:r>
    </w:p>
    <w:p w:rsidR="00437B3A" w:rsidRDefault="00437B3A" w:rsidP="00437B3A">
      <w:pPr>
        <w:pStyle w:val="Code"/>
        <w:autoSpaceDE w:val="0"/>
        <w:autoSpaceDN w:val="0"/>
      </w:pPr>
      <w:r>
        <w:tab/>
        <w:t>LinkedNode *last;</w:t>
      </w:r>
    </w:p>
    <w:p w:rsidR="00437B3A" w:rsidRDefault="00437B3A" w:rsidP="00437B3A">
      <w:pPr>
        <w:pStyle w:val="Code"/>
        <w:autoSpaceDE w:val="0"/>
        <w:autoSpaceDN w:val="0"/>
      </w:pPr>
      <w:r>
        <w:t>} List;</w:t>
      </w:r>
    </w:p>
    <w:p w:rsidR="00437B3A" w:rsidRDefault="00437B3A" w:rsidP="00437B3A">
      <w:pPr>
        <w:pStyle w:val="Code"/>
        <w:autoSpaceDE w:val="0"/>
        <w:autoSpaceDN w:val="0"/>
      </w:pPr>
    </w:p>
    <w:p w:rsidR="00437B3A" w:rsidRDefault="00437B3A" w:rsidP="00437B3A">
      <w:pPr>
        <w:pStyle w:val="Code"/>
        <w:autoSpaceDE w:val="0"/>
        <w:autoSpaceDN w:val="0"/>
      </w:pPr>
      <w:r>
        <w:t>List *new_list();</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Allocates and returns a new linked-list.</w:t>
      </w:r>
    </w:p>
    <w:p w:rsidR="00437B3A" w:rsidRDefault="00437B3A" w:rsidP="00437B3A">
      <w:pPr>
        <w:pStyle w:val="Code"/>
        <w:autoSpaceDE w:val="0"/>
        <w:autoSpaceDN w:val="0"/>
      </w:pPr>
      <w:r>
        <w:lastRenderedPageBreak/>
        <w:t xml:space="preserve"> */</w:t>
      </w:r>
    </w:p>
    <w:p w:rsidR="00437B3A" w:rsidRDefault="00437B3A" w:rsidP="00437B3A">
      <w:pPr>
        <w:pStyle w:val="Code"/>
        <w:autoSpaceDE w:val="0"/>
        <w:autoSpaceDN w:val="0"/>
      </w:pPr>
    </w:p>
    <w:p w:rsidR="00437B3A" w:rsidRDefault="00437B3A" w:rsidP="00437B3A">
      <w:pPr>
        <w:pStyle w:val="Code"/>
        <w:autoSpaceDE w:val="0"/>
        <w:autoSpaceDN w:val="0"/>
      </w:pPr>
      <w:r>
        <w:t>void add_to_list(List *list, void *value);</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Adds a node containing *value* to *list*.</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void free_list(List *list, void (*free_value) (void *value));</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Frees the linked-list structure, and frees the invidiuals values of your</w:t>
      </w:r>
    </w:p>
    <w:p w:rsidR="00437B3A" w:rsidRDefault="00437B3A" w:rsidP="00437B3A">
      <w:pPr>
        <w:pStyle w:val="Code"/>
        <w:autoSpaceDE w:val="0"/>
        <w:autoSpaceDN w:val="0"/>
      </w:pPr>
      <w:r>
        <w:t xml:space="preserve"> * custom type using a custom free function (that you provide ;)</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p>
    <w:p w:rsidR="00437B3A" w:rsidRDefault="00437B3A" w:rsidP="00437B3A">
      <w:pPr>
        <w:pStyle w:val="Code"/>
        <w:autoSpaceDE w:val="0"/>
        <w:autoSpaceDN w:val="0"/>
      </w:pPr>
      <w:r>
        <w:t>void fprint_list(FILE *out, List *list, void (*print_value) (FILE *out, void *value));</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Print dictionary in the following format to the *out* stream.</w:t>
      </w:r>
    </w:p>
    <w:p w:rsidR="00437B3A" w:rsidRDefault="00437B3A" w:rsidP="00437B3A">
      <w:pPr>
        <w:pStyle w:val="Code"/>
        <w:autoSpaceDE w:val="0"/>
        <w:autoSpaceDN w:val="0"/>
      </w:pPr>
      <w:r>
        <w:t xml:space="preserve"> * VALUE -&gt; VALUE -&gt; ... -&gt; VALUE\n</w:t>
      </w:r>
    </w:p>
    <w:p w:rsidR="00437B3A" w:rsidRDefault="00437B3A" w:rsidP="00437B3A">
      <w:pPr>
        <w:pStyle w:val="Code"/>
        <w:autoSpaceDE w:val="0"/>
        <w:autoSpaceDN w:val="0"/>
      </w:pPr>
      <w:r>
        <w:t xml:space="preserve"> * </w:t>
      </w:r>
    </w:p>
    <w:p w:rsidR="00437B3A" w:rsidRDefault="00437B3A" w:rsidP="00437B3A">
      <w:pPr>
        <w:pStyle w:val="Code"/>
        <w:autoSpaceDE w:val="0"/>
        <w:autoSpaceDN w:val="0"/>
      </w:pPr>
      <w:r>
        <w:t xml:space="preserve"> * The VALUE part is printed using the print function *print_value*.</w:t>
      </w:r>
    </w:p>
    <w:p w:rsidR="00437B3A" w:rsidRDefault="00437B3A" w:rsidP="00437B3A">
      <w:pPr>
        <w:pStyle w:val="Code"/>
        <w:autoSpaceDE w:val="0"/>
        <w:autoSpaceDN w:val="0"/>
      </w:pPr>
      <w:r>
        <w:t xml:space="preserve"> * Yes, you provide that too :) Because, we don't know the type of *value!</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void ignore_list_values(void *value);</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Use this function in free_list when your values do not require freeing.</w:t>
      </w:r>
    </w:p>
    <w:p w:rsidR="00437B3A" w:rsidRDefault="00437B3A" w:rsidP="00437B3A">
      <w:pPr>
        <w:pStyle w:val="Code"/>
        <w:autoSpaceDE w:val="0"/>
        <w:autoSpaceDN w:val="0"/>
      </w:pPr>
      <w:r>
        <w:t xml:space="preserve"> * For example, references to statically allocated strings. This srsly doesn't</w:t>
      </w:r>
    </w:p>
    <w:p w:rsidR="00437B3A" w:rsidRDefault="00437B3A" w:rsidP="00437B3A">
      <w:pPr>
        <w:pStyle w:val="Code"/>
        <w:autoSpaceDE w:val="0"/>
        <w:autoSpaceDN w:val="0"/>
      </w:pPr>
      <w:r>
        <w:t xml:space="preserve"> * do anything with the passed *value*.</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#endif</w:t>
      </w:r>
    </w:p>
    <w:p w:rsidR="00437B3A" w:rsidRDefault="00437B3A" w:rsidP="00437B3A">
      <w:pPr>
        <w:pStyle w:val="Code"/>
        <w:autoSpaceDE w:val="0"/>
        <w:autoSpaceDN w:val="0"/>
      </w:pPr>
      <w:r>
        <w:t>#include "history.h"</w:t>
      </w:r>
    </w:p>
    <w:p w:rsidR="00437B3A" w:rsidRDefault="00437B3A" w:rsidP="00437B3A">
      <w:pPr>
        <w:pStyle w:val="Code"/>
        <w:autoSpaceDE w:val="0"/>
        <w:autoSpaceDN w:val="0"/>
      </w:pPr>
      <w:r>
        <w:t>#include "hashtable.h"</w:t>
      </w:r>
    </w:p>
    <w:p w:rsidR="00437B3A" w:rsidRDefault="00437B3A" w:rsidP="00437B3A">
      <w:pPr>
        <w:pStyle w:val="Code"/>
        <w:autoSpaceDE w:val="0"/>
        <w:autoSpaceDN w:val="0"/>
      </w:pPr>
      <w:r>
        <w:t>#include "memory.h"</w:t>
      </w:r>
    </w:p>
    <w:p w:rsidR="00437B3A" w:rsidRDefault="00437B3A" w:rsidP="00437B3A">
      <w:pPr>
        <w:pStyle w:val="Code"/>
        <w:autoSpaceDE w:val="0"/>
        <w:autoSpaceDN w:val="0"/>
      </w:pPr>
      <w:r>
        <w:t>#include "reserved.h"</w:t>
      </w:r>
    </w:p>
    <w:p w:rsidR="00437B3A" w:rsidRDefault="00437B3A" w:rsidP="00437B3A">
      <w:pPr>
        <w:pStyle w:val="Code"/>
        <w:autoSpaceDE w:val="0"/>
        <w:autoSpaceDN w:val="0"/>
      </w:pP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global.h</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A horrible module that makes global variables just slightly more safe!</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typedef struct _Global {</w:t>
      </w:r>
    </w:p>
    <w:p w:rsidR="00437B3A" w:rsidRDefault="00437B3A" w:rsidP="00437B3A">
      <w:pPr>
        <w:pStyle w:val="Code"/>
        <w:autoSpaceDE w:val="0"/>
        <w:autoSpaceDN w:val="0"/>
      </w:pPr>
      <w:r>
        <w:tab/>
        <w:t>History *history;</w:t>
      </w:r>
    </w:p>
    <w:p w:rsidR="00437B3A" w:rsidRDefault="00437B3A" w:rsidP="00437B3A">
      <w:pPr>
        <w:pStyle w:val="Code"/>
        <w:autoSpaceDE w:val="0"/>
        <w:autoSpaceDN w:val="0"/>
      </w:pPr>
      <w:r>
        <w:tab/>
        <w:t>HashTable *table;</w:t>
      </w:r>
    </w:p>
    <w:p w:rsidR="00437B3A" w:rsidRDefault="00437B3A" w:rsidP="00437B3A">
      <w:pPr>
        <w:pStyle w:val="Code"/>
        <w:autoSpaceDE w:val="0"/>
        <w:autoSpaceDN w:val="0"/>
      </w:pPr>
      <w:r>
        <w:tab/>
        <w:t>Block *block;</w:t>
      </w:r>
    </w:p>
    <w:p w:rsidR="00437B3A" w:rsidRDefault="00437B3A" w:rsidP="00437B3A">
      <w:pPr>
        <w:pStyle w:val="Code"/>
        <w:autoSpaceDE w:val="0"/>
        <w:autoSpaceDN w:val="0"/>
      </w:pPr>
      <w:r>
        <w:tab/>
        <w:t>ReservedDict *reserved;</w:t>
      </w:r>
    </w:p>
    <w:p w:rsidR="00437B3A" w:rsidRDefault="00437B3A" w:rsidP="00437B3A">
      <w:pPr>
        <w:pStyle w:val="Code"/>
        <w:autoSpaceDE w:val="0"/>
        <w:autoSpaceDN w:val="0"/>
      </w:pPr>
      <w:r>
        <w:t>} Global;</w:t>
      </w:r>
    </w:p>
    <w:p w:rsidR="00437B3A" w:rsidRDefault="00437B3A" w:rsidP="00437B3A">
      <w:pPr>
        <w:pStyle w:val="Code"/>
        <w:autoSpaceDE w:val="0"/>
        <w:autoSpaceDN w:val="0"/>
      </w:pPr>
    </w:p>
    <w:p w:rsidR="00437B3A" w:rsidRDefault="00437B3A" w:rsidP="00437B3A">
      <w:pPr>
        <w:pStyle w:val="Code"/>
        <w:autoSpaceDE w:val="0"/>
        <w:autoSpaceDN w:val="0"/>
      </w:pPr>
      <w:r>
        <w:t>extern Global G;</w:t>
      </w:r>
    </w:p>
    <w:p w:rsidR="00437B3A" w:rsidRDefault="00437B3A" w:rsidP="00437B3A">
      <w:pPr>
        <w:pStyle w:val="Code"/>
        <w:autoSpaceDE w:val="0"/>
        <w:autoSpaceDN w:val="0"/>
      </w:pPr>
      <w:r>
        <w:t>#ifndef HASHTABLE_H</w:t>
      </w:r>
    </w:p>
    <w:p w:rsidR="00437B3A" w:rsidRDefault="00437B3A" w:rsidP="00437B3A">
      <w:pPr>
        <w:pStyle w:val="Code"/>
        <w:autoSpaceDE w:val="0"/>
        <w:autoSpaceDN w:val="0"/>
      </w:pPr>
      <w:r>
        <w:t>#define HASHTABLE_H</w:t>
      </w:r>
    </w:p>
    <w:p w:rsidR="00437B3A" w:rsidRDefault="00437B3A" w:rsidP="00437B3A">
      <w:pPr>
        <w:pStyle w:val="Code"/>
        <w:autoSpaceDE w:val="0"/>
        <w:autoSpaceDN w:val="0"/>
      </w:pPr>
      <w:r>
        <w:t>#include "generic_dict.h"</w:t>
      </w:r>
    </w:p>
    <w:p w:rsidR="00437B3A" w:rsidRDefault="00437B3A" w:rsidP="00437B3A">
      <w:pPr>
        <w:pStyle w:val="Code"/>
        <w:autoSpaceDE w:val="0"/>
        <w:autoSpaceDN w:val="0"/>
      </w:pPr>
    </w:p>
    <w:p w:rsidR="00437B3A" w:rsidRDefault="00437B3A" w:rsidP="00437B3A">
      <w:pPr>
        <w:pStyle w:val="Code"/>
        <w:autoSpaceDE w:val="0"/>
        <w:autoSpaceDN w:val="0"/>
      </w:pPr>
      <w:r>
        <w:t>#include &lt;stdio.h&gt;</w:t>
      </w:r>
    </w:p>
    <w:p w:rsidR="00437B3A" w:rsidRDefault="00437B3A" w:rsidP="00437B3A">
      <w:pPr>
        <w:pStyle w:val="Code"/>
        <w:autoSpaceDE w:val="0"/>
        <w:autoSpaceDN w:val="0"/>
      </w:pPr>
    </w:p>
    <w:p w:rsidR="00437B3A" w:rsidRDefault="00437B3A" w:rsidP="00437B3A">
      <w:pPr>
        <w:pStyle w:val="Code"/>
        <w:autoSpaceDE w:val="0"/>
        <w:autoSpaceDN w:val="0"/>
      </w:pPr>
      <w:r>
        <w:t>typedef struct _Opcode {</w:t>
      </w:r>
    </w:p>
    <w:p w:rsidR="00437B3A" w:rsidRDefault="00437B3A" w:rsidP="00437B3A">
      <w:pPr>
        <w:pStyle w:val="Code"/>
        <w:autoSpaceDE w:val="0"/>
        <w:autoSpaceDN w:val="0"/>
      </w:pPr>
      <w:r>
        <w:tab/>
        <w:t>unsigned char raw;</w:t>
      </w:r>
    </w:p>
    <w:p w:rsidR="00437B3A" w:rsidRDefault="00437B3A" w:rsidP="00437B3A">
      <w:pPr>
        <w:pStyle w:val="Code"/>
        <w:autoSpaceDE w:val="0"/>
        <w:autoSpaceDN w:val="0"/>
      </w:pPr>
      <w:r>
        <w:t>} Opcode;</w:t>
      </w:r>
    </w:p>
    <w:p w:rsidR="00437B3A" w:rsidRDefault="00437B3A" w:rsidP="00437B3A">
      <w:pPr>
        <w:pStyle w:val="Code"/>
        <w:autoSpaceDE w:val="0"/>
        <w:autoSpaceDN w:val="0"/>
      </w:pPr>
    </w:p>
    <w:p w:rsidR="00437B3A" w:rsidRDefault="00437B3A" w:rsidP="00437B3A">
      <w:pPr>
        <w:pStyle w:val="Code"/>
        <w:autoSpaceDE w:val="0"/>
        <w:autoSpaceDN w:val="0"/>
      </w:pPr>
      <w:r>
        <w:t>#define HashTable Dict</w:t>
      </w:r>
    </w:p>
    <w:p w:rsidR="00437B3A" w:rsidRDefault="00437B3A" w:rsidP="00437B3A">
      <w:pPr>
        <w:pStyle w:val="Code"/>
        <w:autoSpaceDE w:val="0"/>
        <w:autoSpaceDN w:val="0"/>
      </w:pPr>
    </w:p>
    <w:p w:rsidR="00437B3A" w:rsidRDefault="00437B3A" w:rsidP="00437B3A">
      <w:pPr>
        <w:pStyle w:val="Code"/>
        <w:autoSpaceDE w:val="0"/>
        <w:autoSpaceDN w:val="0"/>
      </w:pPr>
      <w:r>
        <w:t>HashTable *new_hash_table();</w:t>
      </w:r>
    </w:p>
    <w:p w:rsidR="00437B3A" w:rsidRDefault="00437B3A" w:rsidP="00437B3A">
      <w:pPr>
        <w:pStyle w:val="Code"/>
        <w:autoSpaceDE w:val="0"/>
        <w:autoSpaceDN w:val="0"/>
      </w:pPr>
      <w:r>
        <w:t>/*</w:t>
      </w:r>
      <w:r>
        <w:tab/>
        <w:t>Description</w:t>
      </w:r>
    </w:p>
    <w:p w:rsidR="00437B3A" w:rsidRDefault="00437B3A" w:rsidP="00437B3A">
      <w:pPr>
        <w:pStyle w:val="Code"/>
        <w:autoSpaceDE w:val="0"/>
        <w:autoSpaceDN w:val="0"/>
      </w:pPr>
      <w:r>
        <w:t xml:space="preserve"> *</w:t>
      </w:r>
      <w:r>
        <w:tab/>
        <w:t>Initiate memory for a valid HashTable.</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void free_hash_table(HashTable *table);</w:t>
      </w:r>
    </w:p>
    <w:p w:rsidR="00437B3A" w:rsidRDefault="00437B3A" w:rsidP="00437B3A">
      <w:pPr>
        <w:pStyle w:val="Code"/>
        <w:autoSpaceDE w:val="0"/>
        <w:autoSpaceDN w:val="0"/>
      </w:pPr>
      <w:r>
        <w:lastRenderedPageBreak/>
        <w:t>/*</w:t>
      </w:r>
      <w:r>
        <w:tab/>
        <w:t>Description</w:t>
      </w:r>
    </w:p>
    <w:p w:rsidR="00437B3A" w:rsidRDefault="00437B3A" w:rsidP="00437B3A">
      <w:pPr>
        <w:pStyle w:val="Code"/>
        <w:autoSpaceDE w:val="0"/>
        <w:autoSpaceDN w:val="0"/>
      </w:pPr>
      <w:r>
        <w:t xml:space="preserve"> *  Free memory and destory HashTable.</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void add_to_hash_table(HashTable *table, char *key, unsigned char opcode);</w:t>
      </w:r>
    </w:p>
    <w:p w:rsidR="00437B3A" w:rsidRDefault="00437B3A" w:rsidP="00437B3A">
      <w:pPr>
        <w:pStyle w:val="Code"/>
        <w:autoSpaceDE w:val="0"/>
        <w:autoSpaceDN w:val="0"/>
      </w:pPr>
      <w:r>
        <w:t>/*</w:t>
      </w:r>
      <w:r>
        <w:tab/>
        <w:t>Description</w:t>
      </w:r>
    </w:p>
    <w:p w:rsidR="00437B3A" w:rsidRDefault="00437B3A" w:rsidP="00437B3A">
      <w:pPr>
        <w:pStyle w:val="Code"/>
        <w:autoSpaceDE w:val="0"/>
        <w:autoSpaceDN w:val="0"/>
      </w:pPr>
      <w:r>
        <w:t xml:space="preserve"> *  Add a key-value entry to HashTable.</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Arguments</w:t>
      </w:r>
    </w:p>
    <w:p w:rsidR="00437B3A" w:rsidRDefault="00437B3A" w:rsidP="00437B3A">
      <w:pPr>
        <w:pStyle w:val="Code"/>
        <w:autoSpaceDE w:val="0"/>
        <w:autoSpaceDN w:val="0"/>
      </w:pPr>
      <w:r>
        <w:t xml:space="preserve"> *  char *key: key as a string.</w:t>
      </w:r>
    </w:p>
    <w:p w:rsidR="00437B3A" w:rsidRDefault="00437B3A" w:rsidP="00437B3A">
      <w:pPr>
        <w:pStyle w:val="Code"/>
        <w:autoSpaceDE w:val="0"/>
        <w:autoSpaceDN w:val="0"/>
      </w:pPr>
      <w:r>
        <w:t xml:space="preserve"> *  Value value: the value to store. To change the fields of the value later</w:t>
      </w:r>
    </w:p>
    <w:p w:rsidR="00437B3A" w:rsidRDefault="00437B3A" w:rsidP="00437B3A">
      <w:pPr>
        <w:pStyle w:val="Code"/>
        <w:autoSpaceDE w:val="0"/>
        <w:autoSpaceDN w:val="0"/>
      </w:pPr>
      <w:r>
        <w:t xml:space="preserve"> *  on, change the definition of struct Value</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int find_from_hash_table(HashTable *table, char *key, unsigned char *opcode);</w:t>
      </w:r>
    </w:p>
    <w:p w:rsidR="00437B3A" w:rsidRDefault="00437B3A" w:rsidP="00437B3A">
      <w:pPr>
        <w:pStyle w:val="Code"/>
        <w:autoSpaceDE w:val="0"/>
        <w:autoSpaceDN w:val="0"/>
      </w:pPr>
      <w:r>
        <w:t>/*</w:t>
      </w:r>
      <w:r>
        <w:tab/>
        <w:t>Description</w:t>
      </w:r>
    </w:p>
    <w:p w:rsidR="00437B3A" w:rsidRDefault="00437B3A" w:rsidP="00437B3A">
      <w:pPr>
        <w:pStyle w:val="Code"/>
        <w:autoSpaceDE w:val="0"/>
        <w:autoSpaceDN w:val="0"/>
      </w:pPr>
      <w:r>
        <w:t xml:space="preserve"> *  Find the value associated with key from table</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Arguments</w:t>
      </w:r>
    </w:p>
    <w:p w:rsidR="00437B3A" w:rsidRDefault="00437B3A" w:rsidP="00437B3A">
      <w:pPr>
        <w:pStyle w:val="Code"/>
        <w:autoSpaceDE w:val="0"/>
        <w:autoSpaceDN w:val="0"/>
      </w:pPr>
      <w:r>
        <w:t xml:space="preserve"> *  char *key: key as string</w:t>
      </w:r>
    </w:p>
    <w:p w:rsidR="00437B3A" w:rsidRDefault="00437B3A" w:rsidP="00437B3A">
      <w:pPr>
        <w:pStyle w:val="Code"/>
        <w:autoSpaceDE w:val="0"/>
        <w:autoSpaceDN w:val="0"/>
      </w:pPr>
      <w:r>
        <w:t xml:space="preserve"> *  Value *value: return found value to reference</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Return</w:t>
      </w:r>
    </w:p>
    <w:p w:rsidR="00437B3A" w:rsidRDefault="00437B3A" w:rsidP="00437B3A">
      <w:pPr>
        <w:pStyle w:val="Code"/>
        <w:autoSpaceDE w:val="0"/>
        <w:autoSpaceDN w:val="0"/>
      </w:pPr>
      <w:r>
        <w:t xml:space="preserve"> *  A boolean value for whether the key exists</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void fprint_hash_table(FILE *out, HashTable *table);</w:t>
      </w:r>
    </w:p>
    <w:p w:rsidR="00437B3A" w:rsidRDefault="00437B3A" w:rsidP="00437B3A">
      <w:pPr>
        <w:pStyle w:val="Code"/>
        <w:autoSpaceDE w:val="0"/>
        <w:autoSpaceDN w:val="0"/>
      </w:pPr>
      <w:r>
        <w:t>/*</w:t>
      </w:r>
      <w:r>
        <w:tab/>
        <w:t>Description</w:t>
      </w:r>
    </w:p>
    <w:p w:rsidR="00437B3A" w:rsidRDefault="00437B3A" w:rsidP="00437B3A">
      <w:pPr>
        <w:pStyle w:val="Code"/>
        <w:autoSpaceDE w:val="0"/>
        <w:autoSpaceDN w:val="0"/>
      </w:pPr>
      <w:r>
        <w:t xml:space="preserve"> *  Prints the hash-table to a human-readable form to an output stream</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#endif</w:t>
      </w:r>
    </w:p>
    <w:p w:rsidR="00437B3A" w:rsidRDefault="00437B3A" w:rsidP="00437B3A">
      <w:pPr>
        <w:pStyle w:val="Code"/>
        <w:autoSpaceDE w:val="0"/>
        <w:autoSpaceDN w:val="0"/>
      </w:pPr>
      <w:r>
        <w:t>#ifndef HELP_H</w:t>
      </w:r>
    </w:p>
    <w:p w:rsidR="00437B3A" w:rsidRDefault="00437B3A" w:rsidP="00437B3A">
      <w:pPr>
        <w:pStyle w:val="Code"/>
        <w:autoSpaceDE w:val="0"/>
        <w:autoSpaceDN w:val="0"/>
      </w:pPr>
      <w:r>
        <w:t>#define HELP_H</w:t>
      </w:r>
    </w:p>
    <w:p w:rsidR="00437B3A" w:rsidRDefault="00437B3A" w:rsidP="00437B3A">
      <w:pPr>
        <w:pStyle w:val="Code"/>
        <w:autoSpaceDE w:val="0"/>
        <w:autoSpaceDN w:val="0"/>
      </w:pPr>
      <w:r>
        <w:t>#include &lt;stdio.h&gt;</w:t>
      </w:r>
    </w:p>
    <w:p w:rsidR="00437B3A" w:rsidRDefault="00437B3A" w:rsidP="00437B3A">
      <w:pPr>
        <w:pStyle w:val="Code"/>
        <w:autoSpaceDE w:val="0"/>
        <w:autoSpaceDN w:val="0"/>
      </w:pPr>
    </w:p>
    <w:p w:rsidR="00437B3A" w:rsidRDefault="00437B3A" w:rsidP="00437B3A">
      <w:pPr>
        <w:pStyle w:val="Code"/>
        <w:autoSpaceDE w:val="0"/>
        <w:autoSpaceDN w:val="0"/>
      </w:pPr>
      <w:r>
        <w:t>void fprint_help(FILE *out);</w:t>
      </w:r>
    </w:p>
    <w:p w:rsidR="00437B3A" w:rsidRDefault="00437B3A" w:rsidP="00437B3A">
      <w:pPr>
        <w:pStyle w:val="Code"/>
        <w:autoSpaceDE w:val="0"/>
        <w:autoSpaceDN w:val="0"/>
      </w:pPr>
      <w:r>
        <w:t>/*</w:t>
      </w:r>
      <w:r>
        <w:tab/>
        <w:t>Description</w:t>
      </w:r>
    </w:p>
    <w:p w:rsidR="00437B3A" w:rsidRDefault="00437B3A" w:rsidP="00437B3A">
      <w:pPr>
        <w:pStyle w:val="Code"/>
        <w:autoSpaceDE w:val="0"/>
        <w:autoSpaceDN w:val="0"/>
      </w:pPr>
      <w:r>
        <w:t xml:space="preserve"> *  Print a help dialog to file stream.</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#endif</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history.h</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This module provides a functions related to storing and priting the</w:t>
      </w:r>
    </w:p>
    <w:p w:rsidR="00437B3A" w:rsidRDefault="00437B3A" w:rsidP="00437B3A">
      <w:pPr>
        <w:pStyle w:val="Code"/>
        <w:autoSpaceDE w:val="0"/>
        <w:autoSpaceDN w:val="0"/>
      </w:pPr>
      <w:r>
        <w:t xml:space="preserve"> * users command history. Basically, this is for the hi[story] command.</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#ifndef HISTORY_H</w:t>
      </w:r>
    </w:p>
    <w:p w:rsidR="00437B3A" w:rsidRDefault="00437B3A" w:rsidP="00437B3A">
      <w:pPr>
        <w:pStyle w:val="Code"/>
        <w:autoSpaceDE w:val="0"/>
        <w:autoSpaceDN w:val="0"/>
      </w:pPr>
      <w:r>
        <w:t>#define HISTORY_H</w:t>
      </w:r>
    </w:p>
    <w:p w:rsidR="00437B3A" w:rsidRDefault="00437B3A" w:rsidP="00437B3A">
      <w:pPr>
        <w:pStyle w:val="Code"/>
        <w:autoSpaceDE w:val="0"/>
        <w:autoSpaceDN w:val="0"/>
      </w:pPr>
      <w:r>
        <w:t>#include "main.h"</w:t>
      </w:r>
    </w:p>
    <w:p w:rsidR="00437B3A" w:rsidRDefault="00437B3A" w:rsidP="00437B3A">
      <w:pPr>
        <w:pStyle w:val="Code"/>
        <w:autoSpaceDE w:val="0"/>
        <w:autoSpaceDN w:val="0"/>
      </w:pPr>
    </w:p>
    <w:p w:rsidR="00437B3A" w:rsidRDefault="00437B3A" w:rsidP="00437B3A">
      <w:pPr>
        <w:pStyle w:val="Code"/>
        <w:autoSpaceDE w:val="0"/>
        <w:autoSpaceDN w:val="0"/>
      </w:pPr>
      <w:r>
        <w:t>#include &lt;stdio.h&gt;</w:t>
      </w:r>
    </w:p>
    <w:p w:rsidR="00437B3A" w:rsidRDefault="00437B3A" w:rsidP="00437B3A">
      <w:pPr>
        <w:pStyle w:val="Code"/>
        <w:autoSpaceDE w:val="0"/>
        <w:autoSpaceDN w:val="0"/>
      </w:pPr>
    </w:p>
    <w:p w:rsidR="00437B3A" w:rsidRDefault="00437B3A" w:rsidP="00437B3A">
      <w:pPr>
        <w:pStyle w:val="Code"/>
        <w:autoSpaceDE w:val="0"/>
        <w:autoSpaceDN w:val="0"/>
      </w:pPr>
      <w:r>
        <w:t>typedef struct _HistoryNode {</w:t>
      </w:r>
    </w:p>
    <w:p w:rsidR="00437B3A" w:rsidRDefault="00437B3A" w:rsidP="00437B3A">
      <w:pPr>
        <w:pStyle w:val="Code"/>
        <w:autoSpaceDE w:val="0"/>
        <w:autoSpaceDN w:val="0"/>
      </w:pPr>
      <w:r>
        <w:tab/>
        <w:t>struct _HistoryNode *next;</w:t>
      </w:r>
    </w:p>
    <w:p w:rsidR="00437B3A" w:rsidRDefault="00437B3A" w:rsidP="00437B3A">
      <w:pPr>
        <w:pStyle w:val="Code"/>
        <w:autoSpaceDE w:val="0"/>
        <w:autoSpaceDN w:val="0"/>
      </w:pPr>
      <w:r>
        <w:tab/>
        <w:t>char string[COMMAND_LENGTH];</w:t>
      </w:r>
    </w:p>
    <w:p w:rsidR="00437B3A" w:rsidRDefault="00437B3A" w:rsidP="00437B3A">
      <w:pPr>
        <w:pStyle w:val="Code"/>
        <w:autoSpaceDE w:val="0"/>
        <w:autoSpaceDN w:val="0"/>
      </w:pPr>
      <w:r>
        <w:tab/>
      </w:r>
    </w:p>
    <w:p w:rsidR="00437B3A" w:rsidRDefault="00437B3A" w:rsidP="00437B3A">
      <w:pPr>
        <w:pStyle w:val="Code"/>
        <w:autoSpaceDE w:val="0"/>
        <w:autoSpaceDN w:val="0"/>
      </w:pPr>
      <w:r>
        <w:t>} HistoryNode;</w:t>
      </w:r>
    </w:p>
    <w:p w:rsidR="00437B3A" w:rsidRDefault="00437B3A" w:rsidP="00437B3A">
      <w:pPr>
        <w:pStyle w:val="Code"/>
        <w:autoSpaceDE w:val="0"/>
        <w:autoSpaceDN w:val="0"/>
      </w:pPr>
    </w:p>
    <w:p w:rsidR="00437B3A" w:rsidRDefault="00437B3A" w:rsidP="00437B3A">
      <w:pPr>
        <w:pStyle w:val="Code"/>
        <w:autoSpaceDE w:val="0"/>
        <w:autoSpaceDN w:val="0"/>
      </w:pPr>
      <w:r>
        <w:t>typedef struct _History {</w:t>
      </w:r>
    </w:p>
    <w:p w:rsidR="00437B3A" w:rsidRDefault="00437B3A" w:rsidP="00437B3A">
      <w:pPr>
        <w:pStyle w:val="Code"/>
        <w:autoSpaceDE w:val="0"/>
        <w:autoSpaceDN w:val="0"/>
      </w:pPr>
      <w:r>
        <w:tab/>
        <w:t>HistoryNode *head; // fake head</w:t>
      </w:r>
    </w:p>
    <w:p w:rsidR="00437B3A" w:rsidRDefault="00437B3A" w:rsidP="00437B3A">
      <w:pPr>
        <w:pStyle w:val="Code"/>
        <w:autoSpaceDE w:val="0"/>
        <w:autoSpaceDN w:val="0"/>
      </w:pPr>
      <w:r>
        <w:tab/>
        <w:t>HistoryNode *last;</w:t>
      </w:r>
    </w:p>
    <w:p w:rsidR="00437B3A" w:rsidRDefault="00437B3A" w:rsidP="00437B3A">
      <w:pPr>
        <w:pStyle w:val="Code"/>
        <w:autoSpaceDE w:val="0"/>
        <w:autoSpaceDN w:val="0"/>
      </w:pPr>
      <w:r>
        <w:t>} History;</w:t>
      </w:r>
    </w:p>
    <w:p w:rsidR="00437B3A" w:rsidRDefault="00437B3A" w:rsidP="00437B3A">
      <w:pPr>
        <w:pStyle w:val="Code"/>
        <w:autoSpaceDE w:val="0"/>
        <w:autoSpaceDN w:val="0"/>
      </w:pPr>
      <w:r>
        <w:t>/*</w:t>
      </w:r>
      <w:r>
        <w:tab/>
        <w:t>Description</w:t>
      </w:r>
    </w:p>
    <w:p w:rsidR="00437B3A" w:rsidRDefault="00437B3A" w:rsidP="00437B3A">
      <w:pPr>
        <w:pStyle w:val="Code"/>
        <w:autoSpaceDE w:val="0"/>
        <w:autoSpaceDN w:val="0"/>
      </w:pPr>
      <w:r>
        <w:t xml:space="preserve"> *</w:t>
      </w:r>
      <w:r>
        <w:tab/>
        <w:t>Stores command history as a linked-list.</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lastRenderedPageBreak/>
        <w:t>History *new_history();</w:t>
      </w:r>
    </w:p>
    <w:p w:rsidR="00437B3A" w:rsidRDefault="00437B3A" w:rsidP="00437B3A">
      <w:pPr>
        <w:pStyle w:val="Code"/>
        <w:autoSpaceDE w:val="0"/>
        <w:autoSpaceDN w:val="0"/>
      </w:pPr>
      <w:r>
        <w:t>/*</w:t>
      </w:r>
      <w:r>
        <w:tab/>
        <w:t>Description</w:t>
      </w:r>
    </w:p>
    <w:p w:rsidR="00437B3A" w:rsidRDefault="00437B3A" w:rsidP="00437B3A">
      <w:pPr>
        <w:pStyle w:val="Code"/>
        <w:autoSpaceDE w:val="0"/>
        <w:autoSpaceDN w:val="0"/>
      </w:pPr>
      <w:r>
        <w:t xml:space="preserve"> *</w:t>
      </w:r>
      <w:r>
        <w:tab/>
        <w:t>Initiate memory for a valid history record.</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void free_history(History *history);</w:t>
      </w:r>
    </w:p>
    <w:p w:rsidR="00437B3A" w:rsidRDefault="00437B3A" w:rsidP="00437B3A">
      <w:pPr>
        <w:pStyle w:val="Code"/>
        <w:autoSpaceDE w:val="0"/>
        <w:autoSpaceDN w:val="0"/>
      </w:pPr>
      <w:r>
        <w:t>/*</w:t>
      </w:r>
      <w:r>
        <w:tab/>
        <w:t>Description</w:t>
      </w:r>
    </w:p>
    <w:p w:rsidR="00437B3A" w:rsidRDefault="00437B3A" w:rsidP="00437B3A">
      <w:pPr>
        <w:pStyle w:val="Code"/>
        <w:autoSpaceDE w:val="0"/>
        <w:autoSpaceDN w:val="0"/>
      </w:pPr>
      <w:r>
        <w:t xml:space="preserve"> *  Free memory and destroy history record.</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void add_history(History *history, char *string);</w:t>
      </w:r>
    </w:p>
    <w:p w:rsidR="00437B3A" w:rsidRDefault="00437B3A" w:rsidP="00437B3A">
      <w:pPr>
        <w:pStyle w:val="Code"/>
        <w:autoSpaceDE w:val="0"/>
        <w:autoSpaceDN w:val="0"/>
      </w:pPr>
      <w:r>
        <w:t>/*</w:t>
      </w:r>
      <w:r>
        <w:tab/>
        <w:t>Description</w:t>
      </w:r>
    </w:p>
    <w:p w:rsidR="00437B3A" w:rsidRDefault="00437B3A" w:rsidP="00437B3A">
      <w:pPr>
        <w:pStyle w:val="Code"/>
        <w:autoSpaceDE w:val="0"/>
        <w:autoSpaceDN w:val="0"/>
      </w:pPr>
      <w:r>
        <w:t xml:space="preserve"> *  Add a previous command to a history record.</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Arguments</w:t>
      </w:r>
    </w:p>
    <w:p w:rsidR="00437B3A" w:rsidRDefault="00437B3A" w:rsidP="00437B3A">
      <w:pPr>
        <w:pStyle w:val="Code"/>
        <w:autoSpaceDE w:val="0"/>
        <w:autoSpaceDN w:val="0"/>
      </w:pPr>
      <w:r>
        <w:t xml:space="preserve"> *  char *string: the command string</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ab/>
      </w:r>
    </w:p>
    <w:p w:rsidR="00437B3A" w:rsidRDefault="00437B3A" w:rsidP="00437B3A">
      <w:pPr>
        <w:pStyle w:val="Code"/>
        <w:autoSpaceDE w:val="0"/>
        <w:autoSpaceDN w:val="0"/>
      </w:pPr>
      <w:r>
        <w:t>void fprint_history(FILE *out, History *history);</w:t>
      </w:r>
    </w:p>
    <w:p w:rsidR="00437B3A" w:rsidRDefault="00437B3A" w:rsidP="00437B3A">
      <w:pPr>
        <w:pStyle w:val="Code"/>
        <w:autoSpaceDE w:val="0"/>
        <w:autoSpaceDN w:val="0"/>
      </w:pPr>
      <w:r>
        <w:t>/*</w:t>
      </w:r>
      <w:r>
        <w:tab/>
        <w:t>Description</w:t>
      </w:r>
    </w:p>
    <w:p w:rsidR="00437B3A" w:rsidRDefault="00437B3A" w:rsidP="00437B3A">
      <w:pPr>
        <w:pStyle w:val="Code"/>
        <w:autoSpaceDE w:val="0"/>
        <w:autoSpaceDN w:val="0"/>
      </w:pPr>
      <w:r>
        <w:t xml:space="preserve"> *  Print the history to an output stream.</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int has_history(History *history);</w:t>
      </w:r>
    </w:p>
    <w:p w:rsidR="00437B3A" w:rsidRDefault="00437B3A" w:rsidP="00437B3A">
      <w:pPr>
        <w:pStyle w:val="Code"/>
        <w:autoSpaceDE w:val="0"/>
        <w:autoSpaceDN w:val="0"/>
      </w:pPr>
      <w:r>
        <w:t>/*</w:t>
      </w:r>
      <w:r>
        <w:tab/>
        <w:t>Description</w:t>
      </w:r>
    </w:p>
    <w:p w:rsidR="00437B3A" w:rsidRDefault="00437B3A" w:rsidP="00437B3A">
      <w:pPr>
        <w:pStyle w:val="Code"/>
        <w:autoSpaceDE w:val="0"/>
        <w:autoSpaceDN w:val="0"/>
      </w:pPr>
      <w:r>
        <w:t xml:space="preserve"> *  Return whether there are any commands in the history record.</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#endif</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interpreter.h</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This module is provides a clean interface to interpret commands</w:t>
      </w:r>
    </w:p>
    <w:p w:rsidR="00437B3A" w:rsidRDefault="00437B3A" w:rsidP="00437B3A">
      <w:pPr>
        <w:pStyle w:val="Code"/>
        <w:autoSpaceDE w:val="0"/>
        <w:autoSpaceDN w:val="0"/>
      </w:pPr>
      <w:r>
        <w:t xml:space="preserve"> * (ParsedCommand's) and run the appropriate function to execute that command.</w:t>
      </w:r>
    </w:p>
    <w:p w:rsidR="00437B3A" w:rsidRDefault="00437B3A" w:rsidP="00437B3A">
      <w:pPr>
        <w:pStyle w:val="Code"/>
        <w:autoSpaceDE w:val="0"/>
        <w:autoSpaceDN w:val="0"/>
      </w:pPr>
      <w:r>
        <w:t xml:space="preserve"> * </w:t>
      </w:r>
    </w:p>
    <w:p w:rsidR="00437B3A" w:rsidRDefault="00437B3A" w:rsidP="00437B3A">
      <w:pPr>
        <w:pStyle w:val="Code"/>
        <w:autoSpaceDE w:val="0"/>
        <w:autoSpaceDN w:val="0"/>
      </w:pPr>
      <w:r>
        <w:t xml:space="preserve"> * Usage</w:t>
      </w:r>
    </w:p>
    <w:p w:rsidR="00437B3A" w:rsidRDefault="00437B3A" w:rsidP="00437B3A">
      <w:pPr>
        <w:pStyle w:val="Code"/>
        <w:autoSpaceDE w:val="0"/>
        <w:autoSpaceDN w:val="0"/>
      </w:pPr>
      <w:r>
        <w:t xml:space="preserve"> * Create a new Interpreter and add interpretable operations (OperationNode's)</w:t>
      </w:r>
    </w:p>
    <w:p w:rsidR="00437B3A" w:rsidRDefault="00437B3A" w:rsidP="00437B3A">
      <w:pPr>
        <w:pStyle w:val="Code"/>
        <w:autoSpaceDE w:val="0"/>
        <w:autoSpaceDN w:val="0"/>
      </w:pPr>
      <w:r>
        <w:t xml:space="preserve"> * to that Interpreter. Each operation has an operator string, the number</w:t>
      </w:r>
    </w:p>
    <w:p w:rsidR="00437B3A" w:rsidRDefault="00437B3A" w:rsidP="00437B3A">
      <w:pPr>
        <w:pStyle w:val="Code"/>
        <w:autoSpaceDE w:val="0"/>
        <w:autoSpaceDN w:val="0"/>
      </w:pPr>
      <w:r>
        <w:t xml:space="preserve"> * of arguments for that operation, and the function to call to execute that</w:t>
      </w:r>
    </w:p>
    <w:p w:rsidR="00437B3A" w:rsidRDefault="00437B3A" w:rsidP="00437B3A">
      <w:pPr>
        <w:pStyle w:val="Code"/>
        <w:autoSpaceDE w:val="0"/>
        <w:autoSpaceDN w:val="0"/>
      </w:pPr>
      <w:r>
        <w:t xml:space="preserve"> * operation.</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IMPORTANT: The signature of the function must be</w:t>
      </w:r>
    </w:p>
    <w:p w:rsidR="00437B3A" w:rsidRDefault="00437B3A" w:rsidP="00437B3A">
      <w:pPr>
        <w:pStyle w:val="Code"/>
        <w:autoSpaceDE w:val="0"/>
        <w:autoSpaceDN w:val="0"/>
      </w:pPr>
      <w:r>
        <w:t xml:space="preserve"> * int f(FILE *out, ProcessedCommand *pc);</w:t>
      </w:r>
    </w:p>
    <w:p w:rsidR="00437B3A" w:rsidRDefault="00437B3A" w:rsidP="00437B3A">
      <w:pPr>
        <w:pStyle w:val="Code"/>
        <w:autoSpaceDE w:val="0"/>
        <w:autoSpaceDN w:val="0"/>
      </w:pPr>
      <w:r>
        <w:t xml:space="preserve"> * This will not be explicitly checked during complication nor run-time.</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Once you've set up the Interpreter, you can let the Interpreter interpret </w:t>
      </w:r>
    </w:p>
    <w:p w:rsidR="00437B3A" w:rsidRDefault="00437B3A" w:rsidP="00437B3A">
      <w:pPr>
        <w:pStyle w:val="Code"/>
        <w:autoSpaceDE w:val="0"/>
        <w:autoSpaceDN w:val="0"/>
      </w:pPr>
      <w:r>
        <w:t xml:space="preserve"> * the user's command (converted to ParsedCommand). Just call the function</w:t>
      </w:r>
    </w:p>
    <w:p w:rsidR="00437B3A" w:rsidRDefault="00437B3A" w:rsidP="00437B3A">
      <w:pPr>
        <w:pStyle w:val="Code"/>
        <w:autoSpaceDE w:val="0"/>
        <w:autoSpaceDN w:val="0"/>
      </w:pPr>
      <w:r>
        <w:t xml:space="preserve"> * interpret(Interpreter ip, ParsedCommand pc), and the appropriate function</w:t>
      </w:r>
    </w:p>
    <w:p w:rsidR="00437B3A" w:rsidRDefault="00437B3A" w:rsidP="00437B3A">
      <w:pPr>
        <w:pStyle w:val="Code"/>
        <w:autoSpaceDE w:val="0"/>
        <w:autoSpaceDN w:val="0"/>
      </w:pPr>
      <w:r>
        <w:t xml:space="preserve"> * will be called with the user's arguments.</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#ifndef INTERPRETER_H</w:t>
      </w:r>
    </w:p>
    <w:p w:rsidR="00437B3A" w:rsidRDefault="00437B3A" w:rsidP="00437B3A">
      <w:pPr>
        <w:pStyle w:val="Code"/>
        <w:autoSpaceDE w:val="0"/>
        <w:autoSpaceDN w:val="0"/>
      </w:pPr>
      <w:r>
        <w:t>#define INTERPRETER_H</w:t>
      </w:r>
    </w:p>
    <w:p w:rsidR="00437B3A" w:rsidRDefault="00437B3A" w:rsidP="00437B3A">
      <w:pPr>
        <w:pStyle w:val="Code"/>
        <w:autoSpaceDE w:val="0"/>
        <w:autoSpaceDN w:val="0"/>
      </w:pPr>
      <w:r>
        <w:t>#include "parser.h"</w:t>
      </w:r>
    </w:p>
    <w:p w:rsidR="00437B3A" w:rsidRDefault="00437B3A" w:rsidP="00437B3A">
      <w:pPr>
        <w:pStyle w:val="Code"/>
        <w:autoSpaceDE w:val="0"/>
        <w:autoSpaceDN w:val="0"/>
      </w:pPr>
    </w:p>
    <w:p w:rsidR="00437B3A" w:rsidRDefault="00437B3A" w:rsidP="00437B3A">
      <w:pPr>
        <w:pStyle w:val="Code"/>
        <w:autoSpaceDE w:val="0"/>
        <w:autoSpaceDN w:val="0"/>
      </w:pPr>
      <w:r>
        <w:t>typedef struct _OperationNode {</w:t>
      </w:r>
    </w:p>
    <w:p w:rsidR="00437B3A" w:rsidRDefault="00437B3A" w:rsidP="00437B3A">
      <w:pPr>
        <w:pStyle w:val="Code"/>
        <w:autoSpaceDE w:val="0"/>
        <w:autoSpaceDN w:val="0"/>
      </w:pPr>
      <w:r>
        <w:tab/>
        <w:t>char operator[TOKEN_LENGTH];</w:t>
      </w:r>
    </w:p>
    <w:p w:rsidR="00437B3A" w:rsidRDefault="00437B3A" w:rsidP="00437B3A">
      <w:pPr>
        <w:pStyle w:val="Code"/>
        <w:autoSpaceDE w:val="0"/>
        <w:autoSpaceDN w:val="0"/>
      </w:pPr>
      <w:r>
        <w:tab/>
        <w:t>int argument_count;</w:t>
      </w:r>
    </w:p>
    <w:p w:rsidR="00437B3A" w:rsidRDefault="00437B3A" w:rsidP="00437B3A">
      <w:pPr>
        <w:pStyle w:val="Code"/>
        <w:autoSpaceDE w:val="0"/>
        <w:autoSpaceDN w:val="0"/>
      </w:pPr>
      <w:r>
        <w:tab/>
        <w:t>int (*function)(FILE*, ParsedCommand*);</w:t>
      </w:r>
    </w:p>
    <w:p w:rsidR="00437B3A" w:rsidRDefault="00437B3A" w:rsidP="00437B3A">
      <w:pPr>
        <w:pStyle w:val="Code"/>
        <w:autoSpaceDE w:val="0"/>
        <w:autoSpaceDN w:val="0"/>
      </w:pPr>
      <w:r>
        <w:tab/>
        <w:t>struct _OperationNode *link;</w:t>
      </w:r>
    </w:p>
    <w:p w:rsidR="00437B3A" w:rsidRDefault="00437B3A" w:rsidP="00437B3A">
      <w:pPr>
        <w:pStyle w:val="Code"/>
        <w:autoSpaceDE w:val="0"/>
        <w:autoSpaceDN w:val="0"/>
      </w:pPr>
      <w:r>
        <w:t>} OperationNode;</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Linked-list node for storing the interpretable operations. Note that</w:t>
      </w:r>
    </w:p>
    <w:p w:rsidR="00437B3A" w:rsidRDefault="00437B3A" w:rsidP="00437B3A">
      <w:pPr>
        <w:pStyle w:val="Code"/>
        <w:autoSpaceDE w:val="0"/>
        <w:autoSpaceDN w:val="0"/>
      </w:pPr>
      <w:r>
        <w:t xml:space="preserve"> * the module treats the same operator with different number of arguments</w:t>
      </w:r>
    </w:p>
    <w:p w:rsidR="00437B3A" w:rsidRDefault="00437B3A" w:rsidP="00437B3A">
      <w:pPr>
        <w:pStyle w:val="Code"/>
        <w:autoSpaceDE w:val="0"/>
        <w:autoSpaceDN w:val="0"/>
      </w:pPr>
      <w:r>
        <w:t xml:space="preserve"> * as separate 'Operation's.</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lastRenderedPageBreak/>
        <w:t>typedef struct _Interpreter {</w:t>
      </w:r>
    </w:p>
    <w:p w:rsidR="00437B3A" w:rsidRDefault="00437B3A" w:rsidP="00437B3A">
      <w:pPr>
        <w:pStyle w:val="Code"/>
        <w:autoSpaceDE w:val="0"/>
        <w:autoSpaceDN w:val="0"/>
      </w:pPr>
      <w:r>
        <w:tab/>
        <w:t>OperationNode *head;</w:t>
      </w:r>
    </w:p>
    <w:p w:rsidR="00437B3A" w:rsidRDefault="00437B3A" w:rsidP="00437B3A">
      <w:pPr>
        <w:pStyle w:val="Code"/>
        <w:autoSpaceDE w:val="0"/>
        <w:autoSpaceDN w:val="0"/>
      </w:pPr>
      <w:r>
        <w:tab/>
        <w:t>OperationNode *last;</w:t>
      </w:r>
    </w:p>
    <w:p w:rsidR="00437B3A" w:rsidRDefault="00437B3A" w:rsidP="00437B3A">
      <w:pPr>
        <w:pStyle w:val="Code"/>
        <w:autoSpaceDE w:val="0"/>
        <w:autoSpaceDN w:val="0"/>
      </w:pPr>
      <w:r>
        <w:tab/>
        <w:t>FILE *output_stream;</w:t>
      </w:r>
    </w:p>
    <w:p w:rsidR="00437B3A" w:rsidRDefault="00437B3A" w:rsidP="00437B3A">
      <w:pPr>
        <w:pStyle w:val="Code"/>
        <w:autoSpaceDE w:val="0"/>
        <w:autoSpaceDN w:val="0"/>
      </w:pPr>
      <w:r>
        <w:t>} Interpreter;</w:t>
      </w:r>
    </w:p>
    <w:p w:rsidR="00437B3A" w:rsidRDefault="00437B3A" w:rsidP="00437B3A">
      <w:pPr>
        <w:pStyle w:val="Code"/>
        <w:autoSpaceDE w:val="0"/>
        <w:autoSpaceDN w:val="0"/>
      </w:pPr>
    </w:p>
    <w:p w:rsidR="00437B3A" w:rsidRDefault="00437B3A" w:rsidP="00437B3A">
      <w:pPr>
        <w:pStyle w:val="Code"/>
        <w:autoSpaceDE w:val="0"/>
        <w:autoSpaceDN w:val="0"/>
      </w:pPr>
      <w:r>
        <w:t>Interpreter *new_interpreter(FILE *out);</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Allocates and returns a new interpreter.</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void free_interpreter(Interpreter *ip);</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Deallocates the interpreter and all of the statements assigned to it.</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 xml:space="preserve">void add_operation(Interpreter *ip, char *operator, </w:t>
      </w:r>
    </w:p>
    <w:p w:rsidR="00437B3A" w:rsidRDefault="00437B3A" w:rsidP="00437B3A">
      <w:pPr>
        <w:pStyle w:val="Code"/>
        <w:autoSpaceDE w:val="0"/>
        <w:autoSpaceDN w:val="0"/>
      </w:pPr>
      <w:r>
        <w:tab/>
      </w:r>
      <w:r>
        <w:tab/>
        <w:t xml:space="preserve">           int argument_count, void *function);</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Add an operation to interpret with *ip*. For example, add &lt;"command",</w:t>
      </w:r>
    </w:p>
    <w:p w:rsidR="00437B3A" w:rsidRDefault="00437B3A" w:rsidP="00437B3A">
      <w:pPr>
        <w:pStyle w:val="Code"/>
        <w:autoSpaceDE w:val="0"/>
        <w:autoSpaceDN w:val="0"/>
      </w:pPr>
      <w:r>
        <w:t xml:space="preserve"> * 2, func&gt; to *ip*, and the func function will be called when the user</w:t>
      </w:r>
    </w:p>
    <w:p w:rsidR="00437B3A" w:rsidRDefault="00437B3A" w:rsidP="00437B3A">
      <w:pPr>
        <w:pStyle w:val="Code"/>
        <w:autoSpaceDE w:val="0"/>
        <w:autoSpaceDN w:val="0"/>
      </w:pPr>
      <w:r>
        <w:t xml:space="preserve"> * inputs something like "command argument1 argument2".</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int interpret(Interpreter *ip, ParsedCommand *pc);</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Pass the user input to *ip* as a ParsedCommand *pc* and the interpretor</w:t>
      </w:r>
    </w:p>
    <w:p w:rsidR="00437B3A" w:rsidRDefault="00437B3A" w:rsidP="00437B3A">
      <w:pPr>
        <w:pStyle w:val="Code"/>
        <w:autoSpaceDE w:val="0"/>
        <w:autoSpaceDN w:val="0"/>
      </w:pPr>
      <w:r>
        <w:t xml:space="preserve"> * will 'magically' interpret that command and call the function within</w:t>
      </w:r>
    </w:p>
    <w:p w:rsidR="00437B3A" w:rsidRDefault="00437B3A" w:rsidP="00437B3A">
      <w:pPr>
        <w:pStyle w:val="Code"/>
        <w:autoSpaceDE w:val="0"/>
        <w:autoSpaceDN w:val="0"/>
      </w:pPr>
      <w:r>
        <w:t xml:space="preserve"> * the corresponding operation.</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Return FALSE is there is no such operation.</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int interpret_and_free(Interpreter *ip, ParsedCommand *pc);</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Call interpret with *ip* and *pc* and free *pc* - since there is usually</w:t>
      </w:r>
    </w:p>
    <w:p w:rsidR="00437B3A" w:rsidRDefault="00437B3A" w:rsidP="00437B3A">
      <w:pPr>
        <w:pStyle w:val="Code"/>
        <w:autoSpaceDE w:val="0"/>
        <w:autoSpaceDN w:val="0"/>
      </w:pPr>
      <w:r>
        <w:t xml:space="preserve"> * no need to use it after it has been interpreted.</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#endif</w:t>
      </w:r>
    </w:p>
    <w:p w:rsidR="00437B3A" w:rsidRDefault="00437B3A" w:rsidP="00437B3A">
      <w:pPr>
        <w:pStyle w:val="Code"/>
        <w:autoSpaceDE w:val="0"/>
        <w:autoSpaceDN w:val="0"/>
      </w:pPr>
      <w:r>
        <w:t>#ifndef MAIN_H</w:t>
      </w:r>
    </w:p>
    <w:p w:rsidR="00437B3A" w:rsidRDefault="00437B3A" w:rsidP="00437B3A">
      <w:pPr>
        <w:pStyle w:val="Code"/>
        <w:autoSpaceDE w:val="0"/>
        <w:autoSpaceDN w:val="0"/>
      </w:pPr>
      <w:r>
        <w:t>#define MAIN_H</w:t>
      </w:r>
    </w:p>
    <w:p w:rsidR="00437B3A" w:rsidRDefault="00437B3A" w:rsidP="00437B3A">
      <w:pPr>
        <w:pStyle w:val="Code"/>
        <w:autoSpaceDE w:val="0"/>
        <w:autoSpaceDN w:val="0"/>
      </w:pPr>
      <w:r>
        <w:t>#define COMMAND_LENGTH 120</w:t>
      </w:r>
    </w:p>
    <w:p w:rsidR="00437B3A" w:rsidRDefault="00437B3A" w:rsidP="00437B3A">
      <w:pPr>
        <w:pStyle w:val="Code"/>
        <w:autoSpaceDE w:val="0"/>
        <w:autoSpaceDN w:val="0"/>
      </w:pPr>
      <w:r>
        <w:t>#endif</w:t>
      </w:r>
    </w:p>
    <w:p w:rsidR="00437B3A" w:rsidRDefault="00437B3A" w:rsidP="00437B3A">
      <w:pPr>
        <w:pStyle w:val="Code"/>
        <w:autoSpaceDE w:val="0"/>
        <w:autoSpaceDN w:val="0"/>
      </w:pPr>
      <w:r>
        <w:t>#define BLOCK_SIZE 1048576</w:t>
      </w:r>
    </w:p>
    <w:p w:rsidR="00437B3A" w:rsidRDefault="00437B3A" w:rsidP="00437B3A">
      <w:pPr>
        <w:pStyle w:val="Code"/>
        <w:autoSpaceDE w:val="0"/>
        <w:autoSpaceDN w:val="0"/>
      </w:pPr>
      <w:r>
        <w:t>#define MAX_DUMP_LENGTH 1000000</w:t>
      </w:r>
    </w:p>
    <w:p w:rsidR="00437B3A" w:rsidRDefault="00437B3A" w:rsidP="00437B3A">
      <w:pPr>
        <w:pStyle w:val="Code"/>
        <w:autoSpaceDE w:val="0"/>
        <w:autoSpaceDN w:val="0"/>
      </w:pPr>
    </w:p>
    <w:p w:rsidR="00437B3A" w:rsidRDefault="00437B3A" w:rsidP="00437B3A">
      <w:pPr>
        <w:pStyle w:val="Code"/>
        <w:autoSpaceDE w:val="0"/>
        <w:autoSpaceDN w:val="0"/>
      </w:pPr>
      <w:r>
        <w:t>#ifndef MEMORY_H</w:t>
      </w:r>
    </w:p>
    <w:p w:rsidR="00437B3A" w:rsidRDefault="00437B3A" w:rsidP="00437B3A">
      <w:pPr>
        <w:pStyle w:val="Code"/>
        <w:autoSpaceDE w:val="0"/>
        <w:autoSpaceDN w:val="0"/>
      </w:pPr>
      <w:r>
        <w:t>#define MEMORY_H</w:t>
      </w:r>
    </w:p>
    <w:p w:rsidR="00437B3A" w:rsidRDefault="00437B3A" w:rsidP="00437B3A">
      <w:pPr>
        <w:pStyle w:val="Code"/>
        <w:autoSpaceDE w:val="0"/>
        <w:autoSpaceDN w:val="0"/>
      </w:pPr>
    </w:p>
    <w:p w:rsidR="00437B3A" w:rsidRDefault="00437B3A" w:rsidP="00437B3A">
      <w:pPr>
        <w:pStyle w:val="Code"/>
        <w:autoSpaceDE w:val="0"/>
        <w:autoSpaceDN w:val="0"/>
      </w:pPr>
      <w:r>
        <w:t>#include &lt;stdio.h&gt;</w:t>
      </w:r>
    </w:p>
    <w:p w:rsidR="00437B3A" w:rsidRDefault="00437B3A" w:rsidP="00437B3A">
      <w:pPr>
        <w:pStyle w:val="Code"/>
        <w:autoSpaceDE w:val="0"/>
        <w:autoSpaceDN w:val="0"/>
      </w:pPr>
    </w:p>
    <w:p w:rsidR="00437B3A" w:rsidRDefault="00437B3A" w:rsidP="00437B3A">
      <w:pPr>
        <w:pStyle w:val="Code"/>
        <w:autoSpaceDE w:val="0"/>
        <w:autoSpaceDN w:val="0"/>
      </w:pPr>
      <w:r>
        <w:t>typedef struct _Block {</w:t>
      </w:r>
    </w:p>
    <w:p w:rsidR="00437B3A" w:rsidRDefault="00437B3A" w:rsidP="00437B3A">
      <w:pPr>
        <w:pStyle w:val="Code"/>
        <w:autoSpaceDE w:val="0"/>
        <w:autoSpaceDN w:val="0"/>
      </w:pPr>
      <w:r>
        <w:tab/>
        <w:t>unsigned char data[BLOCK_SIZE];</w:t>
      </w:r>
    </w:p>
    <w:p w:rsidR="00437B3A" w:rsidRDefault="00437B3A" w:rsidP="00437B3A">
      <w:pPr>
        <w:pStyle w:val="Code"/>
        <w:autoSpaceDE w:val="0"/>
        <w:autoSpaceDN w:val="0"/>
      </w:pPr>
      <w:r>
        <w:tab/>
        <w:t>int current;</w:t>
      </w:r>
    </w:p>
    <w:p w:rsidR="00437B3A" w:rsidRDefault="00437B3A" w:rsidP="00437B3A">
      <w:pPr>
        <w:pStyle w:val="Code"/>
        <w:autoSpaceDE w:val="0"/>
        <w:autoSpaceDN w:val="0"/>
      </w:pPr>
      <w:r>
        <w:t>} Block;</w:t>
      </w:r>
    </w:p>
    <w:p w:rsidR="00437B3A" w:rsidRDefault="00437B3A" w:rsidP="00437B3A">
      <w:pPr>
        <w:pStyle w:val="Code"/>
        <w:autoSpaceDE w:val="0"/>
        <w:autoSpaceDN w:val="0"/>
      </w:pPr>
      <w:r>
        <w:t>/*</w:t>
      </w:r>
      <w:r>
        <w:tab/>
        <w:t>Description</w:t>
      </w:r>
    </w:p>
    <w:p w:rsidR="00437B3A" w:rsidRDefault="00437B3A" w:rsidP="00437B3A">
      <w:pPr>
        <w:pStyle w:val="Code"/>
        <w:autoSpaceDE w:val="0"/>
        <w:autoSpaceDN w:val="0"/>
      </w:pPr>
      <w:r>
        <w:t xml:space="preserve"> *</w:t>
      </w:r>
      <w:r>
        <w:tab/>
        <w:t>A memory block that stores 1 megabyte of unsigned chars.</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w:t>
      </w:r>
      <w:r>
        <w:tab/>
        <w:t>Members</w:t>
      </w:r>
    </w:p>
    <w:p w:rsidR="00437B3A" w:rsidRDefault="00437B3A" w:rsidP="00437B3A">
      <w:pPr>
        <w:pStyle w:val="Code"/>
        <w:autoSpaceDE w:val="0"/>
        <w:autoSpaceDN w:val="0"/>
      </w:pPr>
      <w:r>
        <w:t xml:space="preserve"> *</w:t>
      </w:r>
      <w:r>
        <w:tab/>
        <w:t xml:space="preserve">unsigned char data[]: </w:t>
      </w:r>
    </w:p>
    <w:p w:rsidR="00437B3A" w:rsidRDefault="00437B3A" w:rsidP="00437B3A">
      <w:pPr>
        <w:pStyle w:val="Code"/>
        <w:autoSpaceDE w:val="0"/>
        <w:autoSpaceDN w:val="0"/>
      </w:pPr>
      <w:r>
        <w:t xml:space="preserve"> *</w:t>
      </w:r>
      <w:r>
        <w:tab/>
        <w:t>int current: the current position used for dump operations</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p>
    <w:p w:rsidR="00437B3A" w:rsidRDefault="00437B3A" w:rsidP="00437B3A">
      <w:pPr>
        <w:pStyle w:val="Code"/>
        <w:autoSpaceDE w:val="0"/>
        <w:autoSpaceDN w:val="0"/>
      </w:pPr>
      <w:r>
        <w:t>Block *new_memory_block();</w:t>
      </w:r>
    </w:p>
    <w:p w:rsidR="00437B3A" w:rsidRDefault="00437B3A" w:rsidP="00437B3A">
      <w:pPr>
        <w:pStyle w:val="Code"/>
        <w:autoSpaceDE w:val="0"/>
        <w:autoSpaceDN w:val="0"/>
      </w:pPr>
      <w:r>
        <w:t>/*</w:t>
      </w:r>
      <w:r>
        <w:tab/>
        <w:t>Description</w:t>
      </w:r>
    </w:p>
    <w:p w:rsidR="00437B3A" w:rsidRDefault="00437B3A" w:rsidP="00437B3A">
      <w:pPr>
        <w:pStyle w:val="Code"/>
        <w:autoSpaceDE w:val="0"/>
        <w:autoSpaceDN w:val="0"/>
      </w:pPr>
      <w:r>
        <w:t xml:space="preserve"> *</w:t>
      </w:r>
      <w:r>
        <w:tab/>
        <w:t>Initiate memory for a valid memory block.</w:t>
      </w:r>
    </w:p>
    <w:p w:rsidR="00437B3A" w:rsidRDefault="00437B3A" w:rsidP="00437B3A">
      <w:pPr>
        <w:pStyle w:val="Code"/>
        <w:autoSpaceDE w:val="0"/>
        <w:autoSpaceDN w:val="0"/>
      </w:pPr>
      <w:r>
        <w:lastRenderedPageBreak/>
        <w:t xml:space="preserve"> */</w:t>
      </w:r>
    </w:p>
    <w:p w:rsidR="00437B3A" w:rsidRDefault="00437B3A" w:rsidP="00437B3A">
      <w:pPr>
        <w:pStyle w:val="Code"/>
        <w:autoSpaceDE w:val="0"/>
        <w:autoSpaceDN w:val="0"/>
      </w:pPr>
    </w:p>
    <w:p w:rsidR="00437B3A" w:rsidRDefault="00437B3A" w:rsidP="00437B3A">
      <w:pPr>
        <w:pStyle w:val="Code"/>
        <w:autoSpaceDE w:val="0"/>
        <w:autoSpaceDN w:val="0"/>
      </w:pPr>
      <w:r>
        <w:t>void set_memory(Block *block, int location, unsigned char value);</w:t>
      </w:r>
    </w:p>
    <w:p w:rsidR="00437B3A" w:rsidRDefault="00437B3A" w:rsidP="00437B3A">
      <w:pPr>
        <w:pStyle w:val="Code"/>
        <w:autoSpaceDE w:val="0"/>
        <w:autoSpaceDN w:val="0"/>
      </w:pPr>
      <w:r>
        <w:t>/*</w:t>
      </w:r>
      <w:r>
        <w:tab/>
        <w:t>Description</w:t>
      </w:r>
    </w:p>
    <w:p w:rsidR="00437B3A" w:rsidRDefault="00437B3A" w:rsidP="00437B3A">
      <w:pPr>
        <w:pStyle w:val="Code"/>
        <w:autoSpaceDE w:val="0"/>
        <w:autoSpaceDN w:val="0"/>
      </w:pPr>
      <w:r>
        <w:t xml:space="preserve"> *  Find the value associated with key from table.</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Arguments</w:t>
      </w:r>
    </w:p>
    <w:p w:rsidR="00437B3A" w:rsidRDefault="00437B3A" w:rsidP="00437B3A">
      <w:pPr>
        <w:pStyle w:val="Code"/>
        <w:autoSpaceDE w:val="0"/>
        <w:autoSpaceDN w:val="0"/>
      </w:pPr>
      <w:r>
        <w:t xml:space="preserve"> *  char *key: key as string</w:t>
      </w:r>
    </w:p>
    <w:p w:rsidR="00437B3A" w:rsidRDefault="00437B3A" w:rsidP="00437B3A">
      <w:pPr>
        <w:pStyle w:val="Code"/>
        <w:autoSpaceDE w:val="0"/>
        <w:autoSpaceDN w:val="0"/>
      </w:pPr>
      <w:r>
        <w:t xml:space="preserve"> *  Value *value: return found value to reference</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Return</w:t>
      </w:r>
    </w:p>
    <w:p w:rsidR="00437B3A" w:rsidRDefault="00437B3A" w:rsidP="00437B3A">
      <w:pPr>
        <w:pStyle w:val="Code"/>
        <w:autoSpaceDE w:val="0"/>
        <w:autoSpaceDN w:val="0"/>
      </w:pPr>
      <w:r>
        <w:t xml:space="preserve"> *  A boolean value for whether the key exists</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void fill_memory(Block *block, int start, int end, unsigned char value);</w:t>
      </w:r>
    </w:p>
    <w:p w:rsidR="00437B3A" w:rsidRDefault="00437B3A" w:rsidP="00437B3A">
      <w:pPr>
        <w:pStyle w:val="Code"/>
        <w:autoSpaceDE w:val="0"/>
        <w:autoSpaceDN w:val="0"/>
      </w:pPr>
      <w:r>
        <w:t>/*</w:t>
      </w:r>
      <w:r>
        <w:tab/>
        <w:t>Description</w:t>
      </w:r>
    </w:p>
    <w:p w:rsidR="00437B3A" w:rsidRDefault="00437B3A" w:rsidP="00437B3A">
      <w:pPr>
        <w:pStyle w:val="Code"/>
        <w:autoSpaceDE w:val="0"/>
        <w:autoSpaceDN w:val="0"/>
      </w:pPr>
      <w:r>
        <w:t xml:space="preserve"> *  Fill the memory block with a given value from start to end (inclusive).</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void dump_memory(FILE *out, Block *block, int start, int end);</w:t>
      </w:r>
    </w:p>
    <w:p w:rsidR="00437B3A" w:rsidRDefault="00437B3A" w:rsidP="00437B3A">
      <w:pPr>
        <w:pStyle w:val="Code"/>
        <w:autoSpaceDE w:val="0"/>
        <w:autoSpaceDN w:val="0"/>
      </w:pPr>
      <w:r>
        <w:t>/*</w:t>
      </w:r>
      <w:r>
        <w:tab/>
        <w:t>Description</w:t>
      </w:r>
    </w:p>
    <w:p w:rsidR="00437B3A" w:rsidRDefault="00437B3A" w:rsidP="00437B3A">
      <w:pPr>
        <w:pStyle w:val="Code"/>
        <w:autoSpaceDE w:val="0"/>
        <w:autoSpaceDN w:val="0"/>
      </w:pPr>
      <w:r>
        <w:t xml:space="preserve"> *  Print the values within the block from start to end (inclusive) in a</w:t>
      </w:r>
    </w:p>
    <w:p w:rsidR="00437B3A" w:rsidRDefault="00437B3A" w:rsidP="00437B3A">
      <w:pPr>
        <w:pStyle w:val="Code"/>
        <w:autoSpaceDE w:val="0"/>
        <w:autoSpaceDN w:val="0"/>
      </w:pPr>
      <w:r>
        <w:t xml:space="preserve"> *  dump format to output stream.</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Return</w:t>
      </w:r>
    </w:p>
    <w:p w:rsidR="00437B3A" w:rsidRDefault="00437B3A" w:rsidP="00437B3A">
      <w:pPr>
        <w:pStyle w:val="Code"/>
        <w:autoSpaceDE w:val="0"/>
        <w:autoSpaceDN w:val="0"/>
      </w:pPr>
      <w:r>
        <w:t xml:space="preserve"> *  A dynamically allocated string (make sure to free it)</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void reset_memory(Block *block);</w:t>
      </w:r>
    </w:p>
    <w:p w:rsidR="00437B3A" w:rsidRDefault="00437B3A" w:rsidP="00437B3A">
      <w:pPr>
        <w:pStyle w:val="Code"/>
        <w:autoSpaceDE w:val="0"/>
        <w:autoSpaceDN w:val="0"/>
      </w:pPr>
      <w:r>
        <w:t>/*</w:t>
      </w:r>
      <w:r>
        <w:tab/>
        <w:t>Description</w:t>
      </w:r>
    </w:p>
    <w:p w:rsidR="00437B3A" w:rsidRDefault="00437B3A" w:rsidP="00437B3A">
      <w:pPr>
        <w:pStyle w:val="Code"/>
        <w:autoSpaceDE w:val="0"/>
        <w:autoSpaceDN w:val="0"/>
      </w:pPr>
      <w:r>
        <w:t xml:space="preserve"> *  Fill the memory block with 0s.</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#endif</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parser.h</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This modules provides the definition of struct _ParsedCommand which</w:t>
      </w:r>
    </w:p>
    <w:p w:rsidR="00437B3A" w:rsidRDefault="00437B3A" w:rsidP="00437B3A">
      <w:pPr>
        <w:pStyle w:val="Code"/>
        <w:autoSpaceDE w:val="0"/>
        <w:autoSpaceDN w:val="0"/>
      </w:pPr>
      <w:r>
        <w:t xml:space="preserve"> * stores invidiual tokens (command + arguments) of a user's command.</w:t>
      </w:r>
    </w:p>
    <w:p w:rsidR="00437B3A" w:rsidRDefault="00437B3A" w:rsidP="00437B3A">
      <w:pPr>
        <w:pStyle w:val="Code"/>
        <w:autoSpaceDE w:val="0"/>
        <w:autoSpaceDN w:val="0"/>
      </w:pPr>
      <w:r>
        <w:t xml:space="preserve"> * It also provides the parse_command function that automatically</w:t>
      </w:r>
    </w:p>
    <w:p w:rsidR="00437B3A" w:rsidRDefault="00437B3A" w:rsidP="00437B3A">
      <w:pPr>
        <w:pStyle w:val="Code"/>
        <w:autoSpaceDE w:val="0"/>
        <w:autoSpaceDN w:val="0"/>
      </w:pPr>
      <w:r>
        <w:t xml:space="preserve"> * parses a user command string and generates a ParsedCommand struct.</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Terminology</w:t>
      </w:r>
    </w:p>
    <w:p w:rsidR="00437B3A" w:rsidRDefault="00437B3A" w:rsidP="00437B3A">
      <w:pPr>
        <w:pStyle w:val="Code"/>
        <w:autoSpaceDE w:val="0"/>
        <w:autoSpaceDN w:val="0"/>
      </w:pPr>
      <w:r>
        <w:t xml:space="preserve"> * command: the original one-line string inputted by user</w:t>
      </w:r>
    </w:p>
    <w:p w:rsidR="00437B3A" w:rsidRDefault="00437B3A" w:rsidP="00437B3A">
      <w:pPr>
        <w:pStyle w:val="Code"/>
        <w:autoSpaceDE w:val="0"/>
        <w:autoSpaceDN w:val="0"/>
      </w:pPr>
      <w:r>
        <w:t xml:space="preserve"> * token: each word within command</w:t>
      </w:r>
    </w:p>
    <w:p w:rsidR="00437B3A" w:rsidRDefault="00437B3A" w:rsidP="00437B3A">
      <w:pPr>
        <w:pStyle w:val="Code"/>
        <w:autoSpaceDE w:val="0"/>
        <w:autoSpaceDN w:val="0"/>
      </w:pPr>
      <w:r>
        <w:t xml:space="preserve"> * operator: the actual "command word" part of the command</w:t>
      </w:r>
    </w:p>
    <w:p w:rsidR="00437B3A" w:rsidRDefault="00437B3A" w:rsidP="00437B3A">
      <w:pPr>
        <w:pStyle w:val="Code"/>
        <w:autoSpaceDE w:val="0"/>
        <w:autoSpaceDN w:val="0"/>
      </w:pPr>
      <w:r>
        <w:t xml:space="preserve"> * argument: the arguments to the operation. (all tokens excluding operation)</w:t>
      </w:r>
    </w:p>
    <w:p w:rsidR="00437B3A" w:rsidRDefault="00437B3A" w:rsidP="00437B3A">
      <w:pPr>
        <w:pStyle w:val="Code"/>
        <w:autoSpaceDE w:val="0"/>
        <w:autoSpaceDN w:val="0"/>
      </w:pPr>
      <w:r>
        <w:t xml:space="preserve"> * </w:t>
      </w:r>
    </w:p>
    <w:p w:rsidR="00437B3A" w:rsidRDefault="00437B3A" w:rsidP="00437B3A">
      <w:pPr>
        <w:pStyle w:val="Code"/>
        <w:autoSpaceDE w:val="0"/>
        <w:autoSpaceDN w:val="0"/>
      </w:pPr>
      <w:r>
        <w:t xml:space="preserve"> * Note that TOKEN_COUNT is the maximum number of arguments + 1</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#ifndef PARSER_H</w:t>
      </w:r>
    </w:p>
    <w:p w:rsidR="00437B3A" w:rsidRDefault="00437B3A" w:rsidP="00437B3A">
      <w:pPr>
        <w:pStyle w:val="Code"/>
        <w:autoSpaceDE w:val="0"/>
        <w:autoSpaceDN w:val="0"/>
      </w:pPr>
      <w:r>
        <w:t>#define PARSER_H</w:t>
      </w:r>
    </w:p>
    <w:p w:rsidR="00437B3A" w:rsidRDefault="00437B3A" w:rsidP="00437B3A">
      <w:pPr>
        <w:pStyle w:val="Code"/>
        <w:autoSpaceDE w:val="0"/>
        <w:autoSpaceDN w:val="0"/>
      </w:pPr>
      <w:r>
        <w:t>#include "main.h"</w:t>
      </w:r>
    </w:p>
    <w:p w:rsidR="00437B3A" w:rsidRDefault="00437B3A" w:rsidP="00437B3A">
      <w:pPr>
        <w:pStyle w:val="Code"/>
        <w:autoSpaceDE w:val="0"/>
        <w:autoSpaceDN w:val="0"/>
      </w:pPr>
    </w:p>
    <w:p w:rsidR="00437B3A" w:rsidRDefault="00437B3A" w:rsidP="00437B3A">
      <w:pPr>
        <w:pStyle w:val="Code"/>
        <w:autoSpaceDE w:val="0"/>
        <w:autoSpaceDN w:val="0"/>
      </w:pPr>
      <w:r>
        <w:t>#define INVALID_FORMAT_ERROR 1</w:t>
      </w:r>
    </w:p>
    <w:p w:rsidR="00437B3A" w:rsidRDefault="00437B3A" w:rsidP="00437B3A">
      <w:pPr>
        <w:pStyle w:val="Code"/>
        <w:autoSpaceDE w:val="0"/>
        <w:autoSpaceDN w:val="0"/>
      </w:pPr>
      <w:r>
        <w:t>#define TOO_MANY_ARGUMENTS_ERROR 2</w:t>
      </w:r>
    </w:p>
    <w:p w:rsidR="00437B3A" w:rsidRDefault="00437B3A" w:rsidP="00437B3A">
      <w:pPr>
        <w:pStyle w:val="Code"/>
        <w:autoSpaceDE w:val="0"/>
        <w:autoSpaceDN w:val="0"/>
      </w:pPr>
      <w:r>
        <w:t>#define COMMAND_TOO_LONG_ERROR 3</w:t>
      </w:r>
    </w:p>
    <w:p w:rsidR="00437B3A" w:rsidRDefault="00437B3A" w:rsidP="00437B3A">
      <w:pPr>
        <w:pStyle w:val="Code"/>
        <w:autoSpaceDE w:val="0"/>
        <w:autoSpaceDN w:val="0"/>
      </w:pPr>
      <w:r>
        <w:t>#define ARGUMENT_TOO_LONG_ERROR 4</w:t>
      </w:r>
    </w:p>
    <w:p w:rsidR="00437B3A" w:rsidRDefault="00437B3A" w:rsidP="00437B3A">
      <w:pPr>
        <w:pStyle w:val="Code"/>
        <w:autoSpaceDE w:val="0"/>
        <w:autoSpaceDN w:val="0"/>
      </w:pPr>
    </w:p>
    <w:p w:rsidR="00437B3A" w:rsidRDefault="00437B3A" w:rsidP="00437B3A">
      <w:pPr>
        <w:pStyle w:val="Code"/>
        <w:autoSpaceDE w:val="0"/>
        <w:autoSpaceDN w:val="0"/>
      </w:pPr>
      <w:r>
        <w:t>#define TOKEN_COUNT 4</w:t>
      </w:r>
    </w:p>
    <w:p w:rsidR="00437B3A" w:rsidRDefault="00437B3A" w:rsidP="00437B3A">
      <w:pPr>
        <w:pStyle w:val="Code"/>
        <w:autoSpaceDE w:val="0"/>
        <w:autoSpaceDN w:val="0"/>
      </w:pPr>
      <w:r>
        <w:t>#define ARGUMENT_COUNT 3</w:t>
      </w:r>
    </w:p>
    <w:p w:rsidR="00437B3A" w:rsidRDefault="00437B3A" w:rsidP="00437B3A">
      <w:pPr>
        <w:pStyle w:val="Code"/>
        <w:autoSpaceDE w:val="0"/>
        <w:autoSpaceDN w:val="0"/>
      </w:pPr>
      <w:r>
        <w:t>#define TOKEN_LENGTH 40</w:t>
      </w:r>
    </w:p>
    <w:p w:rsidR="00437B3A" w:rsidRDefault="00437B3A" w:rsidP="00437B3A">
      <w:pPr>
        <w:pStyle w:val="Code"/>
        <w:autoSpaceDE w:val="0"/>
        <w:autoSpaceDN w:val="0"/>
      </w:pPr>
    </w:p>
    <w:p w:rsidR="00437B3A" w:rsidRDefault="00437B3A" w:rsidP="00437B3A">
      <w:pPr>
        <w:pStyle w:val="Code"/>
        <w:autoSpaceDE w:val="0"/>
        <w:autoSpaceDN w:val="0"/>
      </w:pPr>
      <w:r>
        <w:t>typedef struct _ParsedCommand {</w:t>
      </w:r>
    </w:p>
    <w:p w:rsidR="00437B3A" w:rsidRDefault="00437B3A" w:rsidP="00437B3A">
      <w:pPr>
        <w:pStyle w:val="Code"/>
        <w:autoSpaceDE w:val="0"/>
        <w:autoSpaceDN w:val="0"/>
      </w:pPr>
      <w:r>
        <w:tab/>
        <w:t>char original_command[COMMAND_LENGTH];</w:t>
      </w:r>
    </w:p>
    <w:p w:rsidR="00437B3A" w:rsidRDefault="00437B3A" w:rsidP="00437B3A">
      <w:pPr>
        <w:pStyle w:val="Code"/>
        <w:autoSpaceDE w:val="0"/>
        <w:autoSpaceDN w:val="0"/>
      </w:pPr>
      <w:r>
        <w:tab/>
        <w:t>char tokenized_command[COMMAND_LENGTH];</w:t>
      </w:r>
    </w:p>
    <w:p w:rsidR="00437B3A" w:rsidRDefault="00437B3A" w:rsidP="00437B3A">
      <w:pPr>
        <w:pStyle w:val="Code"/>
        <w:autoSpaceDE w:val="0"/>
        <w:autoSpaceDN w:val="0"/>
      </w:pPr>
      <w:r>
        <w:tab/>
        <w:t>char *operator;</w:t>
      </w:r>
    </w:p>
    <w:p w:rsidR="00437B3A" w:rsidRDefault="00437B3A" w:rsidP="00437B3A">
      <w:pPr>
        <w:pStyle w:val="Code"/>
        <w:autoSpaceDE w:val="0"/>
        <w:autoSpaceDN w:val="0"/>
      </w:pPr>
      <w:r>
        <w:tab/>
        <w:t>char *arguments[ARGUMENT_COUNT];</w:t>
      </w:r>
    </w:p>
    <w:p w:rsidR="00437B3A" w:rsidRDefault="00437B3A" w:rsidP="00437B3A">
      <w:pPr>
        <w:pStyle w:val="Code"/>
        <w:autoSpaceDE w:val="0"/>
        <w:autoSpaceDN w:val="0"/>
      </w:pPr>
      <w:r>
        <w:lastRenderedPageBreak/>
        <w:tab/>
        <w:t>int argument_count;</w:t>
      </w:r>
    </w:p>
    <w:p w:rsidR="00437B3A" w:rsidRDefault="00437B3A" w:rsidP="00437B3A">
      <w:pPr>
        <w:pStyle w:val="Code"/>
        <w:autoSpaceDE w:val="0"/>
        <w:autoSpaceDN w:val="0"/>
      </w:pPr>
      <w:r>
        <w:t>} ParsedCommand;</w:t>
      </w:r>
    </w:p>
    <w:p w:rsidR="00437B3A" w:rsidRDefault="00437B3A" w:rsidP="00437B3A">
      <w:pPr>
        <w:pStyle w:val="Code"/>
        <w:autoSpaceDE w:val="0"/>
        <w:autoSpaceDN w:val="0"/>
      </w:pPr>
    </w:p>
    <w:p w:rsidR="00437B3A" w:rsidRDefault="00437B3A" w:rsidP="00437B3A">
      <w:pPr>
        <w:pStyle w:val="Code"/>
        <w:autoSpaceDE w:val="0"/>
        <w:autoSpaceDN w:val="0"/>
      </w:pPr>
      <w:r>
        <w:t>ParsedCommand *parse_command(char *command, int *error_code);</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Generate and return ParsedCommand from a user input string (*command*).</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On parse fail, save error code in *error_code* and return NULL.</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Note that this ParsedCommand is dynamically allocated.</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void free_parsed_command(ParsedCommand *parsed);</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Deallocate the givne ParsedCommand</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#endif </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register.h</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This module provides register enum definition and a convinience function</w:t>
      </w:r>
    </w:p>
    <w:p w:rsidR="00437B3A" w:rsidRDefault="00437B3A" w:rsidP="00437B3A">
      <w:pPr>
        <w:pStyle w:val="Code"/>
        <w:autoSpaceDE w:val="0"/>
        <w:autoSpaceDN w:val="0"/>
      </w:pPr>
      <w:r>
        <w:t xml:space="preserve"> * to get a string represenation of a register enum.</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#ifndef REGISTER_H</w:t>
      </w:r>
    </w:p>
    <w:p w:rsidR="00437B3A" w:rsidRDefault="00437B3A" w:rsidP="00437B3A">
      <w:pPr>
        <w:pStyle w:val="Code"/>
        <w:autoSpaceDE w:val="0"/>
        <w:autoSpaceDN w:val="0"/>
      </w:pPr>
      <w:r>
        <w:t>#define REGISTER_H</w:t>
      </w:r>
    </w:p>
    <w:p w:rsidR="00437B3A" w:rsidRDefault="00437B3A" w:rsidP="00437B3A">
      <w:pPr>
        <w:pStyle w:val="Code"/>
        <w:autoSpaceDE w:val="0"/>
        <w:autoSpaceDN w:val="0"/>
      </w:pPr>
      <w:r>
        <w:t>typedef enum _Register {</w:t>
      </w:r>
    </w:p>
    <w:p w:rsidR="00437B3A" w:rsidRDefault="00437B3A" w:rsidP="00437B3A">
      <w:pPr>
        <w:pStyle w:val="Code"/>
        <w:autoSpaceDE w:val="0"/>
        <w:autoSpaceDN w:val="0"/>
      </w:pPr>
      <w:r>
        <w:tab/>
        <w:t xml:space="preserve">A = 0, X = 1, L = 2, B = 3, </w:t>
      </w:r>
    </w:p>
    <w:p w:rsidR="00437B3A" w:rsidRDefault="00437B3A" w:rsidP="00437B3A">
      <w:pPr>
        <w:pStyle w:val="Code"/>
        <w:autoSpaceDE w:val="0"/>
        <w:autoSpaceDN w:val="0"/>
      </w:pPr>
      <w:r>
        <w:tab/>
        <w:t>S = 4, T = 5, PC = 8, SW = 9,</w:t>
      </w:r>
    </w:p>
    <w:p w:rsidR="00437B3A" w:rsidRDefault="00437B3A" w:rsidP="00437B3A">
      <w:pPr>
        <w:pStyle w:val="Code"/>
        <w:autoSpaceDE w:val="0"/>
        <w:autoSpaceDN w:val="0"/>
      </w:pPr>
      <w:r>
        <w:t>} Register;</w:t>
      </w:r>
    </w:p>
    <w:p w:rsidR="00437B3A" w:rsidRDefault="00437B3A" w:rsidP="00437B3A">
      <w:pPr>
        <w:pStyle w:val="Code"/>
        <w:autoSpaceDE w:val="0"/>
        <w:autoSpaceDN w:val="0"/>
      </w:pPr>
    </w:p>
    <w:p w:rsidR="00437B3A" w:rsidRDefault="00437B3A" w:rsidP="00437B3A">
      <w:pPr>
        <w:pStyle w:val="Code"/>
        <w:autoSpaceDE w:val="0"/>
        <w:autoSpaceDN w:val="0"/>
      </w:pPr>
      <w:r>
        <w:t>const char *register_to_string(Register reg);</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Return the string representation of register enum.</w:t>
      </w:r>
    </w:p>
    <w:p w:rsidR="00437B3A" w:rsidRDefault="00437B3A" w:rsidP="00437B3A">
      <w:pPr>
        <w:pStyle w:val="Code"/>
        <w:autoSpaceDE w:val="0"/>
        <w:autoSpaceDN w:val="0"/>
      </w:pPr>
      <w:r>
        <w:t xml:space="preserve"> * Note that this returns a pointer to a statically allocated string literal.</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#endif</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reserved.h</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To parse asm files, we need a dictionary of reserved words, including</w:t>
      </w:r>
    </w:p>
    <w:p w:rsidR="00437B3A" w:rsidRDefault="00437B3A" w:rsidP="00437B3A">
      <w:pPr>
        <w:pStyle w:val="Code"/>
        <w:autoSpaceDE w:val="0"/>
        <w:autoSpaceDN w:val="0"/>
      </w:pPr>
      <w:r>
        <w:t xml:space="preserve"> * operators and directives like START, END, BASE etc. This module provides</w:t>
      </w:r>
    </w:p>
    <w:p w:rsidR="00437B3A" w:rsidRDefault="00437B3A" w:rsidP="00437B3A">
      <w:pPr>
        <w:pStyle w:val="Code"/>
        <w:autoSpaceDE w:val="0"/>
        <w:autoSpaceDN w:val="0"/>
      </w:pPr>
      <w:r>
        <w:t xml:space="preserve"> * the ReservedDict type that you can use to read a record file of reserved</w:t>
      </w:r>
    </w:p>
    <w:p w:rsidR="00437B3A" w:rsidRDefault="00437B3A" w:rsidP="00437B3A">
      <w:pPr>
        <w:pStyle w:val="Code"/>
        <w:autoSpaceDE w:val="0"/>
        <w:autoSpaceDN w:val="0"/>
      </w:pPr>
      <w:r>
        <w:t xml:space="preserve"> * words and interpret them during asm assembly.</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The functions below are basically wrapper fuctions for the generic_dict</w:t>
      </w:r>
    </w:p>
    <w:p w:rsidR="00437B3A" w:rsidRDefault="00437B3A" w:rsidP="00437B3A">
      <w:pPr>
        <w:pStyle w:val="Code"/>
        <w:autoSpaceDE w:val="0"/>
        <w:autoSpaceDN w:val="0"/>
      </w:pPr>
      <w:r>
        <w:t xml:space="preserve"> * module, so they are pretty self-explanatory.</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#ifndef RESERVED_H</w:t>
      </w:r>
    </w:p>
    <w:p w:rsidR="00437B3A" w:rsidRDefault="00437B3A" w:rsidP="00437B3A">
      <w:pPr>
        <w:pStyle w:val="Code"/>
        <w:autoSpaceDE w:val="0"/>
        <w:autoSpaceDN w:val="0"/>
      </w:pPr>
      <w:r>
        <w:t>#define RESERVED_H</w:t>
      </w:r>
    </w:p>
    <w:p w:rsidR="00437B3A" w:rsidRDefault="00437B3A" w:rsidP="00437B3A">
      <w:pPr>
        <w:pStyle w:val="Code"/>
        <w:autoSpaceDE w:val="0"/>
        <w:autoSpaceDN w:val="0"/>
      </w:pPr>
      <w:r>
        <w:t>#include "generic_dict.h"</w:t>
      </w:r>
    </w:p>
    <w:p w:rsidR="00437B3A" w:rsidRDefault="00437B3A" w:rsidP="00437B3A">
      <w:pPr>
        <w:pStyle w:val="Code"/>
        <w:autoSpaceDE w:val="0"/>
        <w:autoSpaceDN w:val="0"/>
      </w:pPr>
    </w:p>
    <w:p w:rsidR="00437B3A" w:rsidRDefault="00437B3A" w:rsidP="00437B3A">
      <w:pPr>
        <w:pStyle w:val="Code"/>
        <w:autoSpaceDE w:val="0"/>
        <w:autoSpaceDN w:val="0"/>
      </w:pPr>
      <w:r>
        <w:t>#define RESERVED_OPERATION_FLAG 8</w:t>
      </w:r>
    </w:p>
    <w:p w:rsidR="00437B3A" w:rsidRDefault="00437B3A" w:rsidP="00437B3A">
      <w:pPr>
        <w:pStyle w:val="Code"/>
        <w:autoSpaceDE w:val="0"/>
        <w:autoSpaceDN w:val="0"/>
      </w:pPr>
      <w:r>
        <w:t>typedef enum _ReservedType {</w:t>
      </w:r>
    </w:p>
    <w:p w:rsidR="00437B3A" w:rsidRDefault="00437B3A" w:rsidP="00437B3A">
      <w:pPr>
        <w:pStyle w:val="Code"/>
        <w:autoSpaceDE w:val="0"/>
        <w:autoSpaceDN w:val="0"/>
      </w:pPr>
      <w:r>
        <w:tab/>
        <w:t>MEM_OPERATION = 8,</w:t>
      </w:r>
    </w:p>
    <w:p w:rsidR="00437B3A" w:rsidRDefault="00437B3A" w:rsidP="00437B3A">
      <w:pPr>
        <w:pStyle w:val="Code"/>
        <w:autoSpaceDE w:val="0"/>
        <w:autoSpaceDN w:val="0"/>
      </w:pPr>
      <w:r>
        <w:tab/>
        <w:t>REG_OPERATION = 9,</w:t>
      </w:r>
    </w:p>
    <w:p w:rsidR="00437B3A" w:rsidRDefault="00437B3A" w:rsidP="00437B3A">
      <w:pPr>
        <w:pStyle w:val="Code"/>
        <w:autoSpaceDE w:val="0"/>
        <w:autoSpaceDN w:val="0"/>
      </w:pPr>
      <w:r>
        <w:tab/>
        <w:t>REG_PAIR_OPERATION = 10,</w:t>
      </w:r>
    </w:p>
    <w:p w:rsidR="00437B3A" w:rsidRDefault="00437B3A" w:rsidP="00437B3A">
      <w:pPr>
        <w:pStyle w:val="Code"/>
        <w:autoSpaceDE w:val="0"/>
        <w:autoSpaceDN w:val="0"/>
      </w:pPr>
      <w:r>
        <w:tab/>
        <w:t>REG_N_OPERATION = 11,</w:t>
      </w:r>
    </w:p>
    <w:p w:rsidR="00437B3A" w:rsidRDefault="00437B3A" w:rsidP="00437B3A">
      <w:pPr>
        <w:pStyle w:val="Code"/>
        <w:autoSpaceDE w:val="0"/>
        <w:autoSpaceDN w:val="0"/>
      </w:pPr>
      <w:r>
        <w:tab/>
        <w:t>N_OPERATION = 12,</w:t>
      </w:r>
    </w:p>
    <w:p w:rsidR="00437B3A" w:rsidRDefault="00437B3A" w:rsidP="00437B3A">
      <w:pPr>
        <w:pStyle w:val="Code"/>
        <w:autoSpaceDE w:val="0"/>
        <w:autoSpaceDN w:val="0"/>
      </w:pPr>
      <w:r>
        <w:tab/>
        <w:t>BLANK_OPERATION = 13,</w:t>
      </w:r>
    </w:p>
    <w:p w:rsidR="00437B3A" w:rsidRDefault="00437B3A" w:rsidP="00437B3A">
      <w:pPr>
        <w:pStyle w:val="Code"/>
        <w:autoSpaceDE w:val="0"/>
        <w:autoSpaceDN w:val="0"/>
      </w:pPr>
      <w:r>
        <w:tab/>
        <w:t>BYTE = 0,</w:t>
      </w:r>
    </w:p>
    <w:p w:rsidR="00437B3A" w:rsidRDefault="00437B3A" w:rsidP="00437B3A">
      <w:pPr>
        <w:pStyle w:val="Code"/>
        <w:autoSpaceDE w:val="0"/>
        <w:autoSpaceDN w:val="0"/>
      </w:pPr>
      <w:r>
        <w:tab/>
        <w:t>WORD = 1,</w:t>
      </w:r>
    </w:p>
    <w:p w:rsidR="00437B3A" w:rsidRDefault="00437B3A" w:rsidP="00437B3A">
      <w:pPr>
        <w:pStyle w:val="Code"/>
        <w:autoSpaceDE w:val="0"/>
        <w:autoSpaceDN w:val="0"/>
      </w:pPr>
      <w:r>
        <w:tab/>
        <w:t>RBYTE = 2,</w:t>
      </w:r>
    </w:p>
    <w:p w:rsidR="00437B3A" w:rsidRDefault="00437B3A" w:rsidP="00437B3A">
      <w:pPr>
        <w:pStyle w:val="Code"/>
        <w:autoSpaceDE w:val="0"/>
        <w:autoSpaceDN w:val="0"/>
      </w:pPr>
      <w:r>
        <w:tab/>
        <w:t>RWORD = 3,</w:t>
      </w:r>
    </w:p>
    <w:p w:rsidR="00437B3A" w:rsidRDefault="00437B3A" w:rsidP="00437B3A">
      <w:pPr>
        <w:pStyle w:val="Code"/>
        <w:autoSpaceDE w:val="0"/>
        <w:autoSpaceDN w:val="0"/>
      </w:pPr>
      <w:r>
        <w:tab/>
        <w:t>START = 4,</w:t>
      </w:r>
    </w:p>
    <w:p w:rsidR="00437B3A" w:rsidRDefault="00437B3A" w:rsidP="00437B3A">
      <w:pPr>
        <w:pStyle w:val="Code"/>
        <w:autoSpaceDE w:val="0"/>
        <w:autoSpaceDN w:val="0"/>
      </w:pPr>
      <w:r>
        <w:tab/>
        <w:t>END = 5,</w:t>
      </w:r>
    </w:p>
    <w:p w:rsidR="00437B3A" w:rsidRDefault="00437B3A" w:rsidP="00437B3A">
      <w:pPr>
        <w:pStyle w:val="Code"/>
        <w:autoSpaceDE w:val="0"/>
        <w:autoSpaceDN w:val="0"/>
      </w:pPr>
      <w:r>
        <w:lastRenderedPageBreak/>
        <w:tab/>
        <w:t>BASE = 6,</w:t>
      </w:r>
    </w:p>
    <w:p w:rsidR="00437B3A" w:rsidRDefault="00437B3A" w:rsidP="00437B3A">
      <w:pPr>
        <w:pStyle w:val="Code"/>
        <w:autoSpaceDE w:val="0"/>
        <w:autoSpaceDN w:val="0"/>
      </w:pPr>
      <w:r>
        <w:tab/>
        <w:t>NOBASE = 7</w:t>
      </w:r>
    </w:p>
    <w:p w:rsidR="00437B3A" w:rsidRDefault="00437B3A" w:rsidP="00437B3A">
      <w:pPr>
        <w:pStyle w:val="Code"/>
        <w:autoSpaceDE w:val="0"/>
        <w:autoSpaceDN w:val="0"/>
      </w:pPr>
      <w:r>
        <w:t>} ReservedType;</w:t>
      </w:r>
    </w:p>
    <w:p w:rsidR="00437B3A" w:rsidRDefault="00437B3A" w:rsidP="00437B3A">
      <w:pPr>
        <w:pStyle w:val="Code"/>
        <w:autoSpaceDE w:val="0"/>
        <w:autoSpaceDN w:val="0"/>
      </w:pPr>
    </w:p>
    <w:p w:rsidR="00437B3A" w:rsidRDefault="00437B3A" w:rsidP="00437B3A">
      <w:pPr>
        <w:pStyle w:val="Code"/>
        <w:autoSpaceDE w:val="0"/>
        <w:autoSpaceDN w:val="0"/>
      </w:pPr>
      <w:r>
        <w:t>typedef struct _ReservedValue {</w:t>
      </w:r>
    </w:p>
    <w:p w:rsidR="00437B3A" w:rsidRDefault="00437B3A" w:rsidP="00437B3A">
      <w:pPr>
        <w:pStyle w:val="Code"/>
        <w:autoSpaceDE w:val="0"/>
        <w:autoSpaceDN w:val="0"/>
      </w:pPr>
      <w:r>
        <w:tab/>
        <w:t>ReservedType type;</w:t>
      </w:r>
    </w:p>
    <w:p w:rsidR="00437B3A" w:rsidRDefault="00437B3A" w:rsidP="00437B3A">
      <w:pPr>
        <w:pStyle w:val="Code"/>
        <w:autoSpaceDE w:val="0"/>
        <w:autoSpaceDN w:val="0"/>
      </w:pPr>
      <w:r>
        <w:t>} ReservedValue;</w:t>
      </w:r>
    </w:p>
    <w:p w:rsidR="00437B3A" w:rsidRDefault="00437B3A" w:rsidP="00437B3A">
      <w:pPr>
        <w:pStyle w:val="Code"/>
        <w:autoSpaceDE w:val="0"/>
        <w:autoSpaceDN w:val="0"/>
      </w:pPr>
    </w:p>
    <w:p w:rsidR="00437B3A" w:rsidRDefault="00437B3A" w:rsidP="00437B3A">
      <w:pPr>
        <w:pStyle w:val="Code"/>
        <w:autoSpaceDE w:val="0"/>
        <w:autoSpaceDN w:val="0"/>
      </w:pPr>
      <w:r>
        <w:t>typedef Dict ReservedDict;</w:t>
      </w:r>
    </w:p>
    <w:p w:rsidR="00437B3A" w:rsidRDefault="00437B3A" w:rsidP="00437B3A">
      <w:pPr>
        <w:pStyle w:val="Code"/>
        <w:autoSpaceDE w:val="0"/>
        <w:autoSpaceDN w:val="0"/>
      </w:pPr>
    </w:p>
    <w:p w:rsidR="00437B3A" w:rsidRDefault="00437B3A" w:rsidP="00437B3A">
      <w:pPr>
        <w:pStyle w:val="Code"/>
        <w:autoSpaceDE w:val="0"/>
        <w:autoSpaceDN w:val="0"/>
      </w:pPr>
      <w:r>
        <w:t>ReservedDict *new_reserved_dict();</w:t>
      </w:r>
    </w:p>
    <w:p w:rsidR="00437B3A" w:rsidRDefault="00437B3A" w:rsidP="00437B3A">
      <w:pPr>
        <w:pStyle w:val="Code"/>
        <w:autoSpaceDE w:val="0"/>
        <w:autoSpaceDN w:val="0"/>
      </w:pPr>
    </w:p>
    <w:p w:rsidR="00437B3A" w:rsidRDefault="00437B3A" w:rsidP="00437B3A">
      <w:pPr>
        <w:pStyle w:val="Code"/>
        <w:autoSpaceDE w:val="0"/>
        <w:autoSpaceDN w:val="0"/>
      </w:pPr>
      <w:r>
        <w:t>void free_reserved_dict(ReservedDict *dict);</w:t>
      </w:r>
    </w:p>
    <w:p w:rsidR="00437B3A" w:rsidRDefault="00437B3A" w:rsidP="00437B3A">
      <w:pPr>
        <w:pStyle w:val="Code"/>
        <w:autoSpaceDE w:val="0"/>
        <w:autoSpaceDN w:val="0"/>
      </w:pPr>
    </w:p>
    <w:p w:rsidR="00437B3A" w:rsidRDefault="00437B3A" w:rsidP="00437B3A">
      <w:pPr>
        <w:pStyle w:val="Code"/>
        <w:autoSpaceDE w:val="0"/>
        <w:autoSpaceDN w:val="0"/>
      </w:pPr>
      <w:r>
        <w:t>void add_to_reserved_dict(ReservedDict *dict, char *key, ReservedType type);</w:t>
      </w:r>
    </w:p>
    <w:p w:rsidR="00437B3A" w:rsidRDefault="00437B3A" w:rsidP="00437B3A">
      <w:pPr>
        <w:pStyle w:val="Code"/>
        <w:autoSpaceDE w:val="0"/>
        <w:autoSpaceDN w:val="0"/>
      </w:pPr>
    </w:p>
    <w:p w:rsidR="00437B3A" w:rsidRDefault="00437B3A" w:rsidP="00437B3A">
      <w:pPr>
        <w:pStyle w:val="Code"/>
        <w:autoSpaceDE w:val="0"/>
        <w:autoSpaceDN w:val="0"/>
      </w:pPr>
      <w:r>
        <w:t>int find_reserved_type(ReservedDict *dict, char *key, ReservedType *type);</w:t>
      </w:r>
    </w:p>
    <w:p w:rsidR="00437B3A" w:rsidRDefault="00437B3A" w:rsidP="00437B3A">
      <w:pPr>
        <w:pStyle w:val="Code"/>
        <w:autoSpaceDE w:val="0"/>
        <w:autoSpaceDN w:val="0"/>
      </w:pPr>
      <w:r>
        <w:t>#endif</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symbol.h</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This module provides the SymbolDict type that you can use to store and</w:t>
      </w:r>
    </w:p>
    <w:p w:rsidR="00437B3A" w:rsidRDefault="00437B3A" w:rsidP="00437B3A">
      <w:pPr>
        <w:pStyle w:val="Code"/>
        <w:autoSpaceDE w:val="0"/>
        <w:autoSpaceDN w:val="0"/>
      </w:pPr>
      <w:r>
        <w:t xml:space="preserve"> * retrive symbols and their corresponding instruction addresses.</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The functions are just wrapper functions for the generic dict type, so</w:t>
      </w:r>
    </w:p>
    <w:p w:rsidR="00437B3A" w:rsidRDefault="00437B3A" w:rsidP="00437B3A">
      <w:pPr>
        <w:pStyle w:val="Code"/>
        <w:autoSpaceDE w:val="0"/>
        <w:autoSpaceDN w:val="0"/>
      </w:pPr>
      <w:r>
        <w:t xml:space="preserve"> * they are pretty self explanatory.</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#ifndef SYMBOL_H</w:t>
      </w:r>
    </w:p>
    <w:p w:rsidR="00437B3A" w:rsidRDefault="00437B3A" w:rsidP="00437B3A">
      <w:pPr>
        <w:pStyle w:val="Code"/>
        <w:autoSpaceDE w:val="0"/>
        <w:autoSpaceDN w:val="0"/>
      </w:pPr>
      <w:r>
        <w:t>#define SYMBOL_H</w:t>
      </w:r>
    </w:p>
    <w:p w:rsidR="00437B3A" w:rsidRDefault="00437B3A" w:rsidP="00437B3A">
      <w:pPr>
        <w:pStyle w:val="Code"/>
        <w:autoSpaceDE w:val="0"/>
        <w:autoSpaceDN w:val="0"/>
      </w:pPr>
      <w:r>
        <w:t>#include "generic_dict.h"</w:t>
      </w:r>
    </w:p>
    <w:p w:rsidR="00437B3A" w:rsidRDefault="00437B3A" w:rsidP="00437B3A">
      <w:pPr>
        <w:pStyle w:val="Code"/>
        <w:autoSpaceDE w:val="0"/>
        <w:autoSpaceDN w:val="0"/>
      </w:pPr>
    </w:p>
    <w:p w:rsidR="00437B3A" w:rsidRDefault="00437B3A" w:rsidP="00437B3A">
      <w:pPr>
        <w:pStyle w:val="Code"/>
        <w:autoSpaceDE w:val="0"/>
        <w:autoSpaceDN w:val="0"/>
      </w:pPr>
      <w:r>
        <w:t>#include &lt;stdio.h&gt;</w:t>
      </w:r>
    </w:p>
    <w:p w:rsidR="00437B3A" w:rsidRDefault="00437B3A" w:rsidP="00437B3A">
      <w:pPr>
        <w:pStyle w:val="Code"/>
        <w:autoSpaceDE w:val="0"/>
        <w:autoSpaceDN w:val="0"/>
      </w:pPr>
    </w:p>
    <w:p w:rsidR="00437B3A" w:rsidRDefault="00437B3A" w:rsidP="00437B3A">
      <w:pPr>
        <w:pStyle w:val="Code"/>
        <w:autoSpaceDE w:val="0"/>
        <w:autoSpaceDN w:val="0"/>
      </w:pPr>
      <w:r>
        <w:t>#define BASE_SIZE 10</w:t>
      </w:r>
    </w:p>
    <w:p w:rsidR="00437B3A" w:rsidRDefault="00437B3A" w:rsidP="00437B3A">
      <w:pPr>
        <w:pStyle w:val="Code"/>
        <w:autoSpaceDE w:val="0"/>
        <w:autoSpaceDN w:val="0"/>
      </w:pPr>
      <w:r>
        <w:t>#define SYMBOL_LENGTH 6</w:t>
      </w:r>
    </w:p>
    <w:p w:rsidR="00437B3A" w:rsidRDefault="00437B3A" w:rsidP="00437B3A">
      <w:pPr>
        <w:pStyle w:val="Code"/>
        <w:autoSpaceDE w:val="0"/>
        <w:autoSpaceDN w:val="0"/>
      </w:pPr>
    </w:p>
    <w:p w:rsidR="00437B3A" w:rsidRDefault="00437B3A" w:rsidP="00437B3A">
      <w:pPr>
        <w:pStyle w:val="Code"/>
        <w:autoSpaceDE w:val="0"/>
        <w:autoSpaceDN w:val="0"/>
      </w:pPr>
      <w:r>
        <w:t>typedef struct _Symbol {</w:t>
      </w:r>
    </w:p>
    <w:p w:rsidR="00437B3A" w:rsidRDefault="00437B3A" w:rsidP="00437B3A">
      <w:pPr>
        <w:pStyle w:val="Code"/>
        <w:autoSpaceDE w:val="0"/>
        <w:autoSpaceDN w:val="0"/>
      </w:pPr>
      <w:r>
        <w:tab/>
        <w:t>unsigned int address;</w:t>
      </w:r>
    </w:p>
    <w:p w:rsidR="00437B3A" w:rsidRDefault="00437B3A" w:rsidP="00437B3A">
      <w:pPr>
        <w:pStyle w:val="Code"/>
        <w:autoSpaceDE w:val="0"/>
        <w:autoSpaceDN w:val="0"/>
      </w:pPr>
      <w:r>
        <w:t>} Symbol;</w:t>
      </w:r>
    </w:p>
    <w:p w:rsidR="00437B3A" w:rsidRDefault="00437B3A" w:rsidP="00437B3A">
      <w:pPr>
        <w:pStyle w:val="Code"/>
        <w:autoSpaceDE w:val="0"/>
        <w:autoSpaceDN w:val="0"/>
      </w:pPr>
    </w:p>
    <w:p w:rsidR="00437B3A" w:rsidRDefault="00437B3A" w:rsidP="00437B3A">
      <w:pPr>
        <w:pStyle w:val="Code"/>
        <w:autoSpaceDE w:val="0"/>
        <w:autoSpaceDN w:val="0"/>
      </w:pPr>
      <w:r>
        <w:t>typedef Dict SymbolDict;</w:t>
      </w:r>
    </w:p>
    <w:p w:rsidR="00437B3A" w:rsidRDefault="00437B3A" w:rsidP="00437B3A">
      <w:pPr>
        <w:pStyle w:val="Code"/>
        <w:autoSpaceDE w:val="0"/>
        <w:autoSpaceDN w:val="0"/>
      </w:pPr>
      <w:r>
        <w:t>typedef SymbolDict SymbolTable;</w:t>
      </w:r>
    </w:p>
    <w:p w:rsidR="00437B3A" w:rsidRDefault="00437B3A" w:rsidP="00437B3A">
      <w:pPr>
        <w:pStyle w:val="Code"/>
        <w:autoSpaceDE w:val="0"/>
        <w:autoSpaceDN w:val="0"/>
      </w:pPr>
    </w:p>
    <w:p w:rsidR="00437B3A" w:rsidRDefault="00437B3A" w:rsidP="00437B3A">
      <w:pPr>
        <w:pStyle w:val="Code"/>
        <w:autoSpaceDE w:val="0"/>
        <w:autoSpaceDN w:val="0"/>
      </w:pPr>
      <w:r>
        <w:t>SymbolDict *new_symbol_dict();</w:t>
      </w:r>
    </w:p>
    <w:p w:rsidR="00437B3A" w:rsidRDefault="00437B3A" w:rsidP="00437B3A">
      <w:pPr>
        <w:pStyle w:val="Code"/>
        <w:autoSpaceDE w:val="0"/>
        <w:autoSpaceDN w:val="0"/>
      </w:pPr>
    </w:p>
    <w:p w:rsidR="00437B3A" w:rsidRDefault="00437B3A" w:rsidP="00437B3A">
      <w:pPr>
        <w:pStyle w:val="Code"/>
        <w:autoSpaceDE w:val="0"/>
        <w:autoSpaceDN w:val="0"/>
      </w:pPr>
      <w:r>
        <w:t>void add_to_symbol_dict(SymbolDict *dict, char *string, unsigned int address);</w:t>
      </w:r>
    </w:p>
    <w:p w:rsidR="00437B3A" w:rsidRDefault="00437B3A" w:rsidP="00437B3A">
      <w:pPr>
        <w:pStyle w:val="Code"/>
        <w:autoSpaceDE w:val="0"/>
        <w:autoSpaceDN w:val="0"/>
      </w:pPr>
    </w:p>
    <w:p w:rsidR="00437B3A" w:rsidRDefault="00437B3A" w:rsidP="00437B3A">
      <w:pPr>
        <w:pStyle w:val="Code"/>
        <w:autoSpaceDE w:val="0"/>
        <w:autoSpaceDN w:val="0"/>
      </w:pPr>
      <w:r>
        <w:t>int find_symbol_address(SymbolDict *dict, char *string, unsigned int *address);</w:t>
      </w:r>
    </w:p>
    <w:p w:rsidR="00437B3A" w:rsidRDefault="00437B3A" w:rsidP="00437B3A">
      <w:pPr>
        <w:pStyle w:val="Code"/>
        <w:autoSpaceDE w:val="0"/>
        <w:autoSpaceDN w:val="0"/>
      </w:pPr>
    </w:p>
    <w:p w:rsidR="00437B3A" w:rsidRDefault="00437B3A" w:rsidP="00437B3A">
      <w:pPr>
        <w:pStyle w:val="Code"/>
        <w:autoSpaceDE w:val="0"/>
        <w:autoSpaceDN w:val="0"/>
      </w:pPr>
      <w:r>
        <w:t>void free_symbol_dict(SymbolDict *dict);</w:t>
      </w:r>
    </w:p>
    <w:p w:rsidR="00437B3A" w:rsidRDefault="00437B3A" w:rsidP="00437B3A">
      <w:pPr>
        <w:pStyle w:val="Code"/>
        <w:autoSpaceDE w:val="0"/>
        <w:autoSpaceDN w:val="0"/>
      </w:pPr>
    </w:p>
    <w:p w:rsidR="00437B3A" w:rsidRDefault="00437B3A" w:rsidP="00437B3A">
      <w:pPr>
        <w:pStyle w:val="Code"/>
        <w:autoSpaceDE w:val="0"/>
        <w:autoSpaceDN w:val="0"/>
      </w:pPr>
      <w:r>
        <w:t>void fprint_symbols(FILE *out, SymbolDict *dict);</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Prints the symbols in *dict* in descending order, based on the string of</w:t>
      </w:r>
    </w:p>
    <w:p w:rsidR="00437B3A" w:rsidRDefault="00437B3A" w:rsidP="00437B3A">
      <w:pPr>
        <w:pStyle w:val="Code"/>
        <w:autoSpaceDE w:val="0"/>
        <w:autoSpaceDN w:val="0"/>
      </w:pPr>
      <w:r>
        <w:t xml:space="preserve"> * the symbol.</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#define new_symbol_table new_symbol_dict</w:t>
      </w:r>
    </w:p>
    <w:p w:rsidR="00437B3A" w:rsidRDefault="00437B3A" w:rsidP="00437B3A">
      <w:pPr>
        <w:pStyle w:val="Code"/>
        <w:autoSpaceDE w:val="0"/>
        <w:autoSpaceDN w:val="0"/>
      </w:pPr>
      <w:r>
        <w:t>#define add_to_symbol_table add_to_symbol_dict</w:t>
      </w:r>
    </w:p>
    <w:p w:rsidR="00437B3A" w:rsidRDefault="00437B3A" w:rsidP="00437B3A">
      <w:pPr>
        <w:pStyle w:val="Code"/>
        <w:autoSpaceDE w:val="0"/>
        <w:autoSpaceDN w:val="0"/>
      </w:pPr>
      <w:r>
        <w:t>#define free_symbol_table free_symbol_dict</w:t>
      </w:r>
    </w:p>
    <w:p w:rsidR="00437B3A" w:rsidRDefault="00437B3A" w:rsidP="00437B3A">
      <w:pPr>
        <w:pStyle w:val="Code"/>
        <w:autoSpaceDE w:val="0"/>
        <w:autoSpaceDN w:val="0"/>
      </w:pPr>
      <w:r>
        <w:t>#endif</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asm_helper.c</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This source file contains a lot of complicated static functions to assist</w:t>
      </w:r>
    </w:p>
    <w:p w:rsidR="00437B3A" w:rsidRDefault="00437B3A" w:rsidP="00437B3A">
      <w:pPr>
        <w:pStyle w:val="Code"/>
        <w:autoSpaceDE w:val="0"/>
        <w:autoSpaceDN w:val="0"/>
      </w:pPr>
      <w:r>
        <w:t xml:space="preserve"> * with the implementation of functions from asm_helper.h. (assister functions</w:t>
      </w:r>
    </w:p>
    <w:p w:rsidR="00437B3A" w:rsidRDefault="00437B3A" w:rsidP="00437B3A">
      <w:pPr>
        <w:pStyle w:val="Code"/>
        <w:autoSpaceDE w:val="0"/>
        <w:autoSpaceDN w:val="0"/>
      </w:pPr>
      <w:r>
        <w:lastRenderedPageBreak/>
        <w:t xml:space="preserve"> * for helper functions)</w:t>
      </w:r>
    </w:p>
    <w:p w:rsidR="00437B3A" w:rsidRDefault="00437B3A" w:rsidP="00437B3A">
      <w:pPr>
        <w:pStyle w:val="Code"/>
        <w:autoSpaceDE w:val="0"/>
        <w:autoSpaceDN w:val="0"/>
      </w:pPr>
      <w:r>
        <w:t xml:space="preserve"> * </w:t>
      </w:r>
    </w:p>
    <w:p w:rsidR="00437B3A" w:rsidRDefault="00437B3A" w:rsidP="00437B3A">
      <w:pPr>
        <w:pStyle w:val="Code"/>
        <w:autoSpaceDE w:val="0"/>
        <w:autoSpaceDN w:val="0"/>
      </w:pPr>
      <w:r>
        <w:t xml:space="preserve"> * The assister functions themselves are very complicated, so each of them are</w:t>
      </w:r>
    </w:p>
    <w:p w:rsidR="00437B3A" w:rsidRDefault="00437B3A" w:rsidP="00437B3A">
      <w:pPr>
        <w:pStyle w:val="Code"/>
        <w:autoSpaceDE w:val="0"/>
        <w:autoSpaceDN w:val="0"/>
      </w:pPr>
      <w:r>
        <w:t xml:space="preserve"> * extensively documented. Enjoy!</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#include "asm_helper.h"</w:t>
      </w:r>
    </w:p>
    <w:p w:rsidR="00437B3A" w:rsidRDefault="00437B3A" w:rsidP="00437B3A">
      <w:pPr>
        <w:pStyle w:val="Code"/>
        <w:autoSpaceDE w:val="0"/>
        <w:autoSpaceDN w:val="0"/>
      </w:pPr>
      <w:r>
        <w:t>#include "assemble.h"</w:t>
      </w:r>
    </w:p>
    <w:p w:rsidR="00437B3A" w:rsidRDefault="00437B3A" w:rsidP="00437B3A">
      <w:pPr>
        <w:pStyle w:val="Code"/>
        <w:autoSpaceDE w:val="0"/>
        <w:autoSpaceDN w:val="0"/>
      </w:pPr>
      <w:r>
        <w:t>#include "hashtable.h"</w:t>
      </w:r>
    </w:p>
    <w:p w:rsidR="00437B3A" w:rsidRDefault="00437B3A" w:rsidP="00437B3A">
      <w:pPr>
        <w:pStyle w:val="Code"/>
        <w:autoSpaceDE w:val="0"/>
        <w:autoSpaceDN w:val="0"/>
      </w:pPr>
      <w:r>
        <w:t>#include "generic_list.h"</w:t>
      </w:r>
    </w:p>
    <w:p w:rsidR="00437B3A" w:rsidRDefault="00437B3A" w:rsidP="00437B3A">
      <w:pPr>
        <w:pStyle w:val="Code"/>
        <w:autoSpaceDE w:val="0"/>
        <w:autoSpaceDN w:val="0"/>
      </w:pPr>
      <w:r>
        <w:t>#include "symbol.h"</w:t>
      </w:r>
    </w:p>
    <w:p w:rsidR="00437B3A" w:rsidRDefault="00437B3A" w:rsidP="00437B3A">
      <w:pPr>
        <w:pStyle w:val="Code"/>
        <w:autoSpaceDE w:val="0"/>
        <w:autoSpaceDN w:val="0"/>
      </w:pPr>
    </w:p>
    <w:p w:rsidR="00437B3A" w:rsidRDefault="00437B3A" w:rsidP="00437B3A">
      <w:pPr>
        <w:pStyle w:val="Code"/>
        <w:autoSpaceDE w:val="0"/>
        <w:autoSpaceDN w:val="0"/>
      </w:pPr>
      <w:r>
        <w:t>#include &lt;stdio.h&gt;</w:t>
      </w:r>
    </w:p>
    <w:p w:rsidR="00437B3A" w:rsidRDefault="00437B3A" w:rsidP="00437B3A">
      <w:pPr>
        <w:pStyle w:val="Code"/>
        <w:autoSpaceDE w:val="0"/>
        <w:autoSpaceDN w:val="0"/>
      </w:pPr>
      <w:r>
        <w:t>#include &lt;stdlib.h&gt;</w:t>
      </w:r>
    </w:p>
    <w:p w:rsidR="00437B3A" w:rsidRDefault="00437B3A" w:rsidP="00437B3A">
      <w:pPr>
        <w:pStyle w:val="Code"/>
        <w:autoSpaceDE w:val="0"/>
        <w:autoSpaceDN w:val="0"/>
      </w:pPr>
      <w:r>
        <w:t>#include &lt;ctype.h&gt;</w:t>
      </w:r>
    </w:p>
    <w:p w:rsidR="00437B3A" w:rsidRDefault="00437B3A" w:rsidP="00437B3A">
      <w:pPr>
        <w:pStyle w:val="Code"/>
        <w:autoSpaceDE w:val="0"/>
        <w:autoSpaceDN w:val="0"/>
      </w:pPr>
      <w:r>
        <w:t>#include &lt;string.h&gt;</w:t>
      </w:r>
    </w:p>
    <w:p w:rsidR="00437B3A" w:rsidRDefault="00437B3A" w:rsidP="00437B3A">
      <w:pPr>
        <w:pStyle w:val="Code"/>
        <w:autoSpaceDE w:val="0"/>
        <w:autoSpaceDN w:val="0"/>
      </w:pPr>
      <w:r>
        <w:t>#include &lt;assert.h&gt;</w:t>
      </w:r>
    </w:p>
    <w:p w:rsidR="00437B3A" w:rsidRDefault="00437B3A" w:rsidP="00437B3A">
      <w:pPr>
        <w:pStyle w:val="Code"/>
        <w:autoSpaceDE w:val="0"/>
        <w:autoSpaceDN w:val="0"/>
      </w:pPr>
    </w:p>
    <w:p w:rsidR="00437B3A" w:rsidRDefault="00437B3A" w:rsidP="00437B3A">
      <w:pPr>
        <w:pStyle w:val="Code"/>
        <w:autoSpaceDE w:val="0"/>
        <w:autoSpaceDN w:val="0"/>
      </w:pPr>
      <w:r>
        <w:t>static int sscan_label_and_reserved(</w:t>
      </w:r>
    </w:p>
    <w:p w:rsidR="00437B3A" w:rsidRDefault="00437B3A" w:rsidP="00437B3A">
      <w:pPr>
        <w:pStyle w:val="Code"/>
        <w:autoSpaceDE w:val="0"/>
        <w:autoSpaceDN w:val="0"/>
      </w:pPr>
      <w:r>
        <w:tab/>
      </w:r>
      <w:r>
        <w:tab/>
        <w:t xml:space="preserve">char **asm_line_cursor, SicStatement *statement, </w:t>
      </w:r>
    </w:p>
    <w:p w:rsidR="00437B3A" w:rsidRDefault="00437B3A" w:rsidP="00437B3A">
      <w:pPr>
        <w:pStyle w:val="Code"/>
        <w:autoSpaceDE w:val="0"/>
        <w:autoSpaceDN w:val="0"/>
      </w:pPr>
      <w:r>
        <w:tab/>
      </w:r>
      <w:r>
        <w:tab/>
        <w:t>ReservedDict *reserved);</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Pass 1 Step 1</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Scan for an optional label and reserved word (operator etc.) from asm line.</w:t>
      </w:r>
    </w:p>
    <w:p w:rsidR="00437B3A" w:rsidRDefault="00437B3A" w:rsidP="00437B3A">
      <w:pPr>
        <w:pStyle w:val="Code"/>
        <w:autoSpaceDE w:val="0"/>
        <w:autoSpaceDN w:val="0"/>
      </w:pPr>
      <w:r>
        <w:t xml:space="preserve"> * Save the results to SicStatement.</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Ignore preceding whitespaces, and move the string cursor to the leading </w:t>
      </w:r>
    </w:p>
    <w:p w:rsidR="00437B3A" w:rsidRDefault="00437B3A" w:rsidP="00437B3A">
      <w:pPr>
        <w:pStyle w:val="Code"/>
        <w:autoSpaceDE w:val="0"/>
        <w:autoSpaceDN w:val="0"/>
      </w:pPr>
      <w:r>
        <w:t xml:space="preserve"> * whitespace after the last character.</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Return success as boolean.</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static int sscan_operand(char **asm_line_cursor, SicStatement *statement);</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Pass 1 Step 2</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Scans for an appropriate operand corresponding to the ReservedType (the</w:t>
      </w:r>
    </w:p>
    <w:p w:rsidR="00437B3A" w:rsidRDefault="00437B3A" w:rsidP="00437B3A">
      <w:pPr>
        <w:pStyle w:val="Code"/>
        <w:autoSpaceDE w:val="0"/>
        <w:autoSpaceDN w:val="0"/>
      </w:pPr>
      <w:r>
        <w:t xml:space="preserve"> * type of operator or reserved word) following the string cursor.</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Ignore preceding whitespaces, and move the string cursor to the leading </w:t>
      </w:r>
    </w:p>
    <w:p w:rsidR="00437B3A" w:rsidRDefault="00437B3A" w:rsidP="00437B3A">
      <w:pPr>
        <w:pStyle w:val="Code"/>
        <w:autoSpaceDE w:val="0"/>
        <w:autoSpaceDN w:val="0"/>
      </w:pPr>
      <w:r>
        <w:t xml:space="preserve"> * whitespace after the last character.</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Return success as boolean.</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p>
    <w:p w:rsidR="00437B3A" w:rsidRDefault="00437B3A" w:rsidP="00437B3A">
      <w:pPr>
        <w:pStyle w:val="Code"/>
        <w:autoSpaceDE w:val="0"/>
        <w:autoSpaceDN w:val="0"/>
      </w:pPr>
      <w:r>
        <w:t>#define READ_LINE_INVALID -1</w:t>
      </w:r>
    </w:p>
    <w:p w:rsidR="00437B3A" w:rsidRDefault="00437B3A" w:rsidP="00437B3A">
      <w:pPr>
        <w:pStyle w:val="Code"/>
        <w:autoSpaceDE w:val="0"/>
        <w:autoSpaceDN w:val="0"/>
      </w:pPr>
      <w:r>
        <w:t>#define READ_LINE_SUCCESS 0</w:t>
      </w:r>
    </w:p>
    <w:p w:rsidR="00437B3A" w:rsidRDefault="00437B3A" w:rsidP="00437B3A">
      <w:pPr>
        <w:pStyle w:val="Code"/>
        <w:autoSpaceDE w:val="0"/>
        <w:autoSpaceDN w:val="0"/>
      </w:pPr>
      <w:r>
        <w:t>#define READ_LINE_EOF 1</w:t>
      </w:r>
    </w:p>
    <w:p w:rsidR="00437B3A" w:rsidRDefault="00437B3A" w:rsidP="00437B3A">
      <w:pPr>
        <w:pStyle w:val="Code"/>
        <w:autoSpaceDE w:val="0"/>
        <w:autoSpaceDN w:val="0"/>
      </w:pPr>
      <w:r>
        <w:t>#define READ_LINE_BLANK 2</w:t>
      </w:r>
    </w:p>
    <w:p w:rsidR="00437B3A" w:rsidRDefault="00437B3A" w:rsidP="00437B3A">
      <w:pPr>
        <w:pStyle w:val="Code"/>
        <w:autoSpaceDE w:val="0"/>
        <w:autoSpaceDN w:val="0"/>
      </w:pPr>
      <w:r>
        <w:t>static int read_line(FILE *in, char **string);</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Read one line from input stream and save to *string unless it is a blank</w:t>
      </w:r>
    </w:p>
    <w:p w:rsidR="00437B3A" w:rsidRDefault="00437B3A" w:rsidP="00437B3A">
      <w:pPr>
        <w:pStyle w:val="Code"/>
        <w:autoSpaceDE w:val="0"/>
        <w:autoSpaceDN w:val="0"/>
      </w:pPr>
      <w:r>
        <w:t xml:space="preserve"> * line. Save NULL to *string if it is a comment.</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Return Value</w:t>
      </w:r>
    </w:p>
    <w:p w:rsidR="00437B3A" w:rsidRDefault="00437B3A" w:rsidP="00437B3A">
      <w:pPr>
        <w:pStyle w:val="Code"/>
        <w:autoSpaceDE w:val="0"/>
        <w:autoSpaceDN w:val="0"/>
      </w:pPr>
      <w:r>
        <w:t xml:space="preserve"> * -1: invalid</w:t>
      </w:r>
    </w:p>
    <w:p w:rsidR="00437B3A" w:rsidRDefault="00437B3A" w:rsidP="00437B3A">
      <w:pPr>
        <w:pStyle w:val="Code"/>
        <w:autoSpaceDE w:val="0"/>
        <w:autoSpaceDN w:val="0"/>
      </w:pPr>
      <w:r>
        <w:t xml:space="preserve"> * 0: successful</w:t>
      </w:r>
    </w:p>
    <w:p w:rsidR="00437B3A" w:rsidRDefault="00437B3A" w:rsidP="00437B3A">
      <w:pPr>
        <w:pStyle w:val="Code"/>
        <w:autoSpaceDE w:val="0"/>
        <w:autoSpaceDN w:val="0"/>
      </w:pPr>
      <w:r>
        <w:t xml:space="preserve"> * 1: eof</w:t>
      </w:r>
    </w:p>
    <w:p w:rsidR="00437B3A" w:rsidRDefault="00437B3A" w:rsidP="00437B3A">
      <w:pPr>
        <w:pStyle w:val="Code"/>
        <w:autoSpaceDE w:val="0"/>
        <w:autoSpaceDN w:val="0"/>
      </w:pPr>
      <w:r>
        <w:t xml:space="preserve"> * 2: blank line</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static SicStatement *add_statement(SicStatementList *list);</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Allocate ListNode and add new SicStatement to SicStatementList</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static void free_statement(void *s_void);</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Deallocate SicStatement. Passed to generic List free function.</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#define SSCAN_WORD_BUFFER_SIZE 33</w:t>
      </w:r>
    </w:p>
    <w:p w:rsidR="00437B3A" w:rsidRDefault="00437B3A" w:rsidP="00437B3A">
      <w:pPr>
        <w:pStyle w:val="Code"/>
        <w:autoSpaceDE w:val="0"/>
        <w:autoSpaceDN w:val="0"/>
      </w:pPr>
      <w:r>
        <w:t>#define SSCAN_WORD_NO_COMMA 0</w:t>
      </w:r>
    </w:p>
    <w:p w:rsidR="00437B3A" w:rsidRDefault="00437B3A" w:rsidP="00437B3A">
      <w:pPr>
        <w:pStyle w:val="Code"/>
        <w:autoSpaceDE w:val="0"/>
        <w:autoSpaceDN w:val="0"/>
      </w:pPr>
      <w:r>
        <w:t>#define SSCAN_WORD_REQUIRE_COMMA 1</w:t>
      </w:r>
    </w:p>
    <w:p w:rsidR="00437B3A" w:rsidRDefault="00437B3A" w:rsidP="00437B3A">
      <w:pPr>
        <w:pStyle w:val="Code"/>
        <w:autoSpaceDE w:val="0"/>
        <w:autoSpaceDN w:val="0"/>
      </w:pPr>
      <w:r>
        <w:t>static char *sscan_word(char **cursor, int require_comma_separator);</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Scans for a word (non-whitespace-separated string) following the character </w:t>
      </w:r>
    </w:p>
    <w:p w:rsidR="00437B3A" w:rsidRDefault="00437B3A" w:rsidP="00437B3A">
      <w:pPr>
        <w:pStyle w:val="Code"/>
        <w:autoSpaceDE w:val="0"/>
        <w:autoSpaceDN w:val="0"/>
      </w:pPr>
      <w:r>
        <w:t xml:space="preserve"> * pointed by the string cursor and moves the cursor to the following</w:t>
      </w:r>
    </w:p>
    <w:p w:rsidR="00437B3A" w:rsidRDefault="00437B3A" w:rsidP="00437B3A">
      <w:pPr>
        <w:pStyle w:val="Code"/>
        <w:autoSpaceDE w:val="0"/>
        <w:autoSpaceDN w:val="0"/>
      </w:pPr>
      <w:r>
        <w:t xml:space="preserve"> * whitespace or NULL character.</w:t>
      </w:r>
    </w:p>
    <w:p w:rsidR="00437B3A" w:rsidRDefault="00437B3A" w:rsidP="00437B3A">
      <w:pPr>
        <w:pStyle w:val="Code"/>
        <w:autoSpaceDE w:val="0"/>
        <w:autoSpaceDN w:val="0"/>
      </w:pPr>
      <w:r>
        <w:t xml:space="preserve"> * </w:t>
      </w:r>
    </w:p>
    <w:p w:rsidR="00437B3A" w:rsidRDefault="00437B3A" w:rsidP="00437B3A">
      <w:pPr>
        <w:pStyle w:val="Code"/>
        <w:autoSpaceDE w:val="0"/>
        <w:autoSpaceDN w:val="0"/>
      </w:pPr>
      <w:r>
        <w:t xml:space="preserve"> * If require_comma_separator is set to TRUE, make sure that there is a</w:t>
      </w:r>
    </w:p>
    <w:p w:rsidR="00437B3A" w:rsidRDefault="00437B3A" w:rsidP="00437B3A">
      <w:pPr>
        <w:pStyle w:val="Code"/>
        <w:autoSpaceDE w:val="0"/>
        <w:autoSpaceDN w:val="0"/>
      </w:pPr>
      <w:r>
        <w:t xml:space="preserve"> * comma between the current cursor and that integer.</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Returns the word as a dynamically allocated string.</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If there is no word after the cursor or if the comma separator requirement</w:t>
      </w:r>
    </w:p>
    <w:p w:rsidR="00437B3A" w:rsidRDefault="00437B3A" w:rsidP="00437B3A">
      <w:pPr>
        <w:pStyle w:val="Code"/>
        <w:autoSpaceDE w:val="0"/>
        <w:autoSpaceDN w:val="0"/>
      </w:pPr>
      <w:r>
        <w:t xml:space="preserve"> * is not met, return NULL.</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#define SSCAN_NO_COMMA 0</w:t>
      </w:r>
    </w:p>
    <w:p w:rsidR="00437B3A" w:rsidRDefault="00437B3A" w:rsidP="00437B3A">
      <w:pPr>
        <w:pStyle w:val="Code"/>
        <w:autoSpaceDE w:val="0"/>
        <w:autoSpaceDN w:val="0"/>
      </w:pPr>
      <w:r>
        <w:t>#define SSCAN_REQUIRE_COMMA 1</w:t>
      </w:r>
    </w:p>
    <w:p w:rsidR="00437B3A" w:rsidRDefault="00437B3A" w:rsidP="00437B3A">
      <w:pPr>
        <w:pStyle w:val="Code"/>
        <w:autoSpaceDE w:val="0"/>
        <w:autoSpaceDN w:val="0"/>
      </w:pPr>
      <w:r>
        <w:t>#define SSCAN_INT_NONE -1</w:t>
      </w:r>
    </w:p>
    <w:p w:rsidR="00437B3A" w:rsidRDefault="00437B3A" w:rsidP="00437B3A">
      <w:pPr>
        <w:pStyle w:val="Code"/>
        <w:autoSpaceDE w:val="0"/>
        <w:autoSpaceDN w:val="0"/>
      </w:pPr>
      <w:r>
        <w:t>#define SSCAN_INT_NEGATIVE -2</w:t>
      </w:r>
    </w:p>
    <w:p w:rsidR="00437B3A" w:rsidRDefault="00437B3A" w:rsidP="00437B3A">
      <w:pPr>
        <w:pStyle w:val="Code"/>
        <w:autoSpaceDE w:val="0"/>
        <w:autoSpaceDN w:val="0"/>
      </w:pPr>
      <w:r>
        <w:t>static int sscan_int(char **cursor, int require_comma_separator);</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Scans for an int (actually, non-negative integer) following</w:t>
      </w:r>
    </w:p>
    <w:p w:rsidR="00437B3A" w:rsidRDefault="00437B3A" w:rsidP="00437B3A">
      <w:pPr>
        <w:pStyle w:val="Code"/>
        <w:autoSpaceDE w:val="0"/>
        <w:autoSpaceDN w:val="0"/>
      </w:pPr>
      <w:r>
        <w:t xml:space="preserve"> * the character pointed by the string cursor, and moves the cursor to the</w:t>
      </w:r>
    </w:p>
    <w:p w:rsidR="00437B3A" w:rsidRDefault="00437B3A" w:rsidP="00437B3A">
      <w:pPr>
        <w:pStyle w:val="Code"/>
        <w:autoSpaceDE w:val="0"/>
        <w:autoSpaceDN w:val="0"/>
      </w:pPr>
      <w:r>
        <w:t xml:space="preserve"> * whitespace following that integer.</w:t>
      </w:r>
    </w:p>
    <w:p w:rsidR="00437B3A" w:rsidRDefault="00437B3A" w:rsidP="00437B3A">
      <w:pPr>
        <w:pStyle w:val="Code"/>
        <w:autoSpaceDE w:val="0"/>
        <w:autoSpaceDN w:val="0"/>
      </w:pPr>
      <w:r>
        <w:t xml:space="preserve"> * </w:t>
      </w:r>
    </w:p>
    <w:p w:rsidR="00437B3A" w:rsidRDefault="00437B3A" w:rsidP="00437B3A">
      <w:pPr>
        <w:pStyle w:val="Code"/>
        <w:autoSpaceDE w:val="0"/>
        <w:autoSpaceDN w:val="0"/>
      </w:pPr>
      <w:r>
        <w:t xml:space="preserve"> * If require_comma_separator is set to TRUE, make sure that there is a</w:t>
      </w:r>
    </w:p>
    <w:p w:rsidR="00437B3A" w:rsidRDefault="00437B3A" w:rsidP="00437B3A">
      <w:pPr>
        <w:pStyle w:val="Code"/>
        <w:autoSpaceDE w:val="0"/>
        <w:autoSpaceDN w:val="0"/>
      </w:pPr>
      <w:r>
        <w:t xml:space="preserve"> * comma between the current cursor and that integer.</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Returns the scanned int value.</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If there is no non-neg int after the cursor or if the comma separator</w:t>
      </w:r>
    </w:p>
    <w:p w:rsidR="00437B3A" w:rsidRDefault="00437B3A" w:rsidP="00437B3A">
      <w:pPr>
        <w:pStyle w:val="Code"/>
        <w:autoSpaceDE w:val="0"/>
        <w:autoSpaceDN w:val="0"/>
      </w:pPr>
      <w:r>
        <w:t xml:space="preserve"> * requirement is not met, return NULL.</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static int sscan_register(</w:t>
      </w:r>
    </w:p>
    <w:p w:rsidR="00437B3A" w:rsidRDefault="00437B3A" w:rsidP="00437B3A">
      <w:pPr>
        <w:pStyle w:val="Code"/>
        <w:autoSpaceDE w:val="0"/>
        <w:autoSpaceDN w:val="0"/>
      </w:pPr>
      <w:r>
        <w:tab/>
      </w:r>
      <w:r>
        <w:tab/>
        <w:t>char **cursor, Register *reg, int require_comma_separator);</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Scans for a register like X, PC... following the character pointed by the</w:t>
      </w:r>
    </w:p>
    <w:p w:rsidR="00437B3A" w:rsidRDefault="00437B3A" w:rsidP="00437B3A">
      <w:pPr>
        <w:pStyle w:val="Code"/>
        <w:autoSpaceDE w:val="0"/>
        <w:autoSpaceDN w:val="0"/>
      </w:pPr>
      <w:r>
        <w:t xml:space="preserve"> * string cursor, ignoring whitespaces. This moves the cursor to the</w:t>
      </w:r>
    </w:p>
    <w:p w:rsidR="00437B3A" w:rsidRDefault="00437B3A" w:rsidP="00437B3A">
      <w:pPr>
        <w:pStyle w:val="Code"/>
        <w:autoSpaceDE w:val="0"/>
        <w:autoSpaceDN w:val="0"/>
      </w:pPr>
      <w:r>
        <w:t xml:space="preserve"> * whitespace following that integer.</w:t>
      </w:r>
    </w:p>
    <w:p w:rsidR="00437B3A" w:rsidRDefault="00437B3A" w:rsidP="00437B3A">
      <w:pPr>
        <w:pStyle w:val="Code"/>
        <w:autoSpaceDE w:val="0"/>
        <w:autoSpaceDN w:val="0"/>
      </w:pPr>
      <w:r>
        <w:t xml:space="preserve"> * </w:t>
      </w:r>
    </w:p>
    <w:p w:rsidR="00437B3A" w:rsidRDefault="00437B3A" w:rsidP="00437B3A">
      <w:pPr>
        <w:pStyle w:val="Code"/>
        <w:autoSpaceDE w:val="0"/>
        <w:autoSpaceDN w:val="0"/>
      </w:pPr>
      <w:r>
        <w:t xml:space="preserve"> * If require_comma_separator is set to TRUE, make sure that there is a</w:t>
      </w:r>
    </w:p>
    <w:p w:rsidR="00437B3A" w:rsidRDefault="00437B3A" w:rsidP="00437B3A">
      <w:pPr>
        <w:pStyle w:val="Code"/>
        <w:autoSpaceDE w:val="0"/>
        <w:autoSpaceDN w:val="0"/>
      </w:pPr>
      <w:r>
        <w:t xml:space="preserve"> * comma between the current cursor and that register.</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On success, set *reg to the cooresponding enum.</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Returns success as boolean. If there is no non-neg int after the cursor</w:t>
      </w:r>
    </w:p>
    <w:p w:rsidR="00437B3A" w:rsidRDefault="00437B3A" w:rsidP="00437B3A">
      <w:pPr>
        <w:pStyle w:val="Code"/>
        <w:autoSpaceDE w:val="0"/>
        <w:autoSpaceDN w:val="0"/>
      </w:pPr>
      <w:r>
        <w:t xml:space="preserve"> * or if the comma separator requirement is not met, return FALSE.</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static int read_memory_operand(char *word, SicStatement *statement);</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Scans for a memory operand (including addressing mode flags, immediate</w:t>
      </w:r>
    </w:p>
    <w:p w:rsidR="00437B3A" w:rsidRDefault="00437B3A" w:rsidP="00437B3A">
      <w:pPr>
        <w:pStyle w:val="Code"/>
        <w:autoSpaceDE w:val="0"/>
        <w:autoSpaceDN w:val="0"/>
      </w:pPr>
      <w:r>
        <w:t xml:space="preserve"> * values, and labels) within string *word*.</w:t>
      </w:r>
    </w:p>
    <w:p w:rsidR="00437B3A" w:rsidRDefault="00437B3A" w:rsidP="00437B3A">
      <w:pPr>
        <w:pStyle w:val="Code"/>
        <w:autoSpaceDE w:val="0"/>
        <w:autoSpaceDN w:val="0"/>
      </w:pPr>
      <w:r>
        <w:t xml:space="preserve"> * </w:t>
      </w:r>
    </w:p>
    <w:p w:rsidR="00437B3A" w:rsidRDefault="00437B3A" w:rsidP="00437B3A">
      <w:pPr>
        <w:pStyle w:val="Code"/>
        <w:autoSpaceDE w:val="0"/>
        <w:autoSpaceDN w:val="0"/>
      </w:pPr>
      <w:r>
        <w:t xml:space="preserve"> * On success, save the results to statement-&gt;operands.</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Returns success as boolean. If we fail to read a memmory operand,</w:t>
      </w:r>
    </w:p>
    <w:p w:rsidR="00437B3A" w:rsidRDefault="00437B3A" w:rsidP="00437B3A">
      <w:pPr>
        <w:pStyle w:val="Code"/>
        <w:autoSpaceDE w:val="0"/>
        <w:autoSpaceDN w:val="0"/>
      </w:pPr>
      <w:r>
        <w:lastRenderedPageBreak/>
        <w:t xml:space="preserve"> * return FALSE.</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static int sscan_bytes(char **cursor, SicStatement *statement);</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Scans for a BYTE operand like X'0F9' or C'Hello World!' following the</w:t>
      </w:r>
    </w:p>
    <w:p w:rsidR="00437B3A" w:rsidRDefault="00437B3A" w:rsidP="00437B3A">
      <w:pPr>
        <w:pStyle w:val="Code"/>
        <w:autoSpaceDE w:val="0"/>
        <w:autoSpaceDN w:val="0"/>
      </w:pPr>
      <w:r>
        <w:t xml:space="preserve"> * string cursor, ignoring whitespaces. On success, this moves the cursor to</w:t>
      </w:r>
    </w:p>
    <w:p w:rsidR="00437B3A" w:rsidRDefault="00437B3A" w:rsidP="00437B3A">
      <w:pPr>
        <w:pStyle w:val="Code"/>
        <w:autoSpaceDE w:val="0"/>
        <w:autoSpaceDN w:val="0"/>
      </w:pPr>
      <w:r>
        <w:t xml:space="preserve"> * the end of the string.</w:t>
      </w:r>
    </w:p>
    <w:p w:rsidR="00437B3A" w:rsidRDefault="00437B3A" w:rsidP="00437B3A">
      <w:pPr>
        <w:pStyle w:val="Code"/>
        <w:autoSpaceDE w:val="0"/>
        <w:autoSpaceDN w:val="0"/>
      </w:pPr>
      <w:r>
        <w:t xml:space="preserve"> * </w:t>
      </w:r>
    </w:p>
    <w:p w:rsidR="00437B3A" w:rsidRDefault="00437B3A" w:rsidP="00437B3A">
      <w:pPr>
        <w:pStyle w:val="Code"/>
        <w:autoSpaceDE w:val="0"/>
        <w:autoSpaceDN w:val="0"/>
      </w:pPr>
      <w:r>
        <w:t xml:space="preserve"> * On success, save the results to statement-&gt;operands.</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Returns success as boolean. If we fail to read a BYTE operand or there</w:t>
      </w:r>
    </w:p>
    <w:p w:rsidR="00437B3A" w:rsidRDefault="00437B3A" w:rsidP="00437B3A">
      <w:pPr>
        <w:pStyle w:val="Code"/>
        <w:autoSpaceDE w:val="0"/>
        <w:autoSpaceDN w:val="0"/>
      </w:pPr>
      <w:r>
        <w:t xml:space="preserve"> * are preceeding whitespaces, return FALSE.</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static int read_reserved(</w:t>
      </w:r>
    </w:p>
    <w:p w:rsidR="00437B3A" w:rsidRDefault="00437B3A" w:rsidP="00437B3A">
      <w:pPr>
        <w:pStyle w:val="Code"/>
        <w:autoSpaceDE w:val="0"/>
        <w:autoSpaceDN w:val="0"/>
      </w:pPr>
      <w:r>
        <w:tab/>
      </w:r>
      <w:r>
        <w:tab/>
        <w:t>char *word, SicStatement *statement, ReservedDict *reserved);</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Check if *word* is a reserved word. If so, save the reserved</w:t>
      </w:r>
    </w:p>
    <w:p w:rsidR="00437B3A" w:rsidRDefault="00437B3A" w:rsidP="00437B3A">
      <w:pPr>
        <w:pStyle w:val="Code"/>
        <w:autoSpaceDE w:val="0"/>
        <w:autoSpaceDN w:val="0"/>
      </w:pPr>
      <w:r>
        <w:t xml:space="preserve"> * word to statement-&gt;reserved_string and set (ReservedType) statement-&gt;type</w:t>
      </w:r>
    </w:p>
    <w:p w:rsidR="00437B3A" w:rsidRDefault="00437B3A" w:rsidP="00437B3A">
      <w:pPr>
        <w:pStyle w:val="Code"/>
        <w:autoSpaceDE w:val="0"/>
        <w:autoSpaceDN w:val="0"/>
      </w:pPr>
      <w:r>
        <w:t xml:space="preserve"> * to the corresponding enum and return TRUE. If not, return FALSE.</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static int sscan_operand(char **asm_line_cursor, SicStatement *statement);</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Scans for an appropriate operand corresponding to the ReservedType (the</w:t>
      </w:r>
    </w:p>
    <w:p w:rsidR="00437B3A" w:rsidRDefault="00437B3A" w:rsidP="00437B3A">
      <w:pPr>
        <w:pStyle w:val="Code"/>
        <w:autoSpaceDE w:val="0"/>
        <w:autoSpaceDN w:val="0"/>
      </w:pPr>
      <w:r>
        <w:t xml:space="preserve"> * type of operator or reserved word) following the string cursor.</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Return success as boolean.</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static void strcat_byte(char *string, SicStatement *statement, int raw);</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Concat the in-obj (raw) or in-asm format of BYTE stored in statement</w:t>
      </w:r>
    </w:p>
    <w:p w:rsidR="00437B3A" w:rsidRDefault="00437B3A" w:rsidP="00437B3A">
      <w:pPr>
        <w:pStyle w:val="Code"/>
        <w:autoSpaceDE w:val="0"/>
        <w:autoSpaceDN w:val="0"/>
      </w:pPr>
      <w:r>
        <w:t xml:space="preserve"> * to *string*.</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static void fflush_text_record_line(FILE *out, HashTable *opcodes,</w:t>
      </w:r>
    </w:p>
    <w:p w:rsidR="00437B3A" w:rsidRDefault="00437B3A" w:rsidP="00437B3A">
      <w:pPr>
        <w:pStyle w:val="Code"/>
        <w:autoSpaceDE w:val="0"/>
        <w:autoSpaceDN w:val="0"/>
      </w:pPr>
      <w:r>
        <w:tab/>
      </w:r>
      <w:r>
        <w:tab/>
        <w:t>LinkedNode *start_node, LinkedNode *end_node);</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Flushes the obj representation of the instructions contained in</w:t>
      </w:r>
    </w:p>
    <w:p w:rsidR="00437B3A" w:rsidRDefault="00437B3A" w:rsidP="00437B3A">
      <w:pPr>
        <w:pStyle w:val="Code"/>
        <w:autoSpaceDE w:val="0"/>
        <w:autoSpaceDN w:val="0"/>
      </w:pPr>
      <w:r>
        <w:t xml:space="preserve"> * the SicStatements saved within the (LinkedList) SicStatementList, starting</w:t>
      </w:r>
    </w:p>
    <w:p w:rsidR="00437B3A" w:rsidRDefault="00437B3A" w:rsidP="00437B3A">
      <w:pPr>
        <w:pStyle w:val="Code"/>
        <w:autoSpaceDE w:val="0"/>
        <w:autoSpaceDN w:val="0"/>
      </w:pPr>
      <w:r>
        <w:t xml:space="preserve"> * from the start_node (inclusive) until the end_node (exclusive).</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The content is flushed to the *out* stream.</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static inline int is_whitespace(char c); // self explanatory</w:t>
      </w:r>
    </w:p>
    <w:p w:rsidR="00437B3A" w:rsidRDefault="00437B3A" w:rsidP="00437B3A">
      <w:pPr>
        <w:pStyle w:val="Code"/>
        <w:autoSpaceDE w:val="0"/>
        <w:autoSpaceDN w:val="0"/>
      </w:pPr>
    </w:p>
    <w:p w:rsidR="00437B3A" w:rsidRDefault="00437B3A" w:rsidP="00437B3A">
      <w:pPr>
        <w:pStyle w:val="Code"/>
        <w:autoSpaceDE w:val="0"/>
        <w:autoSpaceDN w:val="0"/>
      </w:pPr>
      <w:r>
        <w:t>static inline int is_whitespace_or_comma(char c); // self explanatory</w:t>
      </w:r>
    </w:p>
    <w:p w:rsidR="00437B3A" w:rsidRDefault="00437B3A" w:rsidP="00437B3A">
      <w:pPr>
        <w:pStyle w:val="Code"/>
        <w:autoSpaceDE w:val="0"/>
        <w:autoSpaceDN w:val="0"/>
      </w:pPr>
    </w:p>
    <w:p w:rsidR="00437B3A" w:rsidRDefault="00437B3A" w:rsidP="00437B3A">
      <w:pPr>
        <w:pStyle w:val="Code"/>
        <w:autoSpaceDE w:val="0"/>
        <w:autoSpaceDN w:val="0"/>
      </w:pPr>
      <w:r>
        <w:t>static inline int isupperxdigit(char c); // self explanatory</w:t>
      </w:r>
    </w:p>
    <w:p w:rsidR="00437B3A" w:rsidRDefault="00437B3A" w:rsidP="00437B3A">
      <w:pPr>
        <w:pStyle w:val="Code"/>
        <w:autoSpaceDE w:val="0"/>
        <w:autoSpaceDN w:val="0"/>
      </w:pPr>
    </w:p>
    <w:p w:rsidR="00437B3A" w:rsidRDefault="00437B3A" w:rsidP="00437B3A">
      <w:pPr>
        <w:pStyle w:val="Code"/>
        <w:autoSpaceDE w:val="0"/>
        <w:autoSpaceDN w:val="0"/>
      </w:pPr>
      <w:r>
        <w:t>static inline void skip_whitespaces(char **cursor);</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Moves string cursor to the first following non-whitespace character.</w:t>
      </w:r>
    </w:p>
    <w:p w:rsidR="00437B3A" w:rsidRDefault="00437B3A" w:rsidP="00437B3A">
      <w:pPr>
        <w:pStyle w:val="Code"/>
        <w:autoSpaceDE w:val="0"/>
        <w:autoSpaceDN w:val="0"/>
      </w:pPr>
      <w:r>
        <w:t xml:space="preserve"> * Basically, skip all the preceding whitespaces.</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static inline int skip_whitespaces_and_comma(char **cursor);</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Moves string cursor to the first following non-whitespace character,</w:t>
      </w:r>
    </w:p>
    <w:p w:rsidR="00437B3A" w:rsidRDefault="00437B3A" w:rsidP="00437B3A">
      <w:pPr>
        <w:pStyle w:val="Code"/>
        <w:autoSpaceDE w:val="0"/>
        <w:autoSpaceDN w:val="0"/>
      </w:pPr>
      <w:r>
        <w:t xml:space="preserve"> * including exactly one comma. Used for skipping a comma-included whitespace,</w:t>
      </w:r>
    </w:p>
    <w:p w:rsidR="00437B3A" w:rsidRDefault="00437B3A" w:rsidP="00437B3A">
      <w:pPr>
        <w:pStyle w:val="Code"/>
        <w:autoSpaceDE w:val="0"/>
        <w:autoSpaceDN w:val="0"/>
      </w:pPr>
      <w:r>
        <w:t xml:space="preserve"> * like the one between BYTE and X in "BYTE  , X"</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r>
        <w:t xml:space="preserve"> * Return 0 if there are more or less than 1 comma until the next</w:t>
      </w:r>
    </w:p>
    <w:p w:rsidR="00437B3A" w:rsidRDefault="00437B3A" w:rsidP="00437B3A">
      <w:pPr>
        <w:pStyle w:val="Code"/>
        <w:autoSpaceDE w:val="0"/>
        <w:autoSpaceDN w:val="0"/>
      </w:pPr>
      <w:r>
        <w:t xml:space="preserve"> * non-whitespace character.</w:t>
      </w:r>
    </w:p>
    <w:p w:rsidR="00437B3A" w:rsidRDefault="00437B3A" w:rsidP="00437B3A">
      <w:pPr>
        <w:pStyle w:val="Code"/>
        <w:autoSpaceDE w:val="0"/>
        <w:autoSpaceDN w:val="0"/>
      </w:pPr>
      <w:r>
        <w:lastRenderedPageBreak/>
        <w:t xml:space="preserve"> */</w:t>
      </w:r>
    </w:p>
    <w:p w:rsidR="00437B3A" w:rsidRDefault="00437B3A" w:rsidP="00437B3A">
      <w:pPr>
        <w:pStyle w:val="Code"/>
        <w:autoSpaceDE w:val="0"/>
        <w:autoSpaceDN w:val="0"/>
      </w:pPr>
    </w:p>
    <w:p w:rsidR="00437B3A" w:rsidRDefault="00437B3A" w:rsidP="00437B3A">
      <w:pPr>
        <w:pStyle w:val="Code"/>
        <w:autoSpaceDE w:val="0"/>
        <w:autoSpaceDN w:val="0"/>
      </w:pPr>
      <w:r>
        <w:t>static inline int is_reserved(char *word, ReservedDict *reserved);</w:t>
      </w:r>
    </w:p>
    <w:p w:rsidR="00437B3A" w:rsidRDefault="00437B3A" w:rsidP="00437B3A">
      <w:pPr>
        <w:pStyle w:val="Code"/>
        <w:autoSpaceDE w:val="0"/>
        <w:autoSpaceDN w:val="0"/>
      </w:pPr>
      <w:r>
        <w:t>/*</w:t>
      </w:r>
    </w:p>
    <w:p w:rsidR="00437B3A" w:rsidRDefault="00437B3A" w:rsidP="00437B3A">
      <w:pPr>
        <w:pStyle w:val="Code"/>
        <w:autoSpaceDE w:val="0"/>
        <w:autoSpaceDN w:val="0"/>
      </w:pPr>
      <w:r>
        <w:t xml:space="preserve"> * Check if the *reserved* dict contains *word".</w:t>
      </w:r>
    </w:p>
    <w:p w:rsidR="00437B3A" w:rsidRDefault="00437B3A" w:rsidP="00437B3A">
      <w:pPr>
        <w:pStyle w:val="Code"/>
        <w:autoSpaceDE w:val="0"/>
        <w:autoSpaceDN w:val="0"/>
      </w:pPr>
      <w:r>
        <w:t xml:space="preserve"> */</w:t>
      </w:r>
    </w:p>
    <w:p w:rsidR="00437B3A" w:rsidRDefault="00437B3A" w:rsidP="00437B3A">
      <w:pPr>
        <w:pStyle w:val="Code"/>
        <w:autoSpaceDE w:val="0"/>
        <w:autoSpaceDN w:val="0"/>
      </w:pPr>
    </w:p>
    <w:p w:rsidR="00437B3A" w:rsidRDefault="00437B3A" w:rsidP="00437B3A">
      <w:pPr>
        <w:pStyle w:val="Code"/>
        <w:autoSpaceDE w:val="0"/>
        <w:autoSpaceDN w:val="0"/>
      </w:pPr>
      <w:r>
        <w:t>#ifdef TEST</w:t>
      </w:r>
    </w:p>
    <w:p w:rsidR="00437B3A" w:rsidRDefault="00437B3A" w:rsidP="00437B3A">
      <w:pPr>
        <w:pStyle w:val="Code"/>
        <w:autoSpaceDE w:val="0"/>
        <w:autoSpaceDN w:val="0"/>
      </w:pPr>
      <w:r>
        <w:t>#undef TEST</w:t>
      </w:r>
    </w:p>
    <w:p w:rsidR="00437B3A" w:rsidRDefault="00437B3A" w:rsidP="00437B3A">
      <w:pPr>
        <w:pStyle w:val="Code"/>
        <w:autoSpaceDE w:val="0"/>
        <w:autoSpaceDN w:val="0"/>
      </w:pPr>
      <w:r>
        <w:t>#include "generic_list.c"</w:t>
      </w:r>
    </w:p>
    <w:p w:rsidR="00437B3A" w:rsidRDefault="00437B3A" w:rsidP="00437B3A">
      <w:pPr>
        <w:pStyle w:val="Code"/>
        <w:autoSpaceDE w:val="0"/>
        <w:autoSpaceDN w:val="0"/>
      </w:pPr>
      <w:r>
        <w:t>#include "generic_dict.c"</w:t>
      </w:r>
    </w:p>
    <w:p w:rsidR="00437B3A" w:rsidRDefault="00437B3A" w:rsidP="00437B3A">
      <w:pPr>
        <w:pStyle w:val="Code"/>
        <w:autoSpaceDE w:val="0"/>
        <w:autoSpaceDN w:val="0"/>
      </w:pPr>
      <w:r>
        <w:t>#include "symbol.c"</w:t>
      </w:r>
    </w:p>
    <w:p w:rsidR="00437B3A" w:rsidRDefault="00437B3A" w:rsidP="00437B3A">
      <w:pPr>
        <w:pStyle w:val="Code"/>
        <w:autoSpaceDE w:val="0"/>
        <w:autoSpaceDN w:val="0"/>
      </w:pPr>
      <w:r>
        <w:t>#include "reserved.c"</w:t>
      </w:r>
    </w:p>
    <w:p w:rsidR="00437B3A" w:rsidRDefault="00437B3A" w:rsidP="00437B3A">
      <w:pPr>
        <w:pStyle w:val="Code"/>
        <w:autoSpaceDE w:val="0"/>
        <w:autoSpaceDN w:val="0"/>
      </w:pPr>
      <w:r>
        <w:t>#include "hashtable.c"</w:t>
      </w:r>
    </w:p>
    <w:p w:rsidR="00437B3A" w:rsidRDefault="00437B3A" w:rsidP="00437B3A">
      <w:pPr>
        <w:pStyle w:val="Code"/>
        <w:autoSpaceDE w:val="0"/>
        <w:autoSpaceDN w:val="0"/>
      </w:pPr>
      <w:r>
        <w:t>int main(void) {</w:t>
      </w:r>
    </w:p>
    <w:p w:rsidR="00437B3A" w:rsidRDefault="00437B3A" w:rsidP="00437B3A">
      <w:pPr>
        <w:pStyle w:val="Code"/>
        <w:autoSpaceDE w:val="0"/>
        <w:autoSpaceDN w:val="0"/>
      </w:pPr>
      <w:r>
        <w:tab/>
        <w:t>return 0;</w:t>
      </w:r>
    </w:p>
    <w:p w:rsidR="00437B3A" w:rsidRDefault="00437B3A" w:rsidP="00437B3A">
      <w:pPr>
        <w:pStyle w:val="Code"/>
        <w:autoSpaceDE w:val="0"/>
        <w:autoSpaceDN w:val="0"/>
      </w:pPr>
      <w:r>
        <w:t>}</w:t>
      </w:r>
    </w:p>
    <w:p w:rsidR="00437B3A" w:rsidRDefault="00437B3A" w:rsidP="00437B3A">
      <w:pPr>
        <w:pStyle w:val="Code"/>
        <w:autoSpaceDE w:val="0"/>
        <w:autoSpaceDN w:val="0"/>
      </w:pPr>
      <w:r>
        <w:t>#endif</w:t>
      </w:r>
    </w:p>
    <w:p w:rsidR="00437B3A" w:rsidRDefault="00437B3A" w:rsidP="00437B3A">
      <w:pPr>
        <w:pStyle w:val="Code"/>
        <w:autoSpaceDE w:val="0"/>
        <w:autoSpaceDN w:val="0"/>
      </w:pPr>
    </w:p>
    <w:p w:rsidR="00437B3A" w:rsidRDefault="00437B3A" w:rsidP="00437B3A">
      <w:pPr>
        <w:pStyle w:val="Code"/>
        <w:autoSpaceDE w:val="0"/>
        <w:autoSpaceDN w:val="0"/>
      </w:pPr>
      <w:r>
        <w:t>SicStatementList *new_statement_list() {</w:t>
      </w:r>
    </w:p>
    <w:p w:rsidR="00437B3A" w:rsidRDefault="00437B3A" w:rsidP="00437B3A">
      <w:pPr>
        <w:pStyle w:val="Code"/>
        <w:autoSpaceDE w:val="0"/>
        <w:autoSpaceDN w:val="0"/>
      </w:pPr>
      <w:r>
        <w:tab/>
        <w:t>return (SicStatementList*) new_list();</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void free_statement(void *s_void) {</w:t>
      </w:r>
    </w:p>
    <w:p w:rsidR="00437B3A" w:rsidRDefault="00437B3A" w:rsidP="00437B3A">
      <w:pPr>
        <w:pStyle w:val="Code"/>
        <w:autoSpaceDE w:val="0"/>
        <w:autoSpaceDN w:val="0"/>
      </w:pPr>
      <w:r>
        <w:tab/>
        <w:t>SicStatement *s = (SicStatement*) s_void;</w:t>
      </w:r>
    </w:p>
    <w:p w:rsidR="00437B3A" w:rsidRDefault="00437B3A" w:rsidP="00437B3A">
      <w:pPr>
        <w:pStyle w:val="Code"/>
        <w:autoSpaceDE w:val="0"/>
        <w:autoSpaceDN w:val="0"/>
      </w:pPr>
    </w:p>
    <w:p w:rsidR="00437B3A" w:rsidRDefault="00437B3A" w:rsidP="00437B3A">
      <w:pPr>
        <w:pStyle w:val="Code"/>
        <w:autoSpaceDE w:val="0"/>
        <w:autoSpaceDN w:val="0"/>
      </w:pPr>
      <w:r>
        <w:tab/>
        <w:t>if (s-&gt;reserved_string) free(s-&gt;reserved_string);</w:t>
      </w:r>
    </w:p>
    <w:p w:rsidR="00437B3A" w:rsidRDefault="00437B3A" w:rsidP="00437B3A">
      <w:pPr>
        <w:pStyle w:val="Code"/>
        <w:autoSpaceDE w:val="0"/>
        <w:autoSpaceDN w:val="0"/>
      </w:pPr>
      <w:r>
        <w:tab/>
        <w:t>if (s-&gt;type == BYTE &amp;&amp; !s-&gt;operands.is_b &amp;&amp; s-&gt;operands.bytes)</w:t>
      </w:r>
    </w:p>
    <w:p w:rsidR="00437B3A" w:rsidRDefault="00437B3A" w:rsidP="00437B3A">
      <w:pPr>
        <w:pStyle w:val="Code"/>
        <w:autoSpaceDE w:val="0"/>
        <w:autoSpaceDN w:val="0"/>
      </w:pPr>
      <w:r>
        <w:tab/>
      </w:r>
      <w:r>
        <w:tab/>
        <w:t>free(s-&gt;operands.bytes);</w:t>
      </w:r>
    </w:p>
    <w:p w:rsidR="00437B3A" w:rsidRDefault="00437B3A" w:rsidP="00437B3A">
      <w:pPr>
        <w:pStyle w:val="Code"/>
        <w:autoSpaceDE w:val="0"/>
        <w:autoSpaceDN w:val="0"/>
      </w:pPr>
      <w:r>
        <w:tab/>
        <w:t>if (s-&gt;type == BYTE &amp;&amp; s-&gt;operands.is_b &amp;&amp; s-&gt;operands.ubytes)</w:t>
      </w:r>
    </w:p>
    <w:p w:rsidR="00437B3A" w:rsidRDefault="00437B3A" w:rsidP="00437B3A">
      <w:pPr>
        <w:pStyle w:val="Code"/>
        <w:autoSpaceDE w:val="0"/>
        <w:autoSpaceDN w:val="0"/>
      </w:pPr>
      <w:r>
        <w:tab/>
      </w:r>
      <w:r>
        <w:tab/>
        <w:t>free(s-&gt;operands.ubytes);</w:t>
      </w:r>
    </w:p>
    <w:p w:rsidR="00437B3A" w:rsidRDefault="00437B3A" w:rsidP="00437B3A">
      <w:pPr>
        <w:pStyle w:val="Code"/>
        <w:autoSpaceDE w:val="0"/>
        <w:autoSpaceDN w:val="0"/>
      </w:pPr>
      <w:r>
        <w:tab/>
        <w:t>free(s);</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void free_statement_list(SicStatementList *list) {</w:t>
      </w:r>
    </w:p>
    <w:p w:rsidR="00437B3A" w:rsidRDefault="00437B3A" w:rsidP="00437B3A">
      <w:pPr>
        <w:pStyle w:val="Code"/>
        <w:autoSpaceDE w:val="0"/>
        <w:autoSpaceDN w:val="0"/>
      </w:pPr>
      <w:r>
        <w:tab/>
        <w:t>free_list(list, free_statement);</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int read_asm(FILE *out, FILE *in, TranslationUnit *tu) {</w:t>
      </w:r>
    </w:p>
    <w:p w:rsidR="00437B3A" w:rsidRDefault="00437B3A" w:rsidP="00437B3A">
      <w:pPr>
        <w:pStyle w:val="Code"/>
        <w:autoSpaceDE w:val="0"/>
        <w:autoSpaceDN w:val="0"/>
      </w:pPr>
      <w:r>
        <w:tab/>
        <w:t>char *asm_line;</w:t>
      </w:r>
    </w:p>
    <w:p w:rsidR="00437B3A" w:rsidRDefault="00437B3A" w:rsidP="00437B3A">
      <w:pPr>
        <w:pStyle w:val="Code"/>
        <w:autoSpaceDE w:val="0"/>
        <w:autoSpaceDN w:val="0"/>
      </w:pPr>
      <w:r>
        <w:tab/>
        <w:t>int res;</w:t>
      </w:r>
    </w:p>
    <w:p w:rsidR="00437B3A" w:rsidRDefault="00437B3A" w:rsidP="00437B3A">
      <w:pPr>
        <w:pStyle w:val="Code"/>
        <w:autoSpaceDE w:val="0"/>
        <w:autoSpaceDN w:val="0"/>
      </w:pPr>
      <w:r>
        <w:tab/>
        <w:t>int line_number;</w:t>
      </w:r>
    </w:p>
    <w:p w:rsidR="00437B3A" w:rsidRDefault="00437B3A" w:rsidP="00437B3A">
      <w:pPr>
        <w:pStyle w:val="Code"/>
        <w:autoSpaceDE w:val="0"/>
        <w:autoSpaceDN w:val="0"/>
      </w:pPr>
      <w:r>
        <w:tab/>
        <w:t>for (line_number = 1; ; ++line_number) {</w:t>
      </w:r>
    </w:p>
    <w:p w:rsidR="00437B3A" w:rsidRDefault="00437B3A" w:rsidP="00437B3A">
      <w:pPr>
        <w:pStyle w:val="Code"/>
        <w:autoSpaceDE w:val="0"/>
        <w:autoSpaceDN w:val="0"/>
      </w:pPr>
      <w:r>
        <w:tab/>
      </w:r>
      <w:r>
        <w:tab/>
        <w:t>res = read_line(in, &amp;asm_line);</w:t>
      </w:r>
    </w:p>
    <w:p w:rsidR="00437B3A" w:rsidRDefault="00437B3A" w:rsidP="00437B3A">
      <w:pPr>
        <w:pStyle w:val="Code"/>
        <w:autoSpaceDE w:val="0"/>
        <w:autoSpaceDN w:val="0"/>
      </w:pPr>
      <w:r>
        <w:tab/>
      </w:r>
      <w:r>
        <w:tab/>
        <w:t>if (asm_line) {</w:t>
      </w:r>
    </w:p>
    <w:p w:rsidR="00437B3A" w:rsidRDefault="00437B3A" w:rsidP="00437B3A">
      <w:pPr>
        <w:pStyle w:val="Code"/>
        <w:autoSpaceDE w:val="0"/>
        <w:autoSpaceDN w:val="0"/>
      </w:pPr>
      <w:r>
        <w:tab/>
      </w:r>
      <w:r>
        <w:tab/>
      </w:r>
      <w:r>
        <w:tab/>
        <w:t>char *cursor = asm_line;</w:t>
      </w:r>
    </w:p>
    <w:p w:rsidR="00437B3A" w:rsidRDefault="00437B3A" w:rsidP="00437B3A">
      <w:pPr>
        <w:pStyle w:val="Code"/>
        <w:autoSpaceDE w:val="0"/>
        <w:autoSpaceDN w:val="0"/>
      </w:pPr>
      <w:r>
        <w:tab/>
      </w:r>
      <w:r>
        <w:tab/>
      </w:r>
      <w:r>
        <w:tab/>
        <w:t>SicStatement *s = add_statement(tu-&gt;statements);</w:t>
      </w:r>
    </w:p>
    <w:p w:rsidR="00437B3A" w:rsidRDefault="00437B3A" w:rsidP="00437B3A">
      <w:pPr>
        <w:pStyle w:val="Code"/>
        <w:autoSpaceDE w:val="0"/>
        <w:autoSpaceDN w:val="0"/>
      </w:pPr>
      <w:r>
        <w:tab/>
      </w:r>
      <w:r>
        <w:tab/>
      </w:r>
      <w:r>
        <w:tab/>
        <w:t>s-&gt;line_number = line_number * 5;</w:t>
      </w:r>
    </w:p>
    <w:p w:rsidR="00437B3A" w:rsidRDefault="00437B3A" w:rsidP="00437B3A">
      <w:pPr>
        <w:pStyle w:val="Code"/>
        <w:autoSpaceDE w:val="0"/>
        <w:autoSpaceDN w:val="0"/>
      </w:pPr>
      <w:r>
        <w:tab/>
      </w:r>
      <w:r>
        <w:tab/>
      </w:r>
      <w:r>
        <w:tab/>
        <w:t>if (!sscan_label_and_reserved(&amp;cursor, s, tu-&gt;reserved)) {</w:t>
      </w:r>
    </w:p>
    <w:p w:rsidR="00437B3A" w:rsidRDefault="00437B3A" w:rsidP="00437B3A">
      <w:pPr>
        <w:pStyle w:val="Code"/>
        <w:autoSpaceDE w:val="0"/>
        <w:autoSpaceDN w:val="0"/>
      </w:pPr>
      <w:r>
        <w:tab/>
      </w:r>
      <w:r>
        <w:tab/>
      </w:r>
      <w:r>
        <w:tab/>
      </w:r>
      <w:r>
        <w:tab/>
        <w:t xml:space="preserve">fprintf(out, </w:t>
      </w:r>
    </w:p>
    <w:p w:rsidR="00437B3A" w:rsidRDefault="00437B3A" w:rsidP="00437B3A">
      <w:pPr>
        <w:pStyle w:val="Code"/>
        <w:autoSpaceDE w:val="0"/>
        <w:autoSpaceDN w:val="0"/>
      </w:pPr>
      <w:r>
        <w:tab/>
      </w:r>
      <w:r>
        <w:tab/>
      </w:r>
      <w:r>
        <w:tab/>
      </w:r>
      <w:r>
        <w:tab/>
      </w:r>
      <w:r>
        <w:tab/>
      </w:r>
      <w:r>
        <w:tab/>
        <w:t>"error: an error occured on line %d\n", line_number);</w:t>
      </w:r>
    </w:p>
    <w:p w:rsidR="00437B3A" w:rsidRDefault="00437B3A" w:rsidP="00437B3A">
      <w:pPr>
        <w:pStyle w:val="Code"/>
        <w:autoSpaceDE w:val="0"/>
        <w:autoSpaceDN w:val="0"/>
      </w:pPr>
      <w:r>
        <w:tab/>
      </w:r>
      <w:r>
        <w:tab/>
      </w:r>
      <w:r>
        <w:tab/>
      </w:r>
      <w:r>
        <w:tab/>
        <w:t>fprintf(out, "&gt;&gt; %s\n", asm_line);</w:t>
      </w:r>
    </w:p>
    <w:p w:rsidR="00437B3A" w:rsidRDefault="00437B3A" w:rsidP="00437B3A">
      <w:pPr>
        <w:pStyle w:val="Code"/>
        <w:autoSpaceDE w:val="0"/>
        <w:autoSpaceDN w:val="0"/>
      </w:pPr>
      <w:r>
        <w:tab/>
      </w:r>
      <w:r>
        <w:tab/>
      </w:r>
      <w:r>
        <w:tab/>
      </w:r>
      <w:r>
        <w:tab/>
        <w:t>return 0;</w:t>
      </w:r>
    </w:p>
    <w:p w:rsidR="00437B3A" w:rsidRDefault="00437B3A" w:rsidP="00437B3A">
      <w:pPr>
        <w:pStyle w:val="Code"/>
        <w:autoSpaceDE w:val="0"/>
        <w:autoSpaceDN w:val="0"/>
      </w:pPr>
      <w:r>
        <w:tab/>
      </w:r>
      <w:r>
        <w:tab/>
      </w:r>
      <w:r>
        <w:tab/>
        <w:t>}</w:t>
      </w:r>
    </w:p>
    <w:p w:rsidR="00437B3A" w:rsidRDefault="00437B3A" w:rsidP="00437B3A">
      <w:pPr>
        <w:pStyle w:val="Code"/>
        <w:autoSpaceDE w:val="0"/>
        <w:autoSpaceDN w:val="0"/>
      </w:pPr>
      <w:r>
        <w:tab/>
      </w:r>
      <w:r>
        <w:tab/>
      </w:r>
      <w:r>
        <w:tab/>
        <w:t>if (!sscan_operand(&amp;cursor, s)) {</w:t>
      </w:r>
    </w:p>
    <w:p w:rsidR="00437B3A" w:rsidRDefault="00437B3A" w:rsidP="00437B3A">
      <w:pPr>
        <w:pStyle w:val="Code"/>
        <w:autoSpaceDE w:val="0"/>
        <w:autoSpaceDN w:val="0"/>
      </w:pPr>
      <w:r>
        <w:tab/>
      </w:r>
      <w:r>
        <w:tab/>
      </w:r>
      <w:r>
        <w:tab/>
      </w:r>
      <w:r>
        <w:tab/>
        <w:t xml:space="preserve">fprintf(out, </w:t>
      </w:r>
    </w:p>
    <w:p w:rsidR="00437B3A" w:rsidRDefault="00437B3A" w:rsidP="00437B3A">
      <w:pPr>
        <w:pStyle w:val="Code"/>
        <w:autoSpaceDE w:val="0"/>
        <w:autoSpaceDN w:val="0"/>
      </w:pPr>
      <w:r>
        <w:tab/>
      </w:r>
      <w:r>
        <w:tab/>
      </w:r>
      <w:r>
        <w:tab/>
      </w:r>
      <w:r>
        <w:tab/>
      </w:r>
      <w:r>
        <w:tab/>
      </w:r>
      <w:r>
        <w:tab/>
        <w:t>"error: an error occured on line %d\n", line_number);</w:t>
      </w:r>
    </w:p>
    <w:p w:rsidR="00437B3A" w:rsidRDefault="00437B3A" w:rsidP="00437B3A">
      <w:pPr>
        <w:pStyle w:val="Code"/>
        <w:autoSpaceDE w:val="0"/>
        <w:autoSpaceDN w:val="0"/>
      </w:pPr>
      <w:r>
        <w:tab/>
      </w:r>
      <w:r>
        <w:tab/>
      </w:r>
      <w:r>
        <w:tab/>
      </w:r>
      <w:r>
        <w:tab/>
        <w:t>fprintf(out, "&gt;&gt; %s\n", asm_line);</w:t>
      </w:r>
    </w:p>
    <w:p w:rsidR="00437B3A" w:rsidRDefault="00437B3A" w:rsidP="00437B3A">
      <w:pPr>
        <w:pStyle w:val="Code"/>
        <w:autoSpaceDE w:val="0"/>
        <w:autoSpaceDN w:val="0"/>
      </w:pPr>
      <w:r>
        <w:tab/>
      </w:r>
      <w:r>
        <w:tab/>
      </w:r>
      <w:r>
        <w:tab/>
      </w:r>
      <w:r>
        <w:tab/>
        <w:t>return 0;</w:t>
      </w:r>
    </w:p>
    <w:p w:rsidR="00437B3A" w:rsidRDefault="00437B3A" w:rsidP="00437B3A">
      <w:pPr>
        <w:pStyle w:val="Code"/>
        <w:autoSpaceDE w:val="0"/>
        <w:autoSpaceDN w:val="0"/>
      </w:pPr>
      <w:r>
        <w:tab/>
      </w:r>
      <w:r>
        <w:tab/>
      </w:r>
      <w:r>
        <w:tab/>
        <w:t>}</w:t>
      </w:r>
    </w:p>
    <w:p w:rsidR="00437B3A" w:rsidRDefault="00437B3A" w:rsidP="00437B3A">
      <w:pPr>
        <w:pStyle w:val="Code"/>
        <w:autoSpaceDE w:val="0"/>
        <w:autoSpaceDN w:val="0"/>
      </w:pPr>
      <w:r>
        <w:tab/>
      </w:r>
      <w:r>
        <w:tab/>
      </w:r>
      <w:r>
        <w:tab/>
        <w:t>free(asm_line);</w:t>
      </w:r>
    </w:p>
    <w:p w:rsidR="00437B3A" w:rsidRDefault="00437B3A" w:rsidP="00437B3A">
      <w:pPr>
        <w:pStyle w:val="Code"/>
        <w:autoSpaceDE w:val="0"/>
        <w:autoSpaceDN w:val="0"/>
      </w:pPr>
      <w:r>
        <w:tab/>
      </w:r>
      <w:r>
        <w:tab/>
        <w:t>} else {</w:t>
      </w:r>
    </w:p>
    <w:p w:rsidR="00437B3A" w:rsidRDefault="00437B3A" w:rsidP="00437B3A">
      <w:pPr>
        <w:pStyle w:val="Code"/>
        <w:autoSpaceDE w:val="0"/>
        <w:autoSpaceDN w:val="0"/>
      </w:pPr>
      <w:r>
        <w:tab/>
      </w:r>
      <w:r>
        <w:tab/>
      </w:r>
      <w:r>
        <w:tab/>
        <w:t>if (res == READ_LINE_EOF) return 1;</w:t>
      </w:r>
    </w:p>
    <w:p w:rsidR="00437B3A" w:rsidRDefault="00437B3A" w:rsidP="00437B3A">
      <w:pPr>
        <w:pStyle w:val="Code"/>
        <w:autoSpaceDE w:val="0"/>
        <w:autoSpaceDN w:val="0"/>
      </w:pPr>
      <w:r>
        <w:tab/>
      </w:r>
      <w:r>
        <w:tab/>
      </w:r>
      <w:r>
        <w:tab/>
        <w:t>if (res == READ_LINE_BLANK) continue;</w:t>
      </w:r>
    </w:p>
    <w:p w:rsidR="00437B3A" w:rsidRDefault="00437B3A" w:rsidP="00437B3A">
      <w:pPr>
        <w:pStyle w:val="Code"/>
        <w:autoSpaceDE w:val="0"/>
        <w:autoSpaceDN w:val="0"/>
      </w:pPr>
      <w:r>
        <w:tab/>
      </w:r>
      <w:r>
        <w:tab/>
      </w:r>
      <w:r>
        <w:tab/>
        <w:t>if (res == READ_LINE_INVALID) {</w:t>
      </w:r>
    </w:p>
    <w:p w:rsidR="00437B3A" w:rsidRDefault="00437B3A" w:rsidP="00437B3A">
      <w:pPr>
        <w:pStyle w:val="Code"/>
        <w:autoSpaceDE w:val="0"/>
        <w:autoSpaceDN w:val="0"/>
      </w:pPr>
      <w:r>
        <w:lastRenderedPageBreak/>
        <w:tab/>
      </w:r>
      <w:r>
        <w:tab/>
      </w:r>
      <w:r>
        <w:tab/>
      </w:r>
      <w:r>
        <w:tab/>
        <w:t>fprintf(out, "error: could not read line number %d\n", line_number);</w:t>
      </w:r>
    </w:p>
    <w:p w:rsidR="00437B3A" w:rsidRDefault="00437B3A" w:rsidP="00437B3A">
      <w:pPr>
        <w:pStyle w:val="Code"/>
        <w:autoSpaceDE w:val="0"/>
        <w:autoSpaceDN w:val="0"/>
      </w:pPr>
      <w:r>
        <w:tab/>
      </w:r>
      <w:r>
        <w:tab/>
      </w:r>
      <w:r>
        <w:tab/>
      </w:r>
      <w:r>
        <w:tab/>
        <w:t>return 0;</w:t>
      </w:r>
    </w:p>
    <w:p w:rsidR="00437B3A" w:rsidRDefault="00437B3A" w:rsidP="00437B3A">
      <w:pPr>
        <w:pStyle w:val="Code"/>
        <w:autoSpaceDE w:val="0"/>
        <w:autoSpaceDN w:val="0"/>
      </w:pPr>
      <w:r>
        <w:tab/>
      </w:r>
      <w:r>
        <w:tab/>
      </w:r>
      <w:r>
        <w:tab/>
        <w:t>}</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return 1;</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int assign_addresses(FILE *out, TranslationUnit *tu) {</w:t>
      </w:r>
    </w:p>
    <w:p w:rsidR="00437B3A" w:rsidRDefault="00437B3A" w:rsidP="00437B3A">
      <w:pPr>
        <w:pStyle w:val="Code"/>
        <w:autoSpaceDE w:val="0"/>
        <w:autoSpaceDN w:val="0"/>
      </w:pPr>
      <w:r>
        <w:tab/>
        <w:t>int address = 0;</w:t>
      </w:r>
    </w:p>
    <w:p w:rsidR="00437B3A" w:rsidRDefault="00437B3A" w:rsidP="00437B3A">
      <w:pPr>
        <w:pStyle w:val="Code"/>
        <w:autoSpaceDE w:val="0"/>
        <w:autoSpaceDN w:val="0"/>
      </w:pPr>
      <w:r>
        <w:tab/>
        <w:t>int address_set = 0;</w:t>
      </w:r>
    </w:p>
    <w:p w:rsidR="00437B3A" w:rsidRDefault="00437B3A" w:rsidP="00437B3A">
      <w:pPr>
        <w:pStyle w:val="Code"/>
        <w:autoSpaceDE w:val="0"/>
        <w:autoSpaceDN w:val="0"/>
      </w:pPr>
      <w:r>
        <w:tab/>
        <w:t>for (LinkedNode *node = tu-&gt;statements-&gt;head-&gt;link;</w:t>
      </w:r>
    </w:p>
    <w:p w:rsidR="00437B3A" w:rsidRDefault="00437B3A" w:rsidP="00437B3A">
      <w:pPr>
        <w:pStyle w:val="Code"/>
        <w:autoSpaceDE w:val="0"/>
        <w:autoSpaceDN w:val="0"/>
      </w:pPr>
      <w:r>
        <w:tab/>
      </w:r>
      <w:r>
        <w:tab/>
      </w:r>
      <w:r>
        <w:tab/>
        <w:t>node; node = node-&gt;link) {</w:t>
      </w:r>
    </w:p>
    <w:p w:rsidR="00437B3A" w:rsidRDefault="00437B3A" w:rsidP="00437B3A">
      <w:pPr>
        <w:pStyle w:val="Code"/>
        <w:autoSpaceDE w:val="0"/>
        <w:autoSpaceDN w:val="0"/>
      </w:pPr>
      <w:r>
        <w:tab/>
      </w:r>
      <w:r>
        <w:tab/>
        <w:t>SicStatement *s = (SicStatement*) node-&gt;value;</w:t>
      </w:r>
    </w:p>
    <w:p w:rsidR="00437B3A" w:rsidRDefault="00437B3A" w:rsidP="00437B3A">
      <w:pPr>
        <w:pStyle w:val="Code"/>
        <w:autoSpaceDE w:val="0"/>
        <w:autoSpaceDN w:val="0"/>
      </w:pPr>
      <w:r>
        <w:tab/>
      </w:r>
      <w:r>
        <w:tab/>
        <w:t>if (s-&gt;type == START) {</w:t>
      </w:r>
    </w:p>
    <w:p w:rsidR="00437B3A" w:rsidRDefault="00437B3A" w:rsidP="00437B3A">
      <w:pPr>
        <w:pStyle w:val="Code"/>
        <w:autoSpaceDE w:val="0"/>
        <w:autoSpaceDN w:val="0"/>
      </w:pPr>
      <w:r>
        <w:tab/>
      </w:r>
      <w:r>
        <w:tab/>
      </w:r>
      <w:r>
        <w:tab/>
        <w:t>address = s-&gt;operands.start_address;</w:t>
      </w:r>
    </w:p>
    <w:p w:rsidR="00437B3A" w:rsidRDefault="00437B3A" w:rsidP="00437B3A">
      <w:pPr>
        <w:pStyle w:val="Code"/>
        <w:autoSpaceDE w:val="0"/>
        <w:autoSpaceDN w:val="0"/>
      </w:pPr>
      <w:r>
        <w:tab/>
      </w:r>
      <w:r>
        <w:tab/>
      </w:r>
      <w:r>
        <w:tab/>
        <w:t>address_set = 1;</w:t>
      </w:r>
    </w:p>
    <w:p w:rsidR="00437B3A" w:rsidRDefault="00437B3A" w:rsidP="00437B3A">
      <w:pPr>
        <w:pStyle w:val="Code"/>
        <w:autoSpaceDE w:val="0"/>
        <w:autoSpaceDN w:val="0"/>
      </w:pPr>
      <w:r>
        <w:tab/>
      </w:r>
      <w:r>
        <w:tab/>
      </w:r>
      <w:r>
        <w:tab/>
        <w:t>break;</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if (!address_set) {</w:t>
      </w:r>
    </w:p>
    <w:p w:rsidR="00437B3A" w:rsidRDefault="00437B3A" w:rsidP="00437B3A">
      <w:pPr>
        <w:pStyle w:val="Code"/>
        <w:autoSpaceDE w:val="0"/>
        <w:autoSpaceDN w:val="0"/>
      </w:pPr>
      <w:r>
        <w:tab/>
      </w:r>
      <w:r>
        <w:tab/>
        <w:t>fprintf(out, "error: there is no START directive\n"); return 0;</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for (LinkedNode *node = tu-&gt;statements-&gt;head-&gt;link;</w:t>
      </w:r>
    </w:p>
    <w:p w:rsidR="00437B3A" w:rsidRDefault="00437B3A" w:rsidP="00437B3A">
      <w:pPr>
        <w:pStyle w:val="Code"/>
        <w:autoSpaceDE w:val="0"/>
        <w:autoSpaceDN w:val="0"/>
      </w:pPr>
      <w:r>
        <w:tab/>
      </w:r>
      <w:r>
        <w:tab/>
      </w:r>
      <w:r>
        <w:tab/>
        <w:t>node; node = node-&gt;link) {</w:t>
      </w:r>
    </w:p>
    <w:p w:rsidR="00437B3A" w:rsidRDefault="00437B3A" w:rsidP="00437B3A">
      <w:pPr>
        <w:pStyle w:val="Code"/>
        <w:autoSpaceDE w:val="0"/>
        <w:autoSpaceDN w:val="0"/>
      </w:pPr>
      <w:r>
        <w:tab/>
      </w:r>
      <w:r>
        <w:tab/>
        <w:t>SicStatement *s = (SicStatement*) node-&gt;value;</w:t>
      </w:r>
    </w:p>
    <w:p w:rsidR="00437B3A" w:rsidRDefault="00437B3A" w:rsidP="00437B3A">
      <w:pPr>
        <w:pStyle w:val="Code"/>
        <w:autoSpaceDE w:val="0"/>
        <w:autoSpaceDN w:val="0"/>
      </w:pPr>
      <w:r>
        <w:tab/>
      </w:r>
      <w:r>
        <w:tab/>
        <w:t>s-&gt;address = address;</w:t>
      </w:r>
    </w:p>
    <w:p w:rsidR="00437B3A" w:rsidRDefault="00437B3A" w:rsidP="00437B3A">
      <w:pPr>
        <w:pStyle w:val="Code"/>
        <w:autoSpaceDE w:val="0"/>
        <w:autoSpaceDN w:val="0"/>
      </w:pPr>
      <w:r>
        <w:tab/>
      </w:r>
      <w:r>
        <w:tab/>
        <w:t>switch (s-&gt;type) {</w:t>
      </w:r>
    </w:p>
    <w:p w:rsidR="00437B3A" w:rsidRDefault="00437B3A" w:rsidP="00437B3A">
      <w:pPr>
        <w:pStyle w:val="Code"/>
        <w:autoSpaceDE w:val="0"/>
        <w:autoSpaceDN w:val="0"/>
      </w:pPr>
      <w:r>
        <w:tab/>
      </w:r>
      <w:r>
        <w:tab/>
      </w:r>
      <w:r>
        <w:tab/>
        <w:t>case START:</w:t>
      </w:r>
    </w:p>
    <w:p w:rsidR="00437B3A" w:rsidRDefault="00437B3A" w:rsidP="00437B3A">
      <w:pPr>
        <w:pStyle w:val="Code"/>
        <w:autoSpaceDE w:val="0"/>
        <w:autoSpaceDN w:val="0"/>
      </w:pPr>
      <w:r>
        <w:tab/>
      </w:r>
      <w:r>
        <w:tab/>
      </w:r>
      <w:r>
        <w:tab/>
        <w:t>case END:</w:t>
      </w:r>
    </w:p>
    <w:p w:rsidR="00437B3A" w:rsidRDefault="00437B3A" w:rsidP="00437B3A">
      <w:pPr>
        <w:pStyle w:val="Code"/>
        <w:autoSpaceDE w:val="0"/>
        <w:autoSpaceDN w:val="0"/>
      </w:pPr>
      <w:r>
        <w:tab/>
      </w:r>
      <w:r>
        <w:tab/>
      </w:r>
      <w:r>
        <w:tab/>
        <w:t>case BASE:</w:t>
      </w:r>
    </w:p>
    <w:p w:rsidR="00437B3A" w:rsidRDefault="00437B3A" w:rsidP="00437B3A">
      <w:pPr>
        <w:pStyle w:val="Code"/>
        <w:autoSpaceDE w:val="0"/>
        <w:autoSpaceDN w:val="0"/>
      </w:pPr>
      <w:r>
        <w:tab/>
      </w:r>
      <w:r>
        <w:tab/>
      </w:r>
      <w:r>
        <w:tab/>
        <w:t>case NOBASE:</w:t>
      </w:r>
    </w:p>
    <w:p w:rsidR="00437B3A" w:rsidRDefault="00437B3A" w:rsidP="00437B3A">
      <w:pPr>
        <w:pStyle w:val="Code"/>
        <w:autoSpaceDE w:val="0"/>
        <w:autoSpaceDN w:val="0"/>
      </w:pPr>
      <w:r>
        <w:tab/>
      </w:r>
      <w:r>
        <w:tab/>
      </w:r>
      <w:r>
        <w:tab/>
      </w:r>
      <w:r>
        <w:tab/>
        <w:t>s-&gt;instruction_size = 0; break;</w:t>
      </w:r>
    </w:p>
    <w:p w:rsidR="00437B3A" w:rsidRDefault="00437B3A" w:rsidP="00437B3A">
      <w:pPr>
        <w:pStyle w:val="Code"/>
        <w:autoSpaceDE w:val="0"/>
        <w:autoSpaceDN w:val="0"/>
      </w:pPr>
      <w:r>
        <w:tab/>
      </w:r>
      <w:r>
        <w:tab/>
      </w:r>
      <w:r>
        <w:tab/>
        <w:t>case BYTE:</w:t>
      </w:r>
    </w:p>
    <w:p w:rsidR="00437B3A" w:rsidRDefault="00437B3A" w:rsidP="00437B3A">
      <w:pPr>
        <w:pStyle w:val="Code"/>
        <w:autoSpaceDE w:val="0"/>
        <w:autoSpaceDN w:val="0"/>
      </w:pPr>
      <w:r>
        <w:tab/>
      </w:r>
      <w:r>
        <w:tab/>
      </w:r>
      <w:r>
        <w:tab/>
      </w:r>
      <w:r>
        <w:tab/>
        <w:t>s-&gt;instruction_size = strlen(s-&gt;operands.bytes); break;</w:t>
      </w:r>
    </w:p>
    <w:p w:rsidR="00437B3A" w:rsidRDefault="00437B3A" w:rsidP="00437B3A">
      <w:pPr>
        <w:pStyle w:val="Code"/>
        <w:autoSpaceDE w:val="0"/>
        <w:autoSpaceDN w:val="0"/>
      </w:pPr>
      <w:r>
        <w:tab/>
      </w:r>
      <w:r>
        <w:tab/>
      </w:r>
      <w:r>
        <w:tab/>
        <w:t>case WORD:</w:t>
      </w:r>
    </w:p>
    <w:p w:rsidR="00437B3A" w:rsidRDefault="00437B3A" w:rsidP="00437B3A">
      <w:pPr>
        <w:pStyle w:val="Code"/>
        <w:autoSpaceDE w:val="0"/>
        <w:autoSpaceDN w:val="0"/>
      </w:pPr>
      <w:r>
        <w:tab/>
      </w:r>
      <w:r>
        <w:tab/>
      </w:r>
      <w:r>
        <w:tab/>
      </w:r>
      <w:r>
        <w:tab/>
        <w:t>s-&gt;instruction_size = 3; break;</w:t>
      </w:r>
    </w:p>
    <w:p w:rsidR="00437B3A" w:rsidRDefault="00437B3A" w:rsidP="00437B3A">
      <w:pPr>
        <w:pStyle w:val="Code"/>
        <w:autoSpaceDE w:val="0"/>
        <w:autoSpaceDN w:val="0"/>
      </w:pPr>
      <w:r>
        <w:tab/>
      </w:r>
      <w:r>
        <w:tab/>
      </w:r>
      <w:r>
        <w:tab/>
        <w:t>case RBYTE:</w:t>
      </w:r>
    </w:p>
    <w:p w:rsidR="00437B3A" w:rsidRDefault="00437B3A" w:rsidP="00437B3A">
      <w:pPr>
        <w:pStyle w:val="Code"/>
        <w:autoSpaceDE w:val="0"/>
        <w:autoSpaceDN w:val="0"/>
      </w:pPr>
      <w:r>
        <w:tab/>
      </w:r>
      <w:r>
        <w:tab/>
      </w:r>
      <w:r>
        <w:tab/>
        <w:t>case RWORD:</w:t>
      </w:r>
    </w:p>
    <w:p w:rsidR="00437B3A" w:rsidRDefault="00437B3A" w:rsidP="00437B3A">
      <w:pPr>
        <w:pStyle w:val="Code"/>
        <w:autoSpaceDE w:val="0"/>
        <w:autoSpaceDN w:val="0"/>
      </w:pPr>
      <w:r>
        <w:tab/>
      </w:r>
      <w:r>
        <w:tab/>
      </w:r>
      <w:r>
        <w:tab/>
      </w:r>
      <w:r>
        <w:tab/>
        <w:t>s-&gt;instruction_size = s-&gt;operands.rsize; break;</w:t>
      </w:r>
    </w:p>
    <w:p w:rsidR="00437B3A" w:rsidRDefault="00437B3A" w:rsidP="00437B3A">
      <w:pPr>
        <w:pStyle w:val="Code"/>
        <w:autoSpaceDE w:val="0"/>
        <w:autoSpaceDN w:val="0"/>
      </w:pPr>
      <w:r>
        <w:tab/>
      </w:r>
      <w:r>
        <w:tab/>
      </w:r>
      <w:r>
        <w:tab/>
        <w:t>case REG_OPERATION:</w:t>
      </w:r>
    </w:p>
    <w:p w:rsidR="00437B3A" w:rsidRDefault="00437B3A" w:rsidP="00437B3A">
      <w:pPr>
        <w:pStyle w:val="Code"/>
        <w:autoSpaceDE w:val="0"/>
        <w:autoSpaceDN w:val="0"/>
      </w:pPr>
      <w:r>
        <w:tab/>
      </w:r>
      <w:r>
        <w:tab/>
      </w:r>
      <w:r>
        <w:tab/>
        <w:t>case REG_PAIR_OPERATION:</w:t>
      </w:r>
    </w:p>
    <w:p w:rsidR="00437B3A" w:rsidRDefault="00437B3A" w:rsidP="00437B3A">
      <w:pPr>
        <w:pStyle w:val="Code"/>
        <w:autoSpaceDE w:val="0"/>
        <w:autoSpaceDN w:val="0"/>
      </w:pPr>
      <w:r>
        <w:tab/>
      </w:r>
      <w:r>
        <w:tab/>
      </w:r>
      <w:r>
        <w:tab/>
      </w:r>
      <w:r>
        <w:tab/>
        <w:t>s-&gt;instruction_size = 2; break;</w:t>
      </w:r>
    </w:p>
    <w:p w:rsidR="00437B3A" w:rsidRDefault="00437B3A" w:rsidP="00437B3A">
      <w:pPr>
        <w:pStyle w:val="Code"/>
        <w:autoSpaceDE w:val="0"/>
        <w:autoSpaceDN w:val="0"/>
      </w:pPr>
      <w:r>
        <w:tab/>
      </w:r>
      <w:r>
        <w:tab/>
      </w:r>
      <w:r>
        <w:tab/>
        <w:t>case MEM_OPERATION:</w:t>
      </w:r>
    </w:p>
    <w:p w:rsidR="00437B3A" w:rsidRDefault="00437B3A" w:rsidP="00437B3A">
      <w:pPr>
        <w:pStyle w:val="Code"/>
        <w:autoSpaceDE w:val="0"/>
        <w:autoSpaceDN w:val="0"/>
      </w:pPr>
      <w:r>
        <w:tab/>
      </w:r>
      <w:r>
        <w:tab/>
      </w:r>
      <w:r>
        <w:tab/>
      </w:r>
      <w:r>
        <w:tab/>
        <w:t>if (s-&gt;e) s-&gt;instruction_size = 4;</w:t>
      </w:r>
    </w:p>
    <w:p w:rsidR="00437B3A" w:rsidRDefault="00437B3A" w:rsidP="00437B3A">
      <w:pPr>
        <w:pStyle w:val="Code"/>
        <w:autoSpaceDE w:val="0"/>
        <w:autoSpaceDN w:val="0"/>
      </w:pPr>
      <w:r>
        <w:tab/>
      </w:r>
      <w:r>
        <w:tab/>
      </w:r>
      <w:r>
        <w:tab/>
      </w:r>
      <w:r>
        <w:tab/>
        <w:t>else s-&gt;instruction_size = 3;</w:t>
      </w:r>
    </w:p>
    <w:p w:rsidR="00437B3A" w:rsidRDefault="00437B3A" w:rsidP="00437B3A">
      <w:pPr>
        <w:pStyle w:val="Code"/>
        <w:autoSpaceDE w:val="0"/>
        <w:autoSpaceDN w:val="0"/>
      </w:pPr>
      <w:r>
        <w:tab/>
      </w:r>
      <w:r>
        <w:tab/>
      </w:r>
      <w:r>
        <w:tab/>
      </w:r>
      <w:r>
        <w:tab/>
        <w:t>break;</w:t>
      </w:r>
    </w:p>
    <w:p w:rsidR="00437B3A" w:rsidRDefault="00437B3A" w:rsidP="00437B3A">
      <w:pPr>
        <w:pStyle w:val="Code"/>
        <w:autoSpaceDE w:val="0"/>
        <w:autoSpaceDN w:val="0"/>
      </w:pPr>
      <w:r>
        <w:tab/>
      </w:r>
      <w:r>
        <w:tab/>
      </w:r>
      <w:r>
        <w:tab/>
        <w:t>case BLANK_OPERATION:</w:t>
      </w:r>
    </w:p>
    <w:p w:rsidR="00437B3A" w:rsidRDefault="00437B3A" w:rsidP="00437B3A">
      <w:pPr>
        <w:pStyle w:val="Code"/>
        <w:autoSpaceDE w:val="0"/>
        <w:autoSpaceDN w:val="0"/>
      </w:pPr>
      <w:r>
        <w:tab/>
      </w:r>
      <w:r>
        <w:tab/>
      </w:r>
      <w:r>
        <w:tab/>
      </w:r>
      <w:r>
        <w:tab/>
        <w:t>s-&gt;instruction_size = 3; break;</w:t>
      </w:r>
    </w:p>
    <w:p w:rsidR="00437B3A" w:rsidRDefault="00437B3A" w:rsidP="00437B3A">
      <w:pPr>
        <w:pStyle w:val="Code"/>
        <w:autoSpaceDE w:val="0"/>
        <w:autoSpaceDN w:val="0"/>
      </w:pPr>
      <w:r>
        <w:tab/>
      </w:r>
      <w:r>
        <w:tab/>
      </w:r>
      <w:r>
        <w:tab/>
        <w:t>default:</w:t>
      </w:r>
    </w:p>
    <w:p w:rsidR="00437B3A" w:rsidRDefault="00437B3A" w:rsidP="00437B3A">
      <w:pPr>
        <w:pStyle w:val="Code"/>
        <w:autoSpaceDE w:val="0"/>
        <w:autoSpaceDN w:val="0"/>
      </w:pPr>
      <w:r>
        <w:tab/>
      </w:r>
      <w:r>
        <w:tab/>
      </w:r>
      <w:r>
        <w:tab/>
      </w:r>
      <w:r>
        <w:tab/>
        <w:t>fprintf(out, "error: operator unsupported\n");</w:t>
      </w:r>
    </w:p>
    <w:p w:rsidR="00437B3A" w:rsidRDefault="00437B3A" w:rsidP="00437B3A">
      <w:pPr>
        <w:pStyle w:val="Code"/>
        <w:autoSpaceDE w:val="0"/>
        <w:autoSpaceDN w:val="0"/>
      </w:pPr>
      <w:r>
        <w:tab/>
      </w:r>
      <w:r>
        <w:tab/>
      </w:r>
      <w:r>
        <w:tab/>
      </w:r>
      <w:r>
        <w:tab/>
        <w:t>return 0;</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r>
        <w:tab/>
      </w:r>
      <w:r>
        <w:tab/>
        <w:t>address += s-&gt;instruction_size;</w:t>
      </w:r>
    </w:p>
    <w:p w:rsidR="00437B3A" w:rsidRDefault="00437B3A" w:rsidP="00437B3A">
      <w:pPr>
        <w:pStyle w:val="Code"/>
        <w:autoSpaceDE w:val="0"/>
        <w:autoSpaceDN w:val="0"/>
      </w:pPr>
      <w:r>
        <w:tab/>
        <w:t>}</w:t>
      </w:r>
    </w:p>
    <w:p w:rsidR="00437B3A" w:rsidRDefault="00437B3A" w:rsidP="00437B3A">
      <w:pPr>
        <w:pStyle w:val="Code"/>
        <w:autoSpaceDE w:val="0"/>
        <w:autoSpaceDN w:val="0"/>
      </w:pPr>
      <w:r>
        <w:tab/>
      </w:r>
    </w:p>
    <w:p w:rsidR="00437B3A" w:rsidRDefault="00437B3A" w:rsidP="00437B3A">
      <w:pPr>
        <w:pStyle w:val="Code"/>
        <w:autoSpaceDE w:val="0"/>
        <w:autoSpaceDN w:val="0"/>
      </w:pPr>
      <w:r>
        <w:tab/>
        <w:t>return 1;</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int fill_symbol_table(FILE *out, TranslationUnit *tu) {</w:t>
      </w:r>
    </w:p>
    <w:p w:rsidR="00437B3A" w:rsidRDefault="00437B3A" w:rsidP="00437B3A">
      <w:pPr>
        <w:pStyle w:val="Code"/>
        <w:autoSpaceDE w:val="0"/>
        <w:autoSpaceDN w:val="0"/>
      </w:pPr>
      <w:r>
        <w:tab/>
        <w:t>for (LinkedNode *node = tu-&gt;statements-&gt;head-&gt;link;</w:t>
      </w:r>
    </w:p>
    <w:p w:rsidR="00437B3A" w:rsidRDefault="00437B3A" w:rsidP="00437B3A">
      <w:pPr>
        <w:pStyle w:val="Code"/>
        <w:autoSpaceDE w:val="0"/>
        <w:autoSpaceDN w:val="0"/>
      </w:pPr>
      <w:r>
        <w:tab/>
      </w:r>
      <w:r>
        <w:tab/>
      </w:r>
      <w:r>
        <w:tab/>
        <w:t>node; node = node-&gt;link) {</w:t>
      </w:r>
    </w:p>
    <w:p w:rsidR="00437B3A" w:rsidRDefault="00437B3A" w:rsidP="00437B3A">
      <w:pPr>
        <w:pStyle w:val="Code"/>
        <w:autoSpaceDE w:val="0"/>
        <w:autoSpaceDN w:val="0"/>
      </w:pPr>
      <w:r>
        <w:tab/>
      </w:r>
      <w:r>
        <w:tab/>
        <w:t>SicStatement *s = (SicStatement*) node-&gt;value;</w:t>
      </w:r>
    </w:p>
    <w:p w:rsidR="00437B3A" w:rsidRDefault="00437B3A" w:rsidP="00437B3A">
      <w:pPr>
        <w:pStyle w:val="Code"/>
        <w:autoSpaceDE w:val="0"/>
        <w:autoSpaceDN w:val="0"/>
      </w:pPr>
      <w:r>
        <w:lastRenderedPageBreak/>
        <w:tab/>
      </w:r>
      <w:r>
        <w:tab/>
        <w:t>if (*s-&gt;label) {</w:t>
      </w:r>
    </w:p>
    <w:p w:rsidR="00437B3A" w:rsidRDefault="00437B3A" w:rsidP="00437B3A">
      <w:pPr>
        <w:pStyle w:val="Code"/>
        <w:autoSpaceDE w:val="0"/>
        <w:autoSpaceDN w:val="0"/>
      </w:pPr>
      <w:r>
        <w:tab/>
      </w:r>
      <w:r>
        <w:tab/>
      </w:r>
      <w:r>
        <w:tab/>
        <w:t>if (dict_contains(tu-&gt;symbols, s-&gt;label)) {</w:t>
      </w:r>
    </w:p>
    <w:p w:rsidR="00437B3A" w:rsidRDefault="00437B3A" w:rsidP="00437B3A">
      <w:pPr>
        <w:pStyle w:val="Code"/>
        <w:autoSpaceDE w:val="0"/>
        <w:autoSpaceDN w:val="0"/>
      </w:pPr>
      <w:r>
        <w:tab/>
      </w:r>
      <w:r>
        <w:tab/>
      </w:r>
      <w:r>
        <w:tab/>
      </w:r>
      <w:r>
        <w:tab/>
        <w:t>fprintf(out, "error: duplicate symbol on line %d\n", s-&gt;line_number);</w:t>
      </w:r>
    </w:p>
    <w:p w:rsidR="00437B3A" w:rsidRDefault="00437B3A" w:rsidP="00437B3A">
      <w:pPr>
        <w:pStyle w:val="Code"/>
        <w:autoSpaceDE w:val="0"/>
        <w:autoSpaceDN w:val="0"/>
      </w:pPr>
      <w:r>
        <w:tab/>
      </w:r>
      <w:r>
        <w:tab/>
      </w:r>
      <w:r>
        <w:tab/>
      </w:r>
      <w:r>
        <w:tab/>
        <w:t>return 0;</w:t>
      </w:r>
    </w:p>
    <w:p w:rsidR="00437B3A" w:rsidRDefault="00437B3A" w:rsidP="00437B3A">
      <w:pPr>
        <w:pStyle w:val="Code"/>
        <w:autoSpaceDE w:val="0"/>
        <w:autoSpaceDN w:val="0"/>
      </w:pPr>
      <w:r>
        <w:tab/>
      </w:r>
      <w:r>
        <w:tab/>
      </w:r>
      <w:r>
        <w:tab/>
        <w:t>} else {</w:t>
      </w:r>
    </w:p>
    <w:p w:rsidR="00437B3A" w:rsidRDefault="00437B3A" w:rsidP="00437B3A">
      <w:pPr>
        <w:pStyle w:val="Code"/>
        <w:autoSpaceDE w:val="0"/>
        <w:autoSpaceDN w:val="0"/>
      </w:pPr>
      <w:r>
        <w:tab/>
      </w:r>
      <w:r>
        <w:tab/>
      </w:r>
      <w:r>
        <w:tab/>
      </w:r>
      <w:r>
        <w:tab/>
        <w:t>add_to_symbol_table(tu-&gt;symbols, s-&gt;label, s-&gt;address);</w:t>
      </w:r>
    </w:p>
    <w:p w:rsidR="00437B3A" w:rsidRDefault="00437B3A" w:rsidP="00437B3A">
      <w:pPr>
        <w:pStyle w:val="Code"/>
        <w:autoSpaceDE w:val="0"/>
        <w:autoSpaceDN w:val="0"/>
      </w:pPr>
      <w:r>
        <w:tab/>
      </w:r>
      <w:r>
        <w:tab/>
      </w:r>
      <w:r>
        <w:tab/>
        <w:t>}</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return 1;</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int validate_statements(FILE *out, TranslationUnit *tu) {</w:t>
      </w:r>
    </w:p>
    <w:p w:rsidR="00437B3A" w:rsidRDefault="00437B3A" w:rsidP="00437B3A">
      <w:pPr>
        <w:pStyle w:val="Code"/>
        <w:autoSpaceDE w:val="0"/>
        <w:autoSpaceDN w:val="0"/>
      </w:pPr>
      <w:r>
        <w:tab/>
        <w:t>int base = -1;</w:t>
      </w:r>
    </w:p>
    <w:p w:rsidR="00437B3A" w:rsidRDefault="00437B3A" w:rsidP="00437B3A">
      <w:pPr>
        <w:pStyle w:val="Code"/>
        <w:autoSpaceDE w:val="0"/>
        <w:autoSpaceDN w:val="0"/>
      </w:pPr>
      <w:r>
        <w:tab/>
        <w:t>for (LinkedNode *node = tu-&gt;statements-&gt;head-&gt;link;</w:t>
      </w:r>
    </w:p>
    <w:p w:rsidR="00437B3A" w:rsidRDefault="00437B3A" w:rsidP="00437B3A">
      <w:pPr>
        <w:pStyle w:val="Code"/>
        <w:autoSpaceDE w:val="0"/>
        <w:autoSpaceDN w:val="0"/>
      </w:pPr>
      <w:r>
        <w:tab/>
      </w:r>
      <w:r>
        <w:tab/>
      </w:r>
      <w:r>
        <w:tab/>
        <w:t>node; node = node-&gt;link) {</w:t>
      </w:r>
    </w:p>
    <w:p w:rsidR="00437B3A" w:rsidRDefault="00437B3A" w:rsidP="00437B3A">
      <w:pPr>
        <w:pStyle w:val="Code"/>
        <w:autoSpaceDE w:val="0"/>
        <w:autoSpaceDN w:val="0"/>
      </w:pPr>
      <w:r>
        <w:tab/>
      </w:r>
      <w:r>
        <w:tab/>
        <w:t>SicStatement *s = (SicStatement*) node-&gt;value;</w:t>
      </w:r>
    </w:p>
    <w:p w:rsidR="00437B3A" w:rsidRDefault="00437B3A" w:rsidP="00437B3A">
      <w:pPr>
        <w:pStyle w:val="Code"/>
        <w:autoSpaceDE w:val="0"/>
        <w:autoSpaceDN w:val="0"/>
      </w:pPr>
      <w:r>
        <w:tab/>
      </w:r>
      <w:r>
        <w:tab/>
        <w:t>unsigned int absolute_address;</w:t>
      </w:r>
    </w:p>
    <w:p w:rsidR="00437B3A" w:rsidRDefault="00437B3A" w:rsidP="00437B3A">
      <w:pPr>
        <w:pStyle w:val="Code"/>
        <w:autoSpaceDE w:val="0"/>
        <w:autoSpaceDN w:val="0"/>
      </w:pPr>
      <w:r>
        <w:tab/>
      </w:r>
      <w:r>
        <w:tab/>
        <w:t>s-&gt;base = base;</w:t>
      </w:r>
    </w:p>
    <w:p w:rsidR="00437B3A" w:rsidRDefault="00437B3A" w:rsidP="00437B3A">
      <w:pPr>
        <w:pStyle w:val="Code"/>
        <w:autoSpaceDE w:val="0"/>
        <w:autoSpaceDN w:val="0"/>
      </w:pPr>
      <w:r>
        <w:tab/>
      </w:r>
      <w:r>
        <w:tab/>
        <w:t>switch (s-&gt;type) {</w:t>
      </w:r>
    </w:p>
    <w:p w:rsidR="00437B3A" w:rsidRDefault="00437B3A" w:rsidP="00437B3A">
      <w:pPr>
        <w:pStyle w:val="Code"/>
        <w:autoSpaceDE w:val="0"/>
        <w:autoSpaceDN w:val="0"/>
      </w:pPr>
      <w:r>
        <w:tab/>
      </w:r>
      <w:r>
        <w:tab/>
      </w:r>
      <w:r>
        <w:tab/>
        <w:t>case START: case END: case BYTE: case WORD: case RBYTE:</w:t>
      </w:r>
    </w:p>
    <w:p w:rsidR="00437B3A" w:rsidRDefault="00437B3A" w:rsidP="00437B3A">
      <w:pPr>
        <w:pStyle w:val="Code"/>
        <w:autoSpaceDE w:val="0"/>
        <w:autoSpaceDN w:val="0"/>
      </w:pPr>
      <w:r>
        <w:tab/>
      </w:r>
      <w:r>
        <w:tab/>
      </w:r>
      <w:r>
        <w:tab/>
        <w:t>case RWORD: case REG_OPERATION: case REG_PAIR_OPERATION:</w:t>
      </w:r>
    </w:p>
    <w:p w:rsidR="00437B3A" w:rsidRDefault="00437B3A" w:rsidP="00437B3A">
      <w:pPr>
        <w:pStyle w:val="Code"/>
        <w:autoSpaceDE w:val="0"/>
        <w:autoSpaceDN w:val="0"/>
      </w:pPr>
      <w:r>
        <w:tab/>
      </w:r>
      <w:r>
        <w:tab/>
      </w:r>
      <w:r>
        <w:tab/>
        <w:t>case BLANK_OPERATION:</w:t>
      </w:r>
    </w:p>
    <w:p w:rsidR="00437B3A" w:rsidRDefault="00437B3A" w:rsidP="00437B3A">
      <w:pPr>
        <w:pStyle w:val="Code"/>
        <w:autoSpaceDE w:val="0"/>
        <w:autoSpaceDN w:val="0"/>
      </w:pPr>
      <w:r>
        <w:tab/>
      </w:r>
      <w:r>
        <w:tab/>
      </w:r>
      <w:r>
        <w:tab/>
      </w:r>
      <w:r>
        <w:tab/>
        <w:t>break;</w:t>
      </w:r>
    </w:p>
    <w:p w:rsidR="00437B3A" w:rsidRDefault="00437B3A" w:rsidP="00437B3A">
      <w:pPr>
        <w:pStyle w:val="Code"/>
        <w:autoSpaceDE w:val="0"/>
        <w:autoSpaceDN w:val="0"/>
      </w:pPr>
      <w:r>
        <w:tab/>
      </w:r>
      <w:r>
        <w:tab/>
      </w:r>
      <w:r>
        <w:tab/>
        <w:t>case BASE:</w:t>
      </w:r>
    </w:p>
    <w:p w:rsidR="00437B3A" w:rsidRDefault="00437B3A" w:rsidP="00437B3A">
      <w:pPr>
        <w:pStyle w:val="Code"/>
        <w:autoSpaceDE w:val="0"/>
        <w:autoSpaceDN w:val="0"/>
      </w:pPr>
      <w:r>
        <w:tab/>
      </w:r>
      <w:r>
        <w:tab/>
      </w:r>
      <w:r>
        <w:tab/>
      </w:r>
      <w:r>
        <w:tab/>
        <w:t>if (!find_symbol_address(</w:t>
      </w:r>
    </w:p>
    <w:p w:rsidR="00437B3A" w:rsidRDefault="00437B3A" w:rsidP="00437B3A">
      <w:pPr>
        <w:pStyle w:val="Code"/>
        <w:autoSpaceDE w:val="0"/>
        <w:autoSpaceDN w:val="0"/>
      </w:pPr>
      <w:r>
        <w:tab/>
      </w:r>
      <w:r>
        <w:tab/>
      </w:r>
      <w:r>
        <w:tab/>
      </w:r>
      <w:r>
        <w:tab/>
      </w:r>
      <w:r>
        <w:tab/>
      </w:r>
      <w:r>
        <w:tab/>
      </w:r>
      <w:r>
        <w:tab/>
        <w:t>tu-&gt;symbols, s-&gt;operands.label, &amp;absolute_address)) {</w:t>
      </w:r>
    </w:p>
    <w:p w:rsidR="00437B3A" w:rsidRDefault="00437B3A" w:rsidP="00437B3A">
      <w:pPr>
        <w:pStyle w:val="Code"/>
        <w:autoSpaceDE w:val="0"/>
        <w:autoSpaceDN w:val="0"/>
      </w:pPr>
      <w:r>
        <w:tab/>
      </w:r>
      <w:r>
        <w:tab/>
      </w:r>
      <w:r>
        <w:tab/>
      </w:r>
      <w:r>
        <w:tab/>
      </w:r>
      <w:r>
        <w:tab/>
        <w:t>fprintf(out, "error: undefined symbol on line %d\n", s-&gt;line_number);</w:t>
      </w:r>
    </w:p>
    <w:p w:rsidR="00437B3A" w:rsidRDefault="00437B3A" w:rsidP="00437B3A">
      <w:pPr>
        <w:pStyle w:val="Code"/>
        <w:autoSpaceDE w:val="0"/>
        <w:autoSpaceDN w:val="0"/>
      </w:pPr>
      <w:r>
        <w:tab/>
      </w:r>
      <w:r>
        <w:tab/>
      </w:r>
      <w:r>
        <w:tab/>
      </w:r>
      <w:r>
        <w:tab/>
      </w:r>
      <w:r>
        <w:tab/>
        <w:t>return 0;</w:t>
      </w:r>
    </w:p>
    <w:p w:rsidR="00437B3A" w:rsidRDefault="00437B3A" w:rsidP="00437B3A">
      <w:pPr>
        <w:pStyle w:val="Code"/>
        <w:autoSpaceDE w:val="0"/>
        <w:autoSpaceDN w:val="0"/>
      </w:pPr>
      <w:r>
        <w:tab/>
      </w:r>
      <w:r>
        <w:tab/>
      </w:r>
      <w:r>
        <w:tab/>
      </w:r>
      <w:r>
        <w:tab/>
        <w:t>}</w:t>
      </w:r>
    </w:p>
    <w:p w:rsidR="00437B3A" w:rsidRDefault="00437B3A" w:rsidP="00437B3A">
      <w:pPr>
        <w:pStyle w:val="Code"/>
        <w:autoSpaceDE w:val="0"/>
        <w:autoSpaceDN w:val="0"/>
      </w:pPr>
      <w:r>
        <w:tab/>
      </w:r>
      <w:r>
        <w:tab/>
      </w:r>
      <w:r>
        <w:tab/>
      </w:r>
      <w:r>
        <w:tab/>
        <w:t>base = absolute_address;</w:t>
      </w:r>
    </w:p>
    <w:p w:rsidR="00437B3A" w:rsidRDefault="00437B3A" w:rsidP="00437B3A">
      <w:pPr>
        <w:pStyle w:val="Code"/>
        <w:autoSpaceDE w:val="0"/>
        <w:autoSpaceDN w:val="0"/>
      </w:pPr>
      <w:r>
        <w:tab/>
      </w:r>
      <w:r>
        <w:tab/>
      </w:r>
      <w:r>
        <w:tab/>
      </w:r>
      <w:r>
        <w:tab/>
        <w:t>break;</w:t>
      </w:r>
    </w:p>
    <w:p w:rsidR="00437B3A" w:rsidRDefault="00437B3A" w:rsidP="00437B3A">
      <w:pPr>
        <w:pStyle w:val="Code"/>
        <w:autoSpaceDE w:val="0"/>
        <w:autoSpaceDN w:val="0"/>
      </w:pPr>
      <w:r>
        <w:tab/>
      </w:r>
      <w:r>
        <w:tab/>
      </w:r>
      <w:r>
        <w:tab/>
        <w:t>case NOBASE:</w:t>
      </w:r>
    </w:p>
    <w:p w:rsidR="00437B3A" w:rsidRDefault="00437B3A" w:rsidP="00437B3A">
      <w:pPr>
        <w:pStyle w:val="Code"/>
        <w:autoSpaceDE w:val="0"/>
        <w:autoSpaceDN w:val="0"/>
      </w:pPr>
      <w:r>
        <w:tab/>
      </w:r>
      <w:r>
        <w:tab/>
      </w:r>
      <w:r>
        <w:tab/>
      </w:r>
      <w:r>
        <w:tab/>
        <w:t>base = -1;</w:t>
      </w:r>
    </w:p>
    <w:p w:rsidR="00437B3A" w:rsidRDefault="00437B3A" w:rsidP="00437B3A">
      <w:pPr>
        <w:pStyle w:val="Code"/>
        <w:autoSpaceDE w:val="0"/>
        <w:autoSpaceDN w:val="0"/>
      </w:pPr>
      <w:r>
        <w:tab/>
      </w:r>
      <w:r>
        <w:tab/>
      </w:r>
      <w:r>
        <w:tab/>
      </w:r>
      <w:r>
        <w:tab/>
        <w:t>break;</w:t>
      </w:r>
    </w:p>
    <w:p w:rsidR="00437B3A" w:rsidRDefault="00437B3A" w:rsidP="00437B3A">
      <w:pPr>
        <w:pStyle w:val="Code"/>
        <w:autoSpaceDE w:val="0"/>
        <w:autoSpaceDN w:val="0"/>
      </w:pPr>
      <w:r>
        <w:tab/>
      </w:r>
      <w:r>
        <w:tab/>
      </w:r>
      <w:r>
        <w:tab/>
        <w:t>case MEM_OPERATION:</w:t>
      </w:r>
    </w:p>
    <w:p w:rsidR="00437B3A" w:rsidRDefault="00437B3A" w:rsidP="00437B3A">
      <w:pPr>
        <w:pStyle w:val="Code"/>
        <w:autoSpaceDE w:val="0"/>
        <w:autoSpaceDN w:val="0"/>
      </w:pPr>
      <w:r>
        <w:tab/>
      </w:r>
      <w:r>
        <w:tab/>
      </w:r>
      <w:r>
        <w:tab/>
      </w:r>
      <w:r>
        <w:tab/>
        <w:t>if (s-&gt;operands.is_literal) {</w:t>
      </w:r>
    </w:p>
    <w:p w:rsidR="00437B3A" w:rsidRDefault="00437B3A" w:rsidP="00437B3A">
      <w:pPr>
        <w:pStyle w:val="Code"/>
        <w:autoSpaceDE w:val="0"/>
        <w:autoSpaceDN w:val="0"/>
      </w:pPr>
      <w:r>
        <w:tab/>
      </w:r>
      <w:r>
        <w:tab/>
      </w:r>
      <w:r>
        <w:tab/>
      </w:r>
      <w:r>
        <w:tab/>
      </w:r>
      <w:r>
        <w:tab/>
        <w:t>absolute_address = s-&gt;operands.literal;</w:t>
      </w:r>
    </w:p>
    <w:p w:rsidR="00437B3A" w:rsidRDefault="00437B3A" w:rsidP="00437B3A">
      <w:pPr>
        <w:pStyle w:val="Code"/>
        <w:autoSpaceDE w:val="0"/>
        <w:autoSpaceDN w:val="0"/>
      </w:pPr>
      <w:r>
        <w:tab/>
      </w:r>
      <w:r>
        <w:tab/>
      </w:r>
      <w:r>
        <w:tab/>
      </w:r>
      <w:r>
        <w:tab/>
      </w:r>
      <w:r>
        <w:tab/>
        <w:t>if (!s-&gt;e) {</w:t>
      </w:r>
    </w:p>
    <w:p w:rsidR="00437B3A" w:rsidRDefault="00437B3A" w:rsidP="00437B3A">
      <w:pPr>
        <w:pStyle w:val="Code"/>
        <w:autoSpaceDE w:val="0"/>
        <w:autoSpaceDN w:val="0"/>
      </w:pPr>
      <w:r>
        <w:tab/>
      </w:r>
      <w:r>
        <w:tab/>
      </w:r>
      <w:r>
        <w:tab/>
      </w:r>
      <w:r>
        <w:tab/>
      </w:r>
      <w:r>
        <w:tab/>
      </w:r>
      <w:r>
        <w:tab/>
        <w:t>if (absolute_address &gt; 4096) {</w:t>
      </w:r>
    </w:p>
    <w:p w:rsidR="00437B3A" w:rsidRDefault="00437B3A" w:rsidP="00437B3A">
      <w:pPr>
        <w:pStyle w:val="Code"/>
        <w:autoSpaceDE w:val="0"/>
        <w:autoSpaceDN w:val="0"/>
      </w:pPr>
      <w:r>
        <w:tab/>
      </w:r>
      <w:r>
        <w:tab/>
      </w:r>
      <w:r>
        <w:tab/>
      </w:r>
      <w:r>
        <w:tab/>
      </w:r>
      <w:r>
        <w:tab/>
      </w:r>
      <w:r>
        <w:tab/>
      </w:r>
      <w:r>
        <w:tab/>
        <w:t>fprintf(out, "error: requires extended instruction on line %d\n",</w:t>
      </w:r>
    </w:p>
    <w:p w:rsidR="00437B3A" w:rsidRDefault="00437B3A" w:rsidP="00437B3A">
      <w:pPr>
        <w:pStyle w:val="Code"/>
        <w:autoSpaceDE w:val="0"/>
        <w:autoSpaceDN w:val="0"/>
      </w:pPr>
      <w:r>
        <w:tab/>
      </w:r>
      <w:r>
        <w:tab/>
      </w:r>
      <w:r>
        <w:tab/>
      </w:r>
      <w:r>
        <w:tab/>
      </w:r>
      <w:r>
        <w:tab/>
      </w:r>
      <w:r>
        <w:tab/>
      </w:r>
      <w:r>
        <w:tab/>
      </w:r>
      <w:r>
        <w:tab/>
      </w:r>
      <w:r>
        <w:tab/>
        <w:t>s-&gt;line_number);</w:t>
      </w:r>
    </w:p>
    <w:p w:rsidR="00437B3A" w:rsidRDefault="00437B3A" w:rsidP="00437B3A">
      <w:pPr>
        <w:pStyle w:val="Code"/>
        <w:autoSpaceDE w:val="0"/>
        <w:autoSpaceDN w:val="0"/>
      </w:pPr>
      <w:r>
        <w:tab/>
      </w:r>
      <w:r>
        <w:tab/>
      </w:r>
      <w:r>
        <w:tab/>
      </w:r>
      <w:r>
        <w:tab/>
      </w:r>
      <w:r>
        <w:tab/>
      </w:r>
      <w:r>
        <w:tab/>
      </w:r>
      <w:r>
        <w:tab/>
        <w:t>return 0;</w:t>
      </w:r>
    </w:p>
    <w:p w:rsidR="00437B3A" w:rsidRDefault="00437B3A" w:rsidP="00437B3A">
      <w:pPr>
        <w:pStyle w:val="Code"/>
        <w:autoSpaceDE w:val="0"/>
        <w:autoSpaceDN w:val="0"/>
      </w:pPr>
      <w:r>
        <w:tab/>
      </w:r>
      <w:r>
        <w:tab/>
      </w:r>
      <w:r>
        <w:tab/>
      </w:r>
      <w:r>
        <w:tab/>
      </w:r>
      <w:r>
        <w:tab/>
      </w:r>
      <w:r>
        <w:tab/>
        <w:t xml:space="preserve">} </w:t>
      </w:r>
    </w:p>
    <w:p w:rsidR="00437B3A" w:rsidRDefault="00437B3A" w:rsidP="00437B3A">
      <w:pPr>
        <w:pStyle w:val="Code"/>
        <w:autoSpaceDE w:val="0"/>
        <w:autoSpaceDN w:val="0"/>
      </w:pPr>
      <w:r>
        <w:tab/>
      </w:r>
      <w:r>
        <w:tab/>
      </w:r>
      <w:r>
        <w:tab/>
      </w:r>
      <w:r>
        <w:tab/>
      </w:r>
      <w:r>
        <w:tab/>
        <w:t>}</w:t>
      </w:r>
    </w:p>
    <w:p w:rsidR="00437B3A" w:rsidRDefault="00437B3A" w:rsidP="00437B3A">
      <w:pPr>
        <w:pStyle w:val="Code"/>
        <w:autoSpaceDE w:val="0"/>
        <w:autoSpaceDN w:val="0"/>
      </w:pPr>
      <w:r>
        <w:tab/>
      </w:r>
      <w:r>
        <w:tab/>
      </w:r>
      <w:r>
        <w:tab/>
      </w:r>
      <w:r>
        <w:tab/>
      </w:r>
      <w:r>
        <w:tab/>
        <w:t>s-&gt;operands.adjusted_address = absolute_address;</w:t>
      </w:r>
    </w:p>
    <w:p w:rsidR="00437B3A" w:rsidRDefault="00437B3A" w:rsidP="00437B3A">
      <w:pPr>
        <w:pStyle w:val="Code"/>
        <w:autoSpaceDE w:val="0"/>
        <w:autoSpaceDN w:val="0"/>
      </w:pPr>
      <w:r>
        <w:tab/>
      </w:r>
      <w:r>
        <w:tab/>
      </w:r>
      <w:r>
        <w:tab/>
      </w:r>
      <w:r>
        <w:tab/>
        <w:t>} else {</w:t>
      </w:r>
    </w:p>
    <w:p w:rsidR="00437B3A" w:rsidRDefault="00437B3A" w:rsidP="00437B3A">
      <w:pPr>
        <w:pStyle w:val="Code"/>
        <w:autoSpaceDE w:val="0"/>
        <w:autoSpaceDN w:val="0"/>
      </w:pPr>
      <w:r>
        <w:tab/>
      </w:r>
      <w:r>
        <w:tab/>
      </w:r>
      <w:r>
        <w:tab/>
      </w:r>
      <w:r>
        <w:tab/>
      </w:r>
      <w:r>
        <w:tab/>
        <w:t>if (!find_symbol_address(</w:t>
      </w:r>
    </w:p>
    <w:p w:rsidR="00437B3A" w:rsidRDefault="00437B3A" w:rsidP="00437B3A">
      <w:pPr>
        <w:pStyle w:val="Code"/>
        <w:autoSpaceDE w:val="0"/>
        <w:autoSpaceDN w:val="0"/>
      </w:pPr>
      <w:r>
        <w:tab/>
      </w:r>
      <w:r>
        <w:tab/>
      </w:r>
      <w:r>
        <w:tab/>
      </w:r>
      <w:r>
        <w:tab/>
      </w:r>
      <w:r>
        <w:tab/>
      </w:r>
      <w:r>
        <w:tab/>
      </w:r>
      <w:r>
        <w:tab/>
      </w:r>
      <w:r>
        <w:tab/>
        <w:t>tu-&gt;symbols, s-&gt;operands.label, &amp;absolute_address)) {</w:t>
      </w:r>
    </w:p>
    <w:p w:rsidR="00437B3A" w:rsidRDefault="00437B3A" w:rsidP="00437B3A">
      <w:pPr>
        <w:pStyle w:val="Code"/>
        <w:autoSpaceDE w:val="0"/>
        <w:autoSpaceDN w:val="0"/>
      </w:pPr>
      <w:r>
        <w:tab/>
      </w:r>
      <w:r>
        <w:tab/>
      </w:r>
      <w:r>
        <w:tab/>
      </w:r>
      <w:r>
        <w:tab/>
      </w:r>
      <w:r>
        <w:tab/>
      </w:r>
      <w:r>
        <w:tab/>
        <w:t>fprintf(out, "error: undefined symbol on line %d\n", s-&gt;line_number);</w:t>
      </w:r>
    </w:p>
    <w:p w:rsidR="00437B3A" w:rsidRDefault="00437B3A" w:rsidP="00437B3A">
      <w:pPr>
        <w:pStyle w:val="Code"/>
        <w:autoSpaceDE w:val="0"/>
        <w:autoSpaceDN w:val="0"/>
      </w:pPr>
      <w:r>
        <w:tab/>
      </w:r>
      <w:r>
        <w:tab/>
      </w:r>
      <w:r>
        <w:tab/>
      </w:r>
      <w:r>
        <w:tab/>
      </w:r>
      <w:r>
        <w:tab/>
      </w:r>
      <w:r>
        <w:tab/>
        <w:t>return 0;</w:t>
      </w:r>
    </w:p>
    <w:p w:rsidR="00437B3A" w:rsidRDefault="00437B3A" w:rsidP="00437B3A">
      <w:pPr>
        <w:pStyle w:val="Code"/>
        <w:autoSpaceDE w:val="0"/>
        <w:autoSpaceDN w:val="0"/>
      </w:pPr>
      <w:r>
        <w:tab/>
      </w:r>
      <w:r>
        <w:tab/>
      </w:r>
      <w:r>
        <w:tab/>
      </w:r>
      <w:r>
        <w:tab/>
      </w:r>
      <w:r>
        <w:tab/>
        <w:t>}</w:t>
      </w:r>
    </w:p>
    <w:p w:rsidR="00437B3A" w:rsidRDefault="00437B3A" w:rsidP="00437B3A">
      <w:pPr>
        <w:pStyle w:val="Code"/>
        <w:autoSpaceDE w:val="0"/>
        <w:autoSpaceDN w:val="0"/>
      </w:pPr>
    </w:p>
    <w:p w:rsidR="00437B3A" w:rsidRDefault="00437B3A" w:rsidP="00437B3A">
      <w:pPr>
        <w:pStyle w:val="Code"/>
        <w:autoSpaceDE w:val="0"/>
        <w:autoSpaceDN w:val="0"/>
      </w:pPr>
      <w:r>
        <w:tab/>
      </w:r>
      <w:r>
        <w:tab/>
      </w:r>
      <w:r>
        <w:tab/>
      </w:r>
      <w:r>
        <w:tab/>
      </w:r>
      <w:r>
        <w:tab/>
        <w:t>if (s-&gt;e) s-&gt;operands.adjusted_address = absolute_address;</w:t>
      </w:r>
    </w:p>
    <w:p w:rsidR="00437B3A" w:rsidRDefault="00437B3A" w:rsidP="00437B3A">
      <w:pPr>
        <w:pStyle w:val="Code"/>
        <w:autoSpaceDE w:val="0"/>
        <w:autoSpaceDN w:val="0"/>
      </w:pPr>
      <w:r>
        <w:tab/>
      </w:r>
      <w:r>
        <w:tab/>
      </w:r>
      <w:r>
        <w:tab/>
      </w:r>
      <w:r>
        <w:tab/>
      </w:r>
      <w:r>
        <w:tab/>
        <w:t>else {</w:t>
      </w:r>
    </w:p>
    <w:p w:rsidR="00437B3A" w:rsidRDefault="00437B3A" w:rsidP="00437B3A">
      <w:pPr>
        <w:pStyle w:val="Code"/>
        <w:autoSpaceDE w:val="0"/>
        <w:autoSpaceDN w:val="0"/>
      </w:pPr>
      <w:r>
        <w:tab/>
      </w:r>
      <w:r>
        <w:tab/>
      </w:r>
      <w:r>
        <w:tab/>
      </w:r>
      <w:r>
        <w:tab/>
      </w:r>
      <w:r>
        <w:tab/>
      </w:r>
      <w:r>
        <w:tab/>
        <w:t>int pc = absolute_address -</w:t>
      </w:r>
    </w:p>
    <w:p w:rsidR="00437B3A" w:rsidRDefault="00437B3A" w:rsidP="00437B3A">
      <w:pPr>
        <w:pStyle w:val="Code"/>
        <w:autoSpaceDE w:val="0"/>
        <w:autoSpaceDN w:val="0"/>
      </w:pPr>
      <w:r>
        <w:tab/>
      </w:r>
      <w:r>
        <w:tab/>
      </w:r>
      <w:r>
        <w:tab/>
      </w:r>
      <w:r>
        <w:tab/>
      </w:r>
      <w:r>
        <w:tab/>
      </w:r>
      <w:r>
        <w:tab/>
      </w:r>
      <w:r>
        <w:tab/>
        <w:t>(s-&gt;address + s-&gt;instruction_size);</w:t>
      </w:r>
    </w:p>
    <w:p w:rsidR="00437B3A" w:rsidRDefault="00437B3A" w:rsidP="00437B3A">
      <w:pPr>
        <w:pStyle w:val="Code"/>
        <w:autoSpaceDE w:val="0"/>
        <w:autoSpaceDN w:val="0"/>
      </w:pPr>
      <w:r>
        <w:tab/>
      </w:r>
      <w:r>
        <w:tab/>
      </w:r>
      <w:r>
        <w:tab/>
      </w:r>
      <w:r>
        <w:tab/>
      </w:r>
      <w:r>
        <w:tab/>
      </w:r>
      <w:r>
        <w:tab/>
        <w:t>int b = absolute_address - s-&gt;base;</w:t>
      </w:r>
    </w:p>
    <w:p w:rsidR="00437B3A" w:rsidRDefault="00437B3A" w:rsidP="00437B3A">
      <w:pPr>
        <w:pStyle w:val="Code"/>
        <w:autoSpaceDE w:val="0"/>
        <w:autoSpaceDN w:val="0"/>
      </w:pPr>
      <w:r>
        <w:tab/>
      </w:r>
      <w:r>
        <w:tab/>
      </w:r>
      <w:r>
        <w:tab/>
      </w:r>
      <w:r>
        <w:tab/>
      </w:r>
      <w:r>
        <w:tab/>
      </w:r>
      <w:r>
        <w:tab/>
        <w:t>if (-2048 &lt;= pc &amp;&amp; pc &lt;= 2047) {</w:t>
      </w:r>
    </w:p>
    <w:p w:rsidR="00437B3A" w:rsidRDefault="00437B3A" w:rsidP="00437B3A">
      <w:pPr>
        <w:pStyle w:val="Code"/>
        <w:autoSpaceDE w:val="0"/>
        <w:autoSpaceDN w:val="0"/>
      </w:pPr>
      <w:r>
        <w:tab/>
      </w:r>
      <w:r>
        <w:tab/>
      </w:r>
      <w:r>
        <w:tab/>
      </w:r>
      <w:r>
        <w:tab/>
      </w:r>
      <w:r>
        <w:tab/>
      </w:r>
      <w:r>
        <w:tab/>
      </w:r>
      <w:r>
        <w:tab/>
        <w:t>s-&gt;p = 1; s-&gt;b = 0;</w:t>
      </w:r>
    </w:p>
    <w:p w:rsidR="00437B3A" w:rsidRDefault="00437B3A" w:rsidP="00437B3A">
      <w:pPr>
        <w:pStyle w:val="Code"/>
        <w:autoSpaceDE w:val="0"/>
        <w:autoSpaceDN w:val="0"/>
      </w:pPr>
      <w:r>
        <w:lastRenderedPageBreak/>
        <w:tab/>
      </w:r>
      <w:r>
        <w:tab/>
      </w:r>
      <w:r>
        <w:tab/>
      </w:r>
      <w:r>
        <w:tab/>
      </w:r>
      <w:r>
        <w:tab/>
      </w:r>
      <w:r>
        <w:tab/>
      </w:r>
      <w:r>
        <w:tab/>
        <w:t>s-&gt;operands.adjusted_address = pc;</w:t>
      </w:r>
    </w:p>
    <w:p w:rsidR="00437B3A" w:rsidRDefault="00437B3A" w:rsidP="00437B3A">
      <w:pPr>
        <w:pStyle w:val="Code"/>
        <w:autoSpaceDE w:val="0"/>
        <w:autoSpaceDN w:val="0"/>
      </w:pPr>
      <w:r>
        <w:tab/>
      </w:r>
      <w:r>
        <w:tab/>
      </w:r>
      <w:r>
        <w:tab/>
      </w:r>
      <w:r>
        <w:tab/>
      </w:r>
      <w:r>
        <w:tab/>
      </w:r>
      <w:r>
        <w:tab/>
        <w:t>} else if (s-&gt;base != -1 &amp;&amp; 0 &lt;= b &amp;&amp; b &lt;= 4096) {</w:t>
      </w:r>
    </w:p>
    <w:p w:rsidR="00437B3A" w:rsidRDefault="00437B3A" w:rsidP="00437B3A">
      <w:pPr>
        <w:pStyle w:val="Code"/>
        <w:autoSpaceDE w:val="0"/>
        <w:autoSpaceDN w:val="0"/>
      </w:pPr>
      <w:r>
        <w:tab/>
      </w:r>
      <w:r>
        <w:tab/>
      </w:r>
      <w:r>
        <w:tab/>
      </w:r>
      <w:r>
        <w:tab/>
      </w:r>
      <w:r>
        <w:tab/>
      </w:r>
      <w:r>
        <w:tab/>
      </w:r>
      <w:r>
        <w:tab/>
        <w:t>s-&gt;p = 0; s-&gt;b = 1;</w:t>
      </w:r>
    </w:p>
    <w:p w:rsidR="00437B3A" w:rsidRDefault="00437B3A" w:rsidP="00437B3A">
      <w:pPr>
        <w:pStyle w:val="Code"/>
        <w:autoSpaceDE w:val="0"/>
        <w:autoSpaceDN w:val="0"/>
      </w:pPr>
      <w:r>
        <w:tab/>
      </w:r>
      <w:r>
        <w:tab/>
      </w:r>
      <w:r>
        <w:tab/>
      </w:r>
      <w:r>
        <w:tab/>
      </w:r>
      <w:r>
        <w:tab/>
      </w:r>
      <w:r>
        <w:tab/>
      </w:r>
      <w:r>
        <w:tab/>
        <w:t>s-&gt;operands.adjusted_address = b;</w:t>
      </w:r>
    </w:p>
    <w:p w:rsidR="00437B3A" w:rsidRDefault="00437B3A" w:rsidP="00437B3A">
      <w:pPr>
        <w:pStyle w:val="Code"/>
        <w:autoSpaceDE w:val="0"/>
        <w:autoSpaceDN w:val="0"/>
      </w:pPr>
      <w:r>
        <w:tab/>
      </w:r>
      <w:r>
        <w:tab/>
      </w:r>
      <w:r>
        <w:tab/>
      </w:r>
      <w:r>
        <w:tab/>
      </w:r>
      <w:r>
        <w:tab/>
      </w:r>
      <w:r>
        <w:tab/>
        <w:t>} else {</w:t>
      </w:r>
    </w:p>
    <w:p w:rsidR="00437B3A" w:rsidRDefault="00437B3A" w:rsidP="00437B3A">
      <w:pPr>
        <w:pStyle w:val="Code"/>
        <w:autoSpaceDE w:val="0"/>
        <w:autoSpaceDN w:val="0"/>
      </w:pPr>
      <w:r>
        <w:tab/>
      </w:r>
      <w:r>
        <w:tab/>
      </w:r>
      <w:r>
        <w:tab/>
      </w:r>
      <w:r>
        <w:tab/>
      </w:r>
      <w:r>
        <w:tab/>
      </w:r>
      <w:r>
        <w:tab/>
      </w:r>
      <w:r>
        <w:tab/>
        <w:t>fprintf(out, "error: requires extended instruction on line %d\n",</w:t>
      </w:r>
    </w:p>
    <w:p w:rsidR="00437B3A" w:rsidRDefault="00437B3A" w:rsidP="00437B3A">
      <w:pPr>
        <w:pStyle w:val="Code"/>
        <w:autoSpaceDE w:val="0"/>
        <w:autoSpaceDN w:val="0"/>
      </w:pPr>
      <w:r>
        <w:tab/>
      </w:r>
      <w:r>
        <w:tab/>
      </w:r>
      <w:r>
        <w:tab/>
      </w:r>
      <w:r>
        <w:tab/>
      </w:r>
      <w:r>
        <w:tab/>
      </w:r>
      <w:r>
        <w:tab/>
      </w:r>
      <w:r>
        <w:tab/>
      </w:r>
      <w:r>
        <w:tab/>
      </w:r>
      <w:r>
        <w:tab/>
        <w:t>s-&gt;line_number);</w:t>
      </w:r>
    </w:p>
    <w:p w:rsidR="00437B3A" w:rsidRDefault="00437B3A" w:rsidP="00437B3A">
      <w:pPr>
        <w:pStyle w:val="Code"/>
        <w:autoSpaceDE w:val="0"/>
        <w:autoSpaceDN w:val="0"/>
      </w:pPr>
      <w:r>
        <w:tab/>
      </w:r>
      <w:r>
        <w:tab/>
      </w:r>
      <w:r>
        <w:tab/>
      </w:r>
      <w:r>
        <w:tab/>
      </w:r>
      <w:r>
        <w:tab/>
      </w:r>
      <w:r>
        <w:tab/>
      </w:r>
      <w:r>
        <w:tab/>
        <w:t>return 0;</w:t>
      </w:r>
    </w:p>
    <w:p w:rsidR="00437B3A" w:rsidRDefault="00437B3A" w:rsidP="00437B3A">
      <w:pPr>
        <w:pStyle w:val="Code"/>
        <w:autoSpaceDE w:val="0"/>
        <w:autoSpaceDN w:val="0"/>
      </w:pPr>
      <w:r>
        <w:tab/>
      </w:r>
      <w:r>
        <w:tab/>
      </w:r>
      <w:r>
        <w:tab/>
      </w:r>
      <w:r>
        <w:tab/>
      </w:r>
      <w:r>
        <w:tab/>
      </w:r>
      <w:r>
        <w:tab/>
        <w:t>}</w:t>
      </w:r>
    </w:p>
    <w:p w:rsidR="00437B3A" w:rsidRDefault="00437B3A" w:rsidP="00437B3A">
      <w:pPr>
        <w:pStyle w:val="Code"/>
        <w:autoSpaceDE w:val="0"/>
        <w:autoSpaceDN w:val="0"/>
      </w:pPr>
      <w:r>
        <w:tab/>
      </w:r>
      <w:r>
        <w:tab/>
      </w:r>
      <w:r>
        <w:tab/>
      </w:r>
      <w:r>
        <w:tab/>
      </w:r>
      <w:r>
        <w:tab/>
        <w:t>}</w:t>
      </w:r>
    </w:p>
    <w:p w:rsidR="00437B3A" w:rsidRDefault="00437B3A" w:rsidP="00437B3A">
      <w:pPr>
        <w:pStyle w:val="Code"/>
        <w:autoSpaceDE w:val="0"/>
        <w:autoSpaceDN w:val="0"/>
      </w:pPr>
      <w:r>
        <w:tab/>
      </w:r>
      <w:r>
        <w:tab/>
      </w:r>
      <w:r>
        <w:tab/>
      </w:r>
      <w:r>
        <w:tab/>
        <w:t>}</w:t>
      </w:r>
    </w:p>
    <w:p w:rsidR="00437B3A" w:rsidRDefault="00437B3A" w:rsidP="00437B3A">
      <w:pPr>
        <w:pStyle w:val="Code"/>
        <w:autoSpaceDE w:val="0"/>
        <w:autoSpaceDN w:val="0"/>
      </w:pPr>
    </w:p>
    <w:p w:rsidR="00437B3A" w:rsidRDefault="00437B3A" w:rsidP="00437B3A">
      <w:pPr>
        <w:pStyle w:val="Code"/>
        <w:autoSpaceDE w:val="0"/>
        <w:autoSpaceDN w:val="0"/>
      </w:pPr>
      <w:r>
        <w:tab/>
      </w:r>
      <w:r>
        <w:tab/>
      </w:r>
      <w:r>
        <w:tab/>
      </w:r>
      <w:r>
        <w:tab/>
        <w:t>break;</w:t>
      </w:r>
    </w:p>
    <w:p w:rsidR="00437B3A" w:rsidRDefault="00437B3A" w:rsidP="00437B3A">
      <w:pPr>
        <w:pStyle w:val="Code"/>
        <w:autoSpaceDE w:val="0"/>
        <w:autoSpaceDN w:val="0"/>
      </w:pPr>
      <w:r>
        <w:tab/>
      </w:r>
      <w:r>
        <w:tab/>
      </w:r>
      <w:r>
        <w:tab/>
        <w:t>default:</w:t>
      </w:r>
    </w:p>
    <w:p w:rsidR="00437B3A" w:rsidRDefault="00437B3A" w:rsidP="00437B3A">
      <w:pPr>
        <w:pStyle w:val="Code"/>
        <w:autoSpaceDE w:val="0"/>
        <w:autoSpaceDN w:val="0"/>
      </w:pPr>
      <w:r>
        <w:tab/>
      </w:r>
      <w:r>
        <w:tab/>
      </w:r>
      <w:r>
        <w:tab/>
      </w:r>
      <w:r>
        <w:tab/>
        <w:t>return 0;</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r>
        <w:tab/>
        <w:t>}</w:t>
      </w:r>
    </w:p>
    <w:p w:rsidR="00437B3A" w:rsidRDefault="00437B3A" w:rsidP="00437B3A">
      <w:pPr>
        <w:pStyle w:val="Code"/>
        <w:autoSpaceDE w:val="0"/>
        <w:autoSpaceDN w:val="0"/>
      </w:pPr>
      <w:r>
        <w:tab/>
        <w:t>return 1;</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void fflush_text_record_line(FILE *out, HashTable *opcodes,</w:t>
      </w:r>
    </w:p>
    <w:p w:rsidR="00437B3A" w:rsidRDefault="00437B3A" w:rsidP="00437B3A">
      <w:pPr>
        <w:pStyle w:val="Code"/>
        <w:autoSpaceDE w:val="0"/>
        <w:autoSpaceDN w:val="0"/>
      </w:pPr>
      <w:r>
        <w:tab/>
      </w:r>
      <w:r>
        <w:tab/>
        <w:t>LinkedNode *start_node, LinkedNode *end_node) {</w:t>
      </w:r>
    </w:p>
    <w:p w:rsidR="00437B3A" w:rsidRDefault="00437B3A" w:rsidP="00437B3A">
      <w:pPr>
        <w:pStyle w:val="Code"/>
        <w:autoSpaceDE w:val="0"/>
        <w:autoSpaceDN w:val="0"/>
      </w:pPr>
      <w:r>
        <w:tab/>
        <w:t>for (LinkedNode *node = start_node; node != end_node; node = node-&gt;link)</w:t>
      </w:r>
    </w:p>
    <w:p w:rsidR="00437B3A" w:rsidRDefault="00437B3A" w:rsidP="00437B3A">
      <w:pPr>
        <w:pStyle w:val="Code"/>
        <w:autoSpaceDE w:val="0"/>
        <w:autoSpaceDN w:val="0"/>
      </w:pPr>
      <w:r>
        <w:tab/>
      </w:r>
      <w:r>
        <w:tab/>
        <w:t>fprint_statement_in_hex(out, (SicStatement*) node-&gt;value, opcodes);</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#define TEXT_RECORD_SIZE 0x20</w:t>
      </w:r>
    </w:p>
    <w:p w:rsidR="00437B3A" w:rsidRDefault="00437B3A" w:rsidP="00437B3A">
      <w:pPr>
        <w:pStyle w:val="Code"/>
        <w:autoSpaceDE w:val="0"/>
        <w:autoSpaceDN w:val="0"/>
      </w:pPr>
      <w:r>
        <w:t>void fprint_text_record(FILE *out, TranslationUnit *tu) {</w:t>
      </w:r>
    </w:p>
    <w:p w:rsidR="00437B3A" w:rsidRDefault="00437B3A" w:rsidP="00437B3A">
      <w:pPr>
        <w:pStyle w:val="Code"/>
        <w:autoSpaceDE w:val="0"/>
        <w:autoSpaceDN w:val="0"/>
      </w:pPr>
      <w:r>
        <w:tab/>
        <w:t>LinkedNode *line_start_node;</w:t>
      </w:r>
    </w:p>
    <w:p w:rsidR="00437B3A" w:rsidRDefault="00437B3A" w:rsidP="00437B3A">
      <w:pPr>
        <w:pStyle w:val="Code"/>
        <w:autoSpaceDE w:val="0"/>
        <w:autoSpaceDN w:val="0"/>
      </w:pPr>
      <w:r>
        <w:tab/>
        <w:t>int address = 0;</w:t>
      </w:r>
    </w:p>
    <w:p w:rsidR="00437B3A" w:rsidRDefault="00437B3A" w:rsidP="00437B3A">
      <w:pPr>
        <w:pStyle w:val="Code"/>
        <w:autoSpaceDE w:val="0"/>
        <w:autoSpaceDN w:val="0"/>
      </w:pPr>
      <w:r>
        <w:tab/>
        <w:t>int line_start_address = 0;</w:t>
      </w:r>
    </w:p>
    <w:p w:rsidR="00437B3A" w:rsidRDefault="00437B3A" w:rsidP="00437B3A">
      <w:pPr>
        <w:pStyle w:val="Code"/>
        <w:autoSpaceDE w:val="0"/>
        <w:autoSpaceDN w:val="0"/>
      </w:pPr>
      <w:r>
        <w:tab/>
        <w:t>int length = 0;</w:t>
      </w:r>
    </w:p>
    <w:p w:rsidR="00437B3A" w:rsidRDefault="00437B3A" w:rsidP="00437B3A">
      <w:pPr>
        <w:pStyle w:val="Code"/>
        <w:autoSpaceDE w:val="0"/>
        <w:autoSpaceDN w:val="0"/>
      </w:pPr>
    </w:p>
    <w:p w:rsidR="00437B3A" w:rsidRDefault="00437B3A" w:rsidP="00437B3A">
      <w:pPr>
        <w:pStyle w:val="Code"/>
        <w:autoSpaceDE w:val="0"/>
        <w:autoSpaceDN w:val="0"/>
      </w:pPr>
      <w:r>
        <w:tab/>
        <w:t>line_start_node = tu-&gt;statements-&gt;head-&gt;link;</w:t>
      </w:r>
    </w:p>
    <w:p w:rsidR="00437B3A" w:rsidRDefault="00437B3A" w:rsidP="00437B3A">
      <w:pPr>
        <w:pStyle w:val="Code"/>
        <w:autoSpaceDE w:val="0"/>
        <w:autoSpaceDN w:val="0"/>
      </w:pPr>
      <w:r>
        <w:tab/>
        <w:t>for (LinkedNode *node = line_start_node; node; node = node-&gt;link) {</w:t>
      </w:r>
    </w:p>
    <w:p w:rsidR="00437B3A" w:rsidRDefault="00437B3A" w:rsidP="00437B3A">
      <w:pPr>
        <w:pStyle w:val="Code"/>
        <w:autoSpaceDE w:val="0"/>
        <w:autoSpaceDN w:val="0"/>
      </w:pPr>
      <w:r>
        <w:tab/>
      </w:r>
      <w:r>
        <w:tab/>
        <w:t>SicStatement *s = (SicStatement*) node-&gt;value;</w:t>
      </w:r>
    </w:p>
    <w:p w:rsidR="00437B3A" w:rsidRDefault="00437B3A" w:rsidP="00437B3A">
      <w:pPr>
        <w:pStyle w:val="Code"/>
        <w:autoSpaceDE w:val="0"/>
        <w:autoSpaceDN w:val="0"/>
      </w:pPr>
      <w:r>
        <w:tab/>
      </w:r>
      <w:r>
        <w:tab/>
        <w:t>int size = s-&gt;instruction_size;</w:t>
      </w:r>
    </w:p>
    <w:p w:rsidR="00437B3A" w:rsidRDefault="00437B3A" w:rsidP="00437B3A">
      <w:pPr>
        <w:pStyle w:val="Code"/>
        <w:autoSpaceDE w:val="0"/>
        <w:autoSpaceDN w:val="0"/>
      </w:pPr>
      <w:r>
        <w:tab/>
      </w:r>
      <w:r>
        <w:tab/>
        <w:t>if (size) {</w:t>
      </w:r>
    </w:p>
    <w:p w:rsidR="00437B3A" w:rsidRDefault="00437B3A" w:rsidP="00437B3A">
      <w:pPr>
        <w:pStyle w:val="Code"/>
        <w:autoSpaceDE w:val="0"/>
        <w:autoSpaceDN w:val="0"/>
      </w:pPr>
      <w:r>
        <w:tab/>
      </w:r>
      <w:r>
        <w:tab/>
      </w:r>
      <w:r>
        <w:tab/>
        <w:t>int is_reserved = (s-&gt;type == RWORD || s-&gt;type == RBYTE);</w:t>
      </w:r>
    </w:p>
    <w:p w:rsidR="00437B3A" w:rsidRDefault="00437B3A" w:rsidP="00437B3A">
      <w:pPr>
        <w:pStyle w:val="Code"/>
        <w:autoSpaceDE w:val="0"/>
        <w:autoSpaceDN w:val="0"/>
      </w:pPr>
      <w:r>
        <w:tab/>
      </w:r>
      <w:r>
        <w:tab/>
      </w:r>
      <w:r>
        <w:tab/>
        <w:t>int newline = length != 0 &amp;&amp; length + size &gt;= TEXT_RECORD_SIZE;</w:t>
      </w:r>
    </w:p>
    <w:p w:rsidR="00437B3A" w:rsidRDefault="00437B3A" w:rsidP="00437B3A">
      <w:pPr>
        <w:pStyle w:val="Code"/>
        <w:autoSpaceDE w:val="0"/>
        <w:autoSpaceDN w:val="0"/>
      </w:pPr>
    </w:p>
    <w:p w:rsidR="00437B3A" w:rsidRDefault="00437B3A" w:rsidP="00437B3A">
      <w:pPr>
        <w:pStyle w:val="Code"/>
        <w:autoSpaceDE w:val="0"/>
        <w:autoSpaceDN w:val="0"/>
      </w:pPr>
      <w:r>
        <w:tab/>
      </w:r>
      <w:r>
        <w:tab/>
      </w:r>
      <w:r>
        <w:tab/>
        <w:t>if ((is_reserved &amp;&amp; length) || newline ) {</w:t>
      </w:r>
    </w:p>
    <w:p w:rsidR="00437B3A" w:rsidRDefault="00437B3A" w:rsidP="00437B3A">
      <w:pPr>
        <w:pStyle w:val="Code"/>
        <w:autoSpaceDE w:val="0"/>
        <w:autoSpaceDN w:val="0"/>
      </w:pPr>
      <w:r>
        <w:tab/>
      </w:r>
      <w:r>
        <w:tab/>
      </w:r>
      <w:r>
        <w:tab/>
      </w:r>
      <w:r>
        <w:tab/>
        <w:t>fprintf(out, "T");</w:t>
      </w:r>
    </w:p>
    <w:p w:rsidR="00437B3A" w:rsidRDefault="00437B3A" w:rsidP="00437B3A">
      <w:pPr>
        <w:pStyle w:val="Code"/>
        <w:autoSpaceDE w:val="0"/>
        <w:autoSpaceDN w:val="0"/>
      </w:pPr>
      <w:r>
        <w:tab/>
      </w:r>
      <w:r>
        <w:tab/>
      </w:r>
      <w:r>
        <w:tab/>
      </w:r>
      <w:r>
        <w:tab/>
        <w:t>fprintf(out, "%06X", line_start_address);</w:t>
      </w:r>
    </w:p>
    <w:p w:rsidR="00437B3A" w:rsidRDefault="00437B3A" w:rsidP="00437B3A">
      <w:pPr>
        <w:pStyle w:val="Code"/>
        <w:autoSpaceDE w:val="0"/>
        <w:autoSpaceDN w:val="0"/>
      </w:pPr>
      <w:r>
        <w:tab/>
      </w:r>
      <w:r>
        <w:tab/>
      </w:r>
      <w:r>
        <w:tab/>
      </w:r>
      <w:r>
        <w:tab/>
        <w:t>fprintf(out, "%02X", length);</w:t>
      </w:r>
    </w:p>
    <w:p w:rsidR="00437B3A" w:rsidRDefault="00437B3A" w:rsidP="00437B3A">
      <w:pPr>
        <w:pStyle w:val="Code"/>
        <w:autoSpaceDE w:val="0"/>
        <w:autoSpaceDN w:val="0"/>
      </w:pPr>
      <w:r>
        <w:tab/>
      </w:r>
      <w:r>
        <w:tab/>
      </w:r>
      <w:r>
        <w:tab/>
      </w:r>
      <w:r>
        <w:tab/>
        <w:t>fflush_text_record_line(</w:t>
      </w:r>
    </w:p>
    <w:p w:rsidR="00437B3A" w:rsidRDefault="00437B3A" w:rsidP="00437B3A">
      <w:pPr>
        <w:pStyle w:val="Code"/>
        <w:autoSpaceDE w:val="0"/>
        <w:autoSpaceDN w:val="0"/>
      </w:pPr>
      <w:r>
        <w:tab/>
      </w:r>
      <w:r>
        <w:tab/>
      </w:r>
      <w:r>
        <w:tab/>
      </w:r>
      <w:r>
        <w:tab/>
      </w:r>
      <w:r>
        <w:tab/>
      </w:r>
      <w:r>
        <w:tab/>
        <w:t>out, tu-&gt;opcodes, line_start_node, node);</w:t>
      </w:r>
    </w:p>
    <w:p w:rsidR="00437B3A" w:rsidRDefault="00437B3A" w:rsidP="00437B3A">
      <w:pPr>
        <w:pStyle w:val="Code"/>
        <w:autoSpaceDE w:val="0"/>
        <w:autoSpaceDN w:val="0"/>
      </w:pPr>
      <w:r>
        <w:tab/>
      </w:r>
      <w:r>
        <w:tab/>
      </w:r>
      <w:r>
        <w:tab/>
      </w:r>
      <w:r>
        <w:tab/>
        <w:t>fprintf(out, "\n");</w:t>
      </w:r>
    </w:p>
    <w:p w:rsidR="00437B3A" w:rsidRDefault="00437B3A" w:rsidP="00437B3A">
      <w:pPr>
        <w:pStyle w:val="Code"/>
        <w:autoSpaceDE w:val="0"/>
        <w:autoSpaceDN w:val="0"/>
      </w:pPr>
    </w:p>
    <w:p w:rsidR="00437B3A" w:rsidRDefault="00437B3A" w:rsidP="00437B3A">
      <w:pPr>
        <w:pStyle w:val="Code"/>
        <w:autoSpaceDE w:val="0"/>
        <w:autoSpaceDN w:val="0"/>
      </w:pPr>
      <w:r>
        <w:tab/>
      </w:r>
      <w:r>
        <w:tab/>
      </w:r>
      <w:r>
        <w:tab/>
      </w:r>
      <w:r>
        <w:tab/>
        <w:t>line_start_address = address;</w:t>
      </w:r>
    </w:p>
    <w:p w:rsidR="00437B3A" w:rsidRDefault="00437B3A" w:rsidP="00437B3A">
      <w:pPr>
        <w:pStyle w:val="Code"/>
        <w:autoSpaceDE w:val="0"/>
        <w:autoSpaceDN w:val="0"/>
      </w:pPr>
      <w:r>
        <w:tab/>
      </w:r>
      <w:r>
        <w:tab/>
      </w:r>
      <w:r>
        <w:tab/>
      </w:r>
      <w:r>
        <w:tab/>
        <w:t>line_start_node = node;</w:t>
      </w:r>
    </w:p>
    <w:p w:rsidR="00437B3A" w:rsidRDefault="00437B3A" w:rsidP="00437B3A">
      <w:pPr>
        <w:pStyle w:val="Code"/>
        <w:autoSpaceDE w:val="0"/>
        <w:autoSpaceDN w:val="0"/>
      </w:pPr>
      <w:r>
        <w:tab/>
      </w:r>
      <w:r>
        <w:tab/>
      </w:r>
      <w:r>
        <w:tab/>
      </w:r>
      <w:r>
        <w:tab/>
        <w:t>length = 0;</w:t>
      </w:r>
    </w:p>
    <w:p w:rsidR="00437B3A" w:rsidRDefault="00437B3A" w:rsidP="00437B3A">
      <w:pPr>
        <w:pStyle w:val="Code"/>
        <w:autoSpaceDE w:val="0"/>
        <w:autoSpaceDN w:val="0"/>
      </w:pPr>
      <w:r>
        <w:tab/>
      </w:r>
      <w:r>
        <w:tab/>
      </w:r>
      <w:r>
        <w:tab/>
        <w:t>}</w:t>
      </w:r>
    </w:p>
    <w:p w:rsidR="00437B3A" w:rsidRDefault="00437B3A" w:rsidP="00437B3A">
      <w:pPr>
        <w:pStyle w:val="Code"/>
        <w:autoSpaceDE w:val="0"/>
        <w:autoSpaceDN w:val="0"/>
      </w:pPr>
    </w:p>
    <w:p w:rsidR="00437B3A" w:rsidRDefault="00437B3A" w:rsidP="00437B3A">
      <w:pPr>
        <w:pStyle w:val="Code"/>
        <w:autoSpaceDE w:val="0"/>
        <w:autoSpaceDN w:val="0"/>
      </w:pPr>
      <w:r>
        <w:tab/>
      </w:r>
      <w:r>
        <w:tab/>
      </w:r>
      <w:r>
        <w:tab/>
        <w:t>if (!is_reserved) length += size;</w:t>
      </w:r>
    </w:p>
    <w:p w:rsidR="00437B3A" w:rsidRDefault="00437B3A" w:rsidP="00437B3A">
      <w:pPr>
        <w:pStyle w:val="Code"/>
        <w:autoSpaceDE w:val="0"/>
        <w:autoSpaceDN w:val="0"/>
      </w:pPr>
      <w:r>
        <w:tab/>
      </w:r>
      <w:r>
        <w:tab/>
      </w:r>
      <w:r>
        <w:tab/>
        <w:t>address += size;</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if (length) {</w:t>
      </w:r>
    </w:p>
    <w:p w:rsidR="00437B3A" w:rsidRDefault="00437B3A" w:rsidP="00437B3A">
      <w:pPr>
        <w:pStyle w:val="Code"/>
        <w:autoSpaceDE w:val="0"/>
        <w:autoSpaceDN w:val="0"/>
      </w:pPr>
      <w:r>
        <w:tab/>
      </w:r>
      <w:r>
        <w:tab/>
        <w:t>fprintf(out, "T");</w:t>
      </w:r>
    </w:p>
    <w:p w:rsidR="00437B3A" w:rsidRDefault="00437B3A" w:rsidP="00437B3A">
      <w:pPr>
        <w:pStyle w:val="Code"/>
        <w:autoSpaceDE w:val="0"/>
        <w:autoSpaceDN w:val="0"/>
      </w:pPr>
      <w:r>
        <w:tab/>
      </w:r>
      <w:r>
        <w:tab/>
        <w:t>fprintf(out, "%06X", line_start_address);</w:t>
      </w:r>
    </w:p>
    <w:p w:rsidR="00437B3A" w:rsidRDefault="00437B3A" w:rsidP="00437B3A">
      <w:pPr>
        <w:pStyle w:val="Code"/>
        <w:autoSpaceDE w:val="0"/>
        <w:autoSpaceDN w:val="0"/>
      </w:pPr>
      <w:r>
        <w:tab/>
      </w:r>
      <w:r>
        <w:tab/>
        <w:t>fprintf(out, "%02X", length);</w:t>
      </w:r>
    </w:p>
    <w:p w:rsidR="00437B3A" w:rsidRDefault="00437B3A" w:rsidP="00437B3A">
      <w:pPr>
        <w:pStyle w:val="Code"/>
        <w:autoSpaceDE w:val="0"/>
        <w:autoSpaceDN w:val="0"/>
      </w:pPr>
      <w:r>
        <w:tab/>
      </w:r>
      <w:r>
        <w:tab/>
        <w:t>fflush_text_record_line(out, tu-&gt;opcodes, line_start_node, NULL);</w:t>
      </w:r>
    </w:p>
    <w:p w:rsidR="00437B3A" w:rsidRDefault="00437B3A" w:rsidP="00437B3A">
      <w:pPr>
        <w:pStyle w:val="Code"/>
        <w:autoSpaceDE w:val="0"/>
        <w:autoSpaceDN w:val="0"/>
      </w:pPr>
      <w:r>
        <w:tab/>
      </w:r>
      <w:r>
        <w:tab/>
        <w:t>fprintf(out, "\n");</w:t>
      </w:r>
    </w:p>
    <w:p w:rsidR="00437B3A" w:rsidRDefault="00437B3A" w:rsidP="00437B3A">
      <w:pPr>
        <w:pStyle w:val="Code"/>
        <w:autoSpaceDE w:val="0"/>
        <w:autoSpaceDN w:val="0"/>
      </w:pPr>
      <w:r>
        <w:tab/>
        <w:t>}</w:t>
      </w:r>
    </w:p>
    <w:p w:rsidR="00437B3A" w:rsidRDefault="00437B3A" w:rsidP="00437B3A">
      <w:pPr>
        <w:pStyle w:val="Code"/>
        <w:autoSpaceDE w:val="0"/>
        <w:autoSpaceDN w:val="0"/>
      </w:pPr>
      <w:r>
        <w:lastRenderedPageBreak/>
        <w:t>}</w:t>
      </w:r>
    </w:p>
    <w:p w:rsidR="00437B3A" w:rsidRDefault="00437B3A" w:rsidP="00437B3A">
      <w:pPr>
        <w:pStyle w:val="Code"/>
        <w:autoSpaceDE w:val="0"/>
        <w:autoSpaceDN w:val="0"/>
      </w:pPr>
    </w:p>
    <w:p w:rsidR="00437B3A" w:rsidRDefault="00437B3A" w:rsidP="00437B3A">
      <w:pPr>
        <w:pStyle w:val="Code"/>
        <w:autoSpaceDE w:val="0"/>
        <w:autoSpaceDN w:val="0"/>
      </w:pPr>
      <w:r>
        <w:t>void fprint_end_record(FILE *out, TranslationUnit *tu) {</w:t>
      </w:r>
    </w:p>
    <w:p w:rsidR="00437B3A" w:rsidRDefault="00437B3A" w:rsidP="00437B3A">
      <w:pPr>
        <w:pStyle w:val="Code"/>
        <w:autoSpaceDE w:val="0"/>
        <w:autoSpaceDN w:val="0"/>
      </w:pPr>
      <w:r>
        <w:tab/>
        <w:t>fprintf(out, "E");</w:t>
      </w:r>
    </w:p>
    <w:p w:rsidR="00437B3A" w:rsidRDefault="00437B3A" w:rsidP="00437B3A">
      <w:pPr>
        <w:pStyle w:val="Code"/>
        <w:autoSpaceDE w:val="0"/>
        <w:autoSpaceDN w:val="0"/>
      </w:pPr>
      <w:r>
        <w:tab/>
        <w:t xml:space="preserve">for (LinkedNode *node = tu-&gt;statements-&gt;head-&gt;link; node; </w:t>
      </w:r>
    </w:p>
    <w:p w:rsidR="00437B3A" w:rsidRDefault="00437B3A" w:rsidP="00437B3A">
      <w:pPr>
        <w:pStyle w:val="Code"/>
        <w:autoSpaceDE w:val="0"/>
        <w:autoSpaceDN w:val="0"/>
      </w:pPr>
      <w:r>
        <w:tab/>
      </w:r>
      <w:r>
        <w:tab/>
      </w:r>
      <w:r>
        <w:tab/>
        <w:t>node = node-&gt;link) {</w:t>
      </w:r>
    </w:p>
    <w:p w:rsidR="00437B3A" w:rsidRDefault="00437B3A" w:rsidP="00437B3A">
      <w:pPr>
        <w:pStyle w:val="Code"/>
        <w:autoSpaceDE w:val="0"/>
        <w:autoSpaceDN w:val="0"/>
      </w:pPr>
      <w:r>
        <w:tab/>
      </w:r>
      <w:r>
        <w:tab/>
        <w:t>SicStatement *statement = (SicStatement*) node-&gt;value;</w:t>
      </w:r>
    </w:p>
    <w:p w:rsidR="00437B3A" w:rsidRDefault="00437B3A" w:rsidP="00437B3A">
      <w:pPr>
        <w:pStyle w:val="Code"/>
        <w:autoSpaceDE w:val="0"/>
        <w:autoSpaceDN w:val="0"/>
      </w:pPr>
      <w:r>
        <w:tab/>
      </w:r>
      <w:r>
        <w:tab/>
        <w:t>if (statement-&gt;type == END) {</w:t>
      </w:r>
    </w:p>
    <w:p w:rsidR="00437B3A" w:rsidRDefault="00437B3A" w:rsidP="00437B3A">
      <w:pPr>
        <w:pStyle w:val="Code"/>
        <w:autoSpaceDE w:val="0"/>
        <w:autoSpaceDN w:val="0"/>
      </w:pPr>
      <w:r>
        <w:tab/>
      </w:r>
      <w:r>
        <w:tab/>
      </w:r>
      <w:r>
        <w:tab/>
        <w:t>unsigned int exec_address;</w:t>
      </w:r>
    </w:p>
    <w:p w:rsidR="00437B3A" w:rsidRDefault="00437B3A" w:rsidP="00437B3A">
      <w:pPr>
        <w:pStyle w:val="Code"/>
        <w:autoSpaceDE w:val="0"/>
        <w:autoSpaceDN w:val="0"/>
      </w:pPr>
      <w:r>
        <w:tab/>
      </w:r>
      <w:r>
        <w:tab/>
      </w:r>
      <w:r>
        <w:tab/>
        <w:t xml:space="preserve">find_symbol_address(tu-&gt;symbols, </w:t>
      </w:r>
    </w:p>
    <w:p w:rsidR="00437B3A" w:rsidRDefault="00437B3A" w:rsidP="00437B3A">
      <w:pPr>
        <w:pStyle w:val="Code"/>
        <w:autoSpaceDE w:val="0"/>
        <w:autoSpaceDN w:val="0"/>
      </w:pPr>
      <w:r>
        <w:tab/>
      </w:r>
      <w:r>
        <w:tab/>
      </w:r>
      <w:r>
        <w:tab/>
      </w:r>
      <w:r>
        <w:tab/>
      </w:r>
      <w:r>
        <w:tab/>
        <w:t>statement-&gt;operands.label, &amp;exec_address);</w:t>
      </w:r>
    </w:p>
    <w:p w:rsidR="00437B3A" w:rsidRDefault="00437B3A" w:rsidP="00437B3A">
      <w:pPr>
        <w:pStyle w:val="Code"/>
        <w:autoSpaceDE w:val="0"/>
        <w:autoSpaceDN w:val="0"/>
      </w:pPr>
      <w:r>
        <w:tab/>
      </w:r>
      <w:r>
        <w:tab/>
      </w:r>
      <w:r>
        <w:tab/>
        <w:t>fprintf(out, "%06X", exec_address);</w:t>
      </w:r>
    </w:p>
    <w:p w:rsidR="00437B3A" w:rsidRDefault="00437B3A" w:rsidP="00437B3A">
      <w:pPr>
        <w:pStyle w:val="Code"/>
        <w:autoSpaceDE w:val="0"/>
        <w:autoSpaceDN w:val="0"/>
      </w:pPr>
      <w:r>
        <w:tab/>
      </w:r>
      <w:r>
        <w:tab/>
      </w:r>
      <w:r>
        <w:tab/>
        <w:t>fprintf(out, "\n");</w:t>
      </w:r>
    </w:p>
    <w:p w:rsidR="00437B3A" w:rsidRDefault="00437B3A" w:rsidP="00437B3A">
      <w:pPr>
        <w:pStyle w:val="Code"/>
        <w:autoSpaceDE w:val="0"/>
        <w:autoSpaceDN w:val="0"/>
      </w:pPr>
      <w:r>
        <w:tab/>
      </w:r>
      <w:r>
        <w:tab/>
      </w:r>
      <w:r>
        <w:tab/>
        <w:t>return;</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r>
        <w:tab/>
        <w:t>}</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void fprint_modificaiton_record(FILE *out, TranslationUnit *tu) {</w:t>
      </w:r>
    </w:p>
    <w:p w:rsidR="00437B3A" w:rsidRDefault="00437B3A" w:rsidP="00437B3A">
      <w:pPr>
        <w:pStyle w:val="Code"/>
        <w:autoSpaceDE w:val="0"/>
        <w:autoSpaceDN w:val="0"/>
      </w:pPr>
      <w:r>
        <w:tab/>
        <w:t xml:space="preserve">for (LinkedNode *node = tu-&gt;statements-&gt;head-&gt;link; node; </w:t>
      </w:r>
    </w:p>
    <w:p w:rsidR="00437B3A" w:rsidRDefault="00437B3A" w:rsidP="00437B3A">
      <w:pPr>
        <w:pStyle w:val="Code"/>
        <w:autoSpaceDE w:val="0"/>
        <w:autoSpaceDN w:val="0"/>
      </w:pPr>
      <w:r>
        <w:tab/>
      </w:r>
      <w:r>
        <w:tab/>
      </w:r>
      <w:r>
        <w:tab/>
        <w:t>node = node-&gt;link) {</w:t>
      </w:r>
    </w:p>
    <w:p w:rsidR="00437B3A" w:rsidRDefault="00437B3A" w:rsidP="00437B3A">
      <w:pPr>
        <w:pStyle w:val="Code"/>
        <w:autoSpaceDE w:val="0"/>
        <w:autoSpaceDN w:val="0"/>
      </w:pPr>
      <w:r>
        <w:tab/>
      </w:r>
      <w:r>
        <w:tab/>
        <w:t>SicStatement *statement = (SicStatement*) node-&gt;value;</w:t>
      </w:r>
    </w:p>
    <w:p w:rsidR="00437B3A" w:rsidRDefault="00437B3A" w:rsidP="00437B3A">
      <w:pPr>
        <w:pStyle w:val="Code"/>
        <w:autoSpaceDE w:val="0"/>
        <w:autoSpaceDN w:val="0"/>
      </w:pPr>
      <w:r>
        <w:tab/>
      </w:r>
      <w:r>
        <w:tab/>
        <w:t>if (statement-&gt;e) {</w:t>
      </w:r>
    </w:p>
    <w:p w:rsidR="00437B3A" w:rsidRDefault="00437B3A" w:rsidP="00437B3A">
      <w:pPr>
        <w:pStyle w:val="Code"/>
        <w:autoSpaceDE w:val="0"/>
        <w:autoSpaceDN w:val="0"/>
      </w:pPr>
      <w:r>
        <w:tab/>
      </w:r>
      <w:r>
        <w:tab/>
      </w:r>
      <w:r>
        <w:tab/>
        <w:t>if (!statement-&gt;operands.is_literal) {</w:t>
      </w:r>
    </w:p>
    <w:p w:rsidR="00437B3A" w:rsidRDefault="00437B3A" w:rsidP="00437B3A">
      <w:pPr>
        <w:pStyle w:val="Code"/>
        <w:autoSpaceDE w:val="0"/>
        <w:autoSpaceDN w:val="0"/>
      </w:pPr>
      <w:r>
        <w:tab/>
      </w:r>
      <w:r>
        <w:tab/>
      </w:r>
      <w:r>
        <w:tab/>
      </w:r>
      <w:r>
        <w:tab/>
        <w:t>fprintf(out, "M");</w:t>
      </w:r>
    </w:p>
    <w:p w:rsidR="00437B3A" w:rsidRDefault="00437B3A" w:rsidP="00437B3A">
      <w:pPr>
        <w:pStyle w:val="Code"/>
        <w:autoSpaceDE w:val="0"/>
        <w:autoSpaceDN w:val="0"/>
      </w:pPr>
      <w:r>
        <w:tab/>
      </w:r>
      <w:r>
        <w:tab/>
      </w:r>
      <w:r>
        <w:tab/>
      </w:r>
      <w:r>
        <w:tab/>
        <w:t>fprintf(out, "%06X", statement-&gt;address + 1);</w:t>
      </w:r>
    </w:p>
    <w:p w:rsidR="00437B3A" w:rsidRDefault="00437B3A" w:rsidP="00437B3A">
      <w:pPr>
        <w:pStyle w:val="Code"/>
        <w:autoSpaceDE w:val="0"/>
        <w:autoSpaceDN w:val="0"/>
      </w:pPr>
      <w:r>
        <w:tab/>
      </w:r>
      <w:r>
        <w:tab/>
      </w:r>
      <w:r>
        <w:tab/>
      </w:r>
      <w:r>
        <w:tab/>
        <w:t>fprintf(out, "%02X", 5);</w:t>
      </w:r>
    </w:p>
    <w:p w:rsidR="00437B3A" w:rsidRDefault="00437B3A" w:rsidP="00437B3A">
      <w:pPr>
        <w:pStyle w:val="Code"/>
        <w:autoSpaceDE w:val="0"/>
        <w:autoSpaceDN w:val="0"/>
      </w:pPr>
      <w:r>
        <w:tab/>
      </w:r>
      <w:r>
        <w:tab/>
      </w:r>
      <w:r>
        <w:tab/>
      </w:r>
      <w:r>
        <w:tab/>
        <w:t>fprintf(out, "\n");</w:t>
      </w:r>
    </w:p>
    <w:p w:rsidR="00437B3A" w:rsidRDefault="00437B3A" w:rsidP="00437B3A">
      <w:pPr>
        <w:pStyle w:val="Code"/>
        <w:autoSpaceDE w:val="0"/>
        <w:autoSpaceDN w:val="0"/>
      </w:pPr>
      <w:r>
        <w:tab/>
      </w:r>
      <w:r>
        <w:tab/>
      </w:r>
      <w:r>
        <w:tab/>
        <w:t>}</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r>
        <w:tab/>
        <w:t>}</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void fprint_lst_line(FILE *out, SicStatement *statement, HashTable *opcodes) {</w:t>
      </w:r>
    </w:p>
    <w:p w:rsidR="00437B3A" w:rsidRDefault="00437B3A" w:rsidP="00437B3A">
      <w:pPr>
        <w:pStyle w:val="Code"/>
        <w:autoSpaceDE w:val="0"/>
        <w:autoSpaceDN w:val="0"/>
      </w:pPr>
      <w:r>
        <w:tab/>
        <w:t>fprintf(out, "%3d", statement-&gt;line_number);</w:t>
      </w:r>
    </w:p>
    <w:p w:rsidR="00437B3A" w:rsidRDefault="00437B3A" w:rsidP="00437B3A">
      <w:pPr>
        <w:pStyle w:val="Code"/>
        <w:autoSpaceDE w:val="0"/>
        <w:autoSpaceDN w:val="0"/>
      </w:pPr>
    </w:p>
    <w:p w:rsidR="00437B3A" w:rsidRDefault="00437B3A" w:rsidP="00437B3A">
      <w:pPr>
        <w:pStyle w:val="Code"/>
        <w:autoSpaceDE w:val="0"/>
        <w:autoSpaceDN w:val="0"/>
      </w:pPr>
      <w:r>
        <w:tab/>
        <w:t>if (statement-&gt;type == BASE || statement-&gt;type == NOBASE)</w:t>
      </w:r>
    </w:p>
    <w:p w:rsidR="00437B3A" w:rsidRDefault="00437B3A" w:rsidP="00437B3A">
      <w:pPr>
        <w:pStyle w:val="Code"/>
        <w:autoSpaceDE w:val="0"/>
        <w:autoSpaceDN w:val="0"/>
      </w:pPr>
      <w:r>
        <w:tab/>
      </w:r>
      <w:r>
        <w:tab/>
        <w:t>fprintf(out, "   %4s", "");</w:t>
      </w:r>
    </w:p>
    <w:p w:rsidR="00437B3A" w:rsidRDefault="00437B3A" w:rsidP="00437B3A">
      <w:pPr>
        <w:pStyle w:val="Code"/>
        <w:autoSpaceDE w:val="0"/>
        <w:autoSpaceDN w:val="0"/>
      </w:pPr>
      <w:r>
        <w:tab/>
        <w:t>else</w:t>
      </w:r>
    </w:p>
    <w:p w:rsidR="00437B3A" w:rsidRDefault="00437B3A" w:rsidP="00437B3A">
      <w:pPr>
        <w:pStyle w:val="Code"/>
        <w:autoSpaceDE w:val="0"/>
        <w:autoSpaceDN w:val="0"/>
      </w:pPr>
      <w:r>
        <w:tab/>
      </w:r>
      <w:r>
        <w:tab/>
        <w:t>fprintf(out, "   %04X", statement-&gt;address);</w:t>
      </w:r>
    </w:p>
    <w:p w:rsidR="00437B3A" w:rsidRDefault="00437B3A" w:rsidP="00437B3A">
      <w:pPr>
        <w:pStyle w:val="Code"/>
        <w:autoSpaceDE w:val="0"/>
        <w:autoSpaceDN w:val="0"/>
      </w:pPr>
    </w:p>
    <w:p w:rsidR="00437B3A" w:rsidRDefault="00437B3A" w:rsidP="00437B3A">
      <w:pPr>
        <w:pStyle w:val="Code"/>
        <w:autoSpaceDE w:val="0"/>
        <w:autoSpaceDN w:val="0"/>
      </w:pPr>
      <w:r>
        <w:tab/>
        <w:t>fprintf(out, "   %-6s", *statement-&gt;label ? statement-&gt;label : "");</w:t>
      </w:r>
    </w:p>
    <w:p w:rsidR="00437B3A" w:rsidRDefault="00437B3A" w:rsidP="00437B3A">
      <w:pPr>
        <w:pStyle w:val="Code"/>
        <w:autoSpaceDE w:val="0"/>
        <w:autoSpaceDN w:val="0"/>
      </w:pPr>
      <w:r>
        <w:tab/>
      </w:r>
    </w:p>
    <w:p w:rsidR="00437B3A" w:rsidRDefault="00437B3A" w:rsidP="00437B3A">
      <w:pPr>
        <w:pStyle w:val="Code"/>
        <w:autoSpaceDE w:val="0"/>
        <w:autoSpaceDN w:val="0"/>
      </w:pPr>
      <w:r>
        <w:tab/>
        <w:t>fprintf(out, "  ");</w:t>
      </w:r>
    </w:p>
    <w:p w:rsidR="00437B3A" w:rsidRDefault="00437B3A" w:rsidP="00437B3A">
      <w:pPr>
        <w:pStyle w:val="Code"/>
        <w:autoSpaceDE w:val="0"/>
        <w:autoSpaceDN w:val="0"/>
      </w:pPr>
      <w:r>
        <w:tab/>
        <w:t>if (statement-&gt;e) fprintf(out, "+");</w:t>
      </w:r>
    </w:p>
    <w:p w:rsidR="00437B3A" w:rsidRDefault="00437B3A" w:rsidP="00437B3A">
      <w:pPr>
        <w:pStyle w:val="Code"/>
        <w:autoSpaceDE w:val="0"/>
        <w:autoSpaceDN w:val="0"/>
      </w:pPr>
      <w:r>
        <w:tab/>
        <w:t>else fprintf(out, " ");</w:t>
      </w:r>
    </w:p>
    <w:p w:rsidR="00437B3A" w:rsidRDefault="00437B3A" w:rsidP="00437B3A">
      <w:pPr>
        <w:pStyle w:val="Code"/>
        <w:autoSpaceDE w:val="0"/>
        <w:autoSpaceDN w:val="0"/>
      </w:pPr>
      <w:r>
        <w:tab/>
        <w:t>fprintf(out, "%-9s", statement-&gt;reserved_string);</w:t>
      </w:r>
    </w:p>
    <w:p w:rsidR="00437B3A" w:rsidRDefault="00437B3A" w:rsidP="00437B3A">
      <w:pPr>
        <w:pStyle w:val="Code"/>
        <w:autoSpaceDE w:val="0"/>
        <w:autoSpaceDN w:val="0"/>
      </w:pPr>
    </w:p>
    <w:p w:rsidR="00437B3A" w:rsidRDefault="00437B3A" w:rsidP="00437B3A">
      <w:pPr>
        <w:pStyle w:val="Code"/>
        <w:autoSpaceDE w:val="0"/>
        <w:autoSpaceDN w:val="0"/>
      </w:pPr>
      <w:r>
        <w:tab/>
        <w:t>char key = ' ';</w:t>
      </w:r>
    </w:p>
    <w:p w:rsidR="00437B3A" w:rsidRDefault="00437B3A" w:rsidP="00437B3A">
      <w:pPr>
        <w:pStyle w:val="Code"/>
        <w:autoSpaceDE w:val="0"/>
        <w:autoSpaceDN w:val="0"/>
      </w:pPr>
      <w:r>
        <w:tab/>
        <w:t>if (statement-&gt;type == MEM_OPERATION) {</w:t>
      </w:r>
    </w:p>
    <w:p w:rsidR="00437B3A" w:rsidRDefault="00437B3A" w:rsidP="00437B3A">
      <w:pPr>
        <w:pStyle w:val="Code"/>
        <w:autoSpaceDE w:val="0"/>
        <w:autoSpaceDN w:val="0"/>
      </w:pPr>
      <w:r>
        <w:tab/>
      </w:r>
      <w:r>
        <w:tab/>
        <w:t>if (statement-&gt;operands.mode == INDIRECT) key = '@';</w:t>
      </w:r>
    </w:p>
    <w:p w:rsidR="00437B3A" w:rsidRDefault="00437B3A" w:rsidP="00437B3A">
      <w:pPr>
        <w:pStyle w:val="Code"/>
        <w:autoSpaceDE w:val="0"/>
        <w:autoSpaceDN w:val="0"/>
      </w:pPr>
      <w:r>
        <w:tab/>
      </w:r>
      <w:r>
        <w:tab/>
        <w:t>else if (statement-&gt;operands.mode == IMMEDIATE) key = '#';</w:t>
      </w:r>
    </w:p>
    <w:p w:rsidR="00437B3A" w:rsidRDefault="00437B3A" w:rsidP="00437B3A">
      <w:pPr>
        <w:pStyle w:val="Code"/>
        <w:autoSpaceDE w:val="0"/>
        <w:autoSpaceDN w:val="0"/>
      </w:pPr>
      <w:r>
        <w:tab/>
        <w:t>}</w:t>
      </w:r>
    </w:p>
    <w:p w:rsidR="00437B3A" w:rsidRDefault="00437B3A" w:rsidP="00437B3A">
      <w:pPr>
        <w:pStyle w:val="Code"/>
        <w:autoSpaceDE w:val="0"/>
        <w:autoSpaceDN w:val="0"/>
      </w:pPr>
      <w:r>
        <w:tab/>
        <w:t>fprintf(out, "  ");</w:t>
      </w:r>
    </w:p>
    <w:p w:rsidR="00437B3A" w:rsidRDefault="00437B3A" w:rsidP="00437B3A">
      <w:pPr>
        <w:pStyle w:val="Code"/>
        <w:autoSpaceDE w:val="0"/>
        <w:autoSpaceDN w:val="0"/>
      </w:pPr>
      <w:r>
        <w:tab/>
        <w:t>fprintf(out, "%c", key);</w:t>
      </w:r>
    </w:p>
    <w:p w:rsidR="00437B3A" w:rsidRDefault="00437B3A" w:rsidP="00437B3A">
      <w:pPr>
        <w:pStyle w:val="Code"/>
        <w:autoSpaceDE w:val="0"/>
        <w:autoSpaceDN w:val="0"/>
      </w:pPr>
      <w:r>
        <w:tab/>
        <w:t>int length;</w:t>
      </w:r>
    </w:p>
    <w:p w:rsidR="00437B3A" w:rsidRDefault="00437B3A" w:rsidP="00437B3A">
      <w:pPr>
        <w:pStyle w:val="Code"/>
        <w:autoSpaceDE w:val="0"/>
        <w:autoSpaceDN w:val="0"/>
      </w:pPr>
      <w:r>
        <w:tab/>
        <w:t>char *operand;</w:t>
      </w:r>
    </w:p>
    <w:p w:rsidR="00437B3A" w:rsidRDefault="00437B3A" w:rsidP="00437B3A">
      <w:pPr>
        <w:pStyle w:val="Code"/>
        <w:autoSpaceDE w:val="0"/>
        <w:autoSpaceDN w:val="0"/>
      </w:pPr>
      <w:r>
        <w:tab/>
        <w:t>switch (statement-&gt;type) {</w:t>
      </w:r>
    </w:p>
    <w:p w:rsidR="00437B3A" w:rsidRDefault="00437B3A" w:rsidP="00437B3A">
      <w:pPr>
        <w:pStyle w:val="Code"/>
        <w:autoSpaceDE w:val="0"/>
        <w:autoSpaceDN w:val="0"/>
      </w:pPr>
      <w:r>
        <w:tab/>
      </w:r>
      <w:r>
        <w:tab/>
        <w:t>case MEM_OPERATION:</w:t>
      </w:r>
    </w:p>
    <w:p w:rsidR="00437B3A" w:rsidRDefault="00437B3A" w:rsidP="00437B3A">
      <w:pPr>
        <w:pStyle w:val="Code"/>
        <w:autoSpaceDE w:val="0"/>
        <w:autoSpaceDN w:val="0"/>
      </w:pPr>
      <w:r>
        <w:tab/>
      </w:r>
      <w:r>
        <w:tab/>
      </w:r>
      <w:r>
        <w:tab/>
        <w:t>if (statement-&gt;operands.is_literal) {</w:t>
      </w:r>
    </w:p>
    <w:p w:rsidR="00437B3A" w:rsidRDefault="00437B3A" w:rsidP="00437B3A">
      <w:pPr>
        <w:pStyle w:val="Code"/>
        <w:autoSpaceDE w:val="0"/>
        <w:autoSpaceDN w:val="0"/>
      </w:pPr>
      <w:r>
        <w:tab/>
      </w:r>
      <w:r>
        <w:tab/>
      </w:r>
      <w:r>
        <w:tab/>
      </w:r>
      <w:r>
        <w:tab/>
        <w:t>fprintf(out, "%-12d", statement-&gt;operands.literal);</w:t>
      </w:r>
    </w:p>
    <w:p w:rsidR="00437B3A" w:rsidRDefault="00437B3A" w:rsidP="00437B3A">
      <w:pPr>
        <w:pStyle w:val="Code"/>
        <w:autoSpaceDE w:val="0"/>
        <w:autoSpaceDN w:val="0"/>
      </w:pPr>
      <w:r>
        <w:tab/>
      </w:r>
      <w:r>
        <w:tab/>
      </w:r>
      <w:r>
        <w:tab/>
        <w:t>} else {</w:t>
      </w:r>
    </w:p>
    <w:p w:rsidR="00437B3A" w:rsidRDefault="00437B3A" w:rsidP="00437B3A">
      <w:pPr>
        <w:pStyle w:val="Code"/>
        <w:autoSpaceDE w:val="0"/>
        <w:autoSpaceDN w:val="0"/>
      </w:pPr>
      <w:r>
        <w:tab/>
      </w:r>
      <w:r>
        <w:tab/>
      </w:r>
      <w:r>
        <w:tab/>
      </w:r>
      <w:r>
        <w:tab/>
        <w:t>length = strlen(statement-&gt;operands.label);</w:t>
      </w:r>
    </w:p>
    <w:p w:rsidR="00437B3A" w:rsidRDefault="00437B3A" w:rsidP="00437B3A">
      <w:pPr>
        <w:pStyle w:val="Code"/>
        <w:autoSpaceDE w:val="0"/>
        <w:autoSpaceDN w:val="0"/>
      </w:pPr>
      <w:r>
        <w:tab/>
      </w:r>
      <w:r>
        <w:tab/>
      </w:r>
      <w:r>
        <w:tab/>
      </w:r>
      <w:r>
        <w:tab/>
        <w:t>operand = malloc(sizeof(char) * (length + 3));</w:t>
      </w:r>
    </w:p>
    <w:p w:rsidR="00437B3A" w:rsidRDefault="00437B3A" w:rsidP="00437B3A">
      <w:pPr>
        <w:pStyle w:val="Code"/>
        <w:autoSpaceDE w:val="0"/>
        <w:autoSpaceDN w:val="0"/>
      </w:pPr>
    </w:p>
    <w:p w:rsidR="00437B3A" w:rsidRDefault="00437B3A" w:rsidP="00437B3A">
      <w:pPr>
        <w:pStyle w:val="Code"/>
        <w:autoSpaceDE w:val="0"/>
        <w:autoSpaceDN w:val="0"/>
      </w:pPr>
      <w:r>
        <w:tab/>
      </w:r>
      <w:r>
        <w:tab/>
      </w:r>
      <w:r>
        <w:tab/>
      </w:r>
      <w:r>
        <w:tab/>
        <w:t>strcpy(operand, statement-&gt;operands.label);</w:t>
      </w:r>
    </w:p>
    <w:p w:rsidR="00437B3A" w:rsidRDefault="00437B3A" w:rsidP="00437B3A">
      <w:pPr>
        <w:pStyle w:val="Code"/>
        <w:autoSpaceDE w:val="0"/>
        <w:autoSpaceDN w:val="0"/>
      </w:pPr>
      <w:r>
        <w:tab/>
      </w:r>
      <w:r>
        <w:tab/>
      </w:r>
      <w:r>
        <w:tab/>
      </w:r>
      <w:r>
        <w:tab/>
        <w:t>if (statement-&gt;operands.x) strcat(operand, ",X");</w:t>
      </w:r>
    </w:p>
    <w:p w:rsidR="00437B3A" w:rsidRDefault="00437B3A" w:rsidP="00437B3A">
      <w:pPr>
        <w:pStyle w:val="Code"/>
        <w:autoSpaceDE w:val="0"/>
        <w:autoSpaceDN w:val="0"/>
      </w:pPr>
      <w:r>
        <w:lastRenderedPageBreak/>
        <w:tab/>
      </w:r>
      <w:r>
        <w:tab/>
      </w:r>
      <w:r>
        <w:tab/>
      </w:r>
      <w:r>
        <w:tab/>
        <w:t>fprintf(out, "%-12s", operand);</w:t>
      </w:r>
    </w:p>
    <w:p w:rsidR="00437B3A" w:rsidRDefault="00437B3A" w:rsidP="00437B3A">
      <w:pPr>
        <w:pStyle w:val="Code"/>
        <w:autoSpaceDE w:val="0"/>
        <w:autoSpaceDN w:val="0"/>
      </w:pPr>
      <w:r>
        <w:tab/>
      </w:r>
      <w:r>
        <w:tab/>
      </w:r>
      <w:r>
        <w:tab/>
      </w:r>
      <w:r>
        <w:tab/>
        <w:t>free(operand);</w:t>
      </w:r>
    </w:p>
    <w:p w:rsidR="00437B3A" w:rsidRDefault="00437B3A" w:rsidP="00437B3A">
      <w:pPr>
        <w:pStyle w:val="Code"/>
        <w:autoSpaceDE w:val="0"/>
        <w:autoSpaceDN w:val="0"/>
      </w:pPr>
      <w:r>
        <w:tab/>
      </w:r>
      <w:r>
        <w:tab/>
      </w:r>
      <w:r>
        <w:tab/>
        <w:t>}</w:t>
      </w:r>
    </w:p>
    <w:p w:rsidR="00437B3A" w:rsidRDefault="00437B3A" w:rsidP="00437B3A">
      <w:pPr>
        <w:pStyle w:val="Code"/>
        <w:autoSpaceDE w:val="0"/>
        <w:autoSpaceDN w:val="0"/>
      </w:pPr>
      <w:r>
        <w:tab/>
      </w:r>
      <w:r>
        <w:tab/>
      </w:r>
      <w:r>
        <w:tab/>
        <w:t>break;</w:t>
      </w:r>
    </w:p>
    <w:p w:rsidR="00437B3A" w:rsidRDefault="00437B3A" w:rsidP="00437B3A">
      <w:pPr>
        <w:pStyle w:val="Code"/>
        <w:autoSpaceDE w:val="0"/>
        <w:autoSpaceDN w:val="0"/>
      </w:pPr>
    </w:p>
    <w:p w:rsidR="00437B3A" w:rsidRDefault="00437B3A" w:rsidP="00437B3A">
      <w:pPr>
        <w:pStyle w:val="Code"/>
        <w:autoSpaceDE w:val="0"/>
        <w:autoSpaceDN w:val="0"/>
      </w:pPr>
      <w:r>
        <w:tab/>
      </w:r>
      <w:r>
        <w:tab/>
        <w:t>case REG_OPERATION:</w:t>
      </w:r>
    </w:p>
    <w:p w:rsidR="00437B3A" w:rsidRDefault="00437B3A" w:rsidP="00437B3A">
      <w:pPr>
        <w:pStyle w:val="Code"/>
        <w:autoSpaceDE w:val="0"/>
        <w:autoSpaceDN w:val="0"/>
      </w:pPr>
      <w:r>
        <w:tab/>
      </w:r>
      <w:r>
        <w:tab/>
      </w:r>
      <w:r>
        <w:tab/>
        <w:t>fprintf(out, "%-12s", register_to_string(statement-&gt;operands.r));</w:t>
      </w:r>
    </w:p>
    <w:p w:rsidR="00437B3A" w:rsidRDefault="00437B3A" w:rsidP="00437B3A">
      <w:pPr>
        <w:pStyle w:val="Code"/>
        <w:autoSpaceDE w:val="0"/>
        <w:autoSpaceDN w:val="0"/>
      </w:pPr>
      <w:r>
        <w:tab/>
      </w:r>
      <w:r>
        <w:tab/>
      </w:r>
      <w:r>
        <w:tab/>
        <w:t>break;</w:t>
      </w:r>
    </w:p>
    <w:p w:rsidR="00437B3A" w:rsidRDefault="00437B3A" w:rsidP="00437B3A">
      <w:pPr>
        <w:pStyle w:val="Code"/>
        <w:autoSpaceDE w:val="0"/>
        <w:autoSpaceDN w:val="0"/>
      </w:pPr>
    </w:p>
    <w:p w:rsidR="00437B3A" w:rsidRDefault="00437B3A" w:rsidP="00437B3A">
      <w:pPr>
        <w:pStyle w:val="Code"/>
        <w:autoSpaceDE w:val="0"/>
        <w:autoSpaceDN w:val="0"/>
      </w:pPr>
      <w:r>
        <w:tab/>
      </w:r>
      <w:r>
        <w:tab/>
        <w:t>case REG_PAIR_OPERATION:</w:t>
      </w:r>
    </w:p>
    <w:p w:rsidR="00437B3A" w:rsidRDefault="00437B3A" w:rsidP="00437B3A">
      <w:pPr>
        <w:pStyle w:val="Code"/>
        <w:autoSpaceDE w:val="0"/>
        <w:autoSpaceDN w:val="0"/>
      </w:pPr>
      <w:r>
        <w:tab/>
      </w:r>
      <w:r>
        <w:tab/>
      </w:r>
      <w:r>
        <w:tab/>
        <w:t>operand = malloc(sizeof(char) * 10);</w:t>
      </w:r>
    </w:p>
    <w:p w:rsidR="00437B3A" w:rsidRDefault="00437B3A" w:rsidP="00437B3A">
      <w:pPr>
        <w:pStyle w:val="Code"/>
        <w:autoSpaceDE w:val="0"/>
        <w:autoSpaceDN w:val="0"/>
      </w:pPr>
      <w:r>
        <w:tab/>
      </w:r>
      <w:r>
        <w:tab/>
      </w:r>
      <w:r>
        <w:tab/>
        <w:t>strcpy(operand, register_to_string(statement-&gt;operands.r1));</w:t>
      </w:r>
    </w:p>
    <w:p w:rsidR="00437B3A" w:rsidRDefault="00437B3A" w:rsidP="00437B3A">
      <w:pPr>
        <w:pStyle w:val="Code"/>
        <w:autoSpaceDE w:val="0"/>
        <w:autoSpaceDN w:val="0"/>
      </w:pPr>
      <w:r>
        <w:tab/>
      </w:r>
      <w:r>
        <w:tab/>
      </w:r>
      <w:r>
        <w:tab/>
        <w:t>strcat(operand, ",");</w:t>
      </w:r>
    </w:p>
    <w:p w:rsidR="00437B3A" w:rsidRDefault="00437B3A" w:rsidP="00437B3A">
      <w:pPr>
        <w:pStyle w:val="Code"/>
        <w:autoSpaceDE w:val="0"/>
        <w:autoSpaceDN w:val="0"/>
      </w:pPr>
      <w:r>
        <w:tab/>
      </w:r>
      <w:r>
        <w:tab/>
      </w:r>
      <w:r>
        <w:tab/>
        <w:t>strcat(operand, register_to_string(statement-&gt;operands.r2));</w:t>
      </w:r>
    </w:p>
    <w:p w:rsidR="00437B3A" w:rsidRDefault="00437B3A" w:rsidP="00437B3A">
      <w:pPr>
        <w:pStyle w:val="Code"/>
        <w:autoSpaceDE w:val="0"/>
        <w:autoSpaceDN w:val="0"/>
      </w:pPr>
    </w:p>
    <w:p w:rsidR="00437B3A" w:rsidRDefault="00437B3A" w:rsidP="00437B3A">
      <w:pPr>
        <w:pStyle w:val="Code"/>
        <w:autoSpaceDE w:val="0"/>
        <w:autoSpaceDN w:val="0"/>
      </w:pPr>
      <w:r>
        <w:tab/>
      </w:r>
      <w:r>
        <w:tab/>
      </w:r>
      <w:r>
        <w:tab/>
        <w:t>fprintf(out, "%-12s", operand);</w:t>
      </w:r>
    </w:p>
    <w:p w:rsidR="00437B3A" w:rsidRDefault="00437B3A" w:rsidP="00437B3A">
      <w:pPr>
        <w:pStyle w:val="Code"/>
        <w:autoSpaceDE w:val="0"/>
        <w:autoSpaceDN w:val="0"/>
      </w:pPr>
      <w:r>
        <w:tab/>
      </w:r>
      <w:r>
        <w:tab/>
      </w:r>
      <w:r>
        <w:tab/>
        <w:t>free(operand);</w:t>
      </w:r>
    </w:p>
    <w:p w:rsidR="00437B3A" w:rsidRDefault="00437B3A" w:rsidP="00437B3A">
      <w:pPr>
        <w:pStyle w:val="Code"/>
        <w:autoSpaceDE w:val="0"/>
        <w:autoSpaceDN w:val="0"/>
      </w:pPr>
      <w:r>
        <w:tab/>
      </w:r>
      <w:r>
        <w:tab/>
      </w:r>
      <w:r>
        <w:tab/>
        <w:t>break;</w:t>
      </w:r>
    </w:p>
    <w:p w:rsidR="00437B3A" w:rsidRDefault="00437B3A" w:rsidP="00437B3A">
      <w:pPr>
        <w:pStyle w:val="Code"/>
        <w:autoSpaceDE w:val="0"/>
        <w:autoSpaceDN w:val="0"/>
      </w:pPr>
    </w:p>
    <w:p w:rsidR="00437B3A" w:rsidRDefault="00437B3A" w:rsidP="00437B3A">
      <w:pPr>
        <w:pStyle w:val="Code"/>
        <w:autoSpaceDE w:val="0"/>
        <w:autoSpaceDN w:val="0"/>
      </w:pPr>
      <w:r>
        <w:tab/>
      </w:r>
      <w:r>
        <w:tab/>
        <w:t>case BYTE:</w:t>
      </w:r>
    </w:p>
    <w:p w:rsidR="00437B3A" w:rsidRDefault="00437B3A" w:rsidP="00437B3A">
      <w:pPr>
        <w:pStyle w:val="Code"/>
        <w:autoSpaceDE w:val="0"/>
        <w:autoSpaceDN w:val="0"/>
      </w:pPr>
      <w:r>
        <w:tab/>
      </w:r>
      <w:r>
        <w:tab/>
      </w:r>
      <w:r>
        <w:tab/>
        <w:t>if (statement-&gt;operands.is_b) {</w:t>
      </w:r>
    </w:p>
    <w:p w:rsidR="00437B3A" w:rsidRDefault="00437B3A" w:rsidP="00437B3A">
      <w:pPr>
        <w:pStyle w:val="Code"/>
        <w:autoSpaceDE w:val="0"/>
        <w:autoSpaceDN w:val="0"/>
      </w:pPr>
      <w:r>
        <w:tab/>
      </w:r>
      <w:r>
        <w:tab/>
      </w:r>
      <w:r>
        <w:tab/>
      </w:r>
      <w:r>
        <w:tab/>
        <w:t>length = statement-&gt;operands.ulength;</w:t>
      </w:r>
    </w:p>
    <w:p w:rsidR="00437B3A" w:rsidRDefault="00437B3A" w:rsidP="00437B3A">
      <w:pPr>
        <w:pStyle w:val="Code"/>
        <w:autoSpaceDE w:val="0"/>
        <w:autoSpaceDN w:val="0"/>
      </w:pPr>
      <w:r>
        <w:tab/>
      </w:r>
      <w:r>
        <w:tab/>
      </w:r>
      <w:r>
        <w:tab/>
      </w:r>
      <w:r>
        <w:tab/>
        <w:t>operand = malloc(sizeof(unsigned char) * (length * 2 + 4));</w:t>
      </w:r>
    </w:p>
    <w:p w:rsidR="00437B3A" w:rsidRDefault="00437B3A" w:rsidP="00437B3A">
      <w:pPr>
        <w:pStyle w:val="Code"/>
        <w:autoSpaceDE w:val="0"/>
        <w:autoSpaceDN w:val="0"/>
      </w:pPr>
      <w:r>
        <w:tab/>
      </w:r>
      <w:r>
        <w:tab/>
      </w:r>
      <w:r>
        <w:tab/>
      </w:r>
      <w:r>
        <w:tab/>
        <w:t>strcpy(operand, "X'");</w:t>
      </w:r>
    </w:p>
    <w:p w:rsidR="00437B3A" w:rsidRDefault="00437B3A" w:rsidP="00437B3A">
      <w:pPr>
        <w:pStyle w:val="Code"/>
        <w:autoSpaceDE w:val="0"/>
        <w:autoSpaceDN w:val="0"/>
      </w:pPr>
      <w:r>
        <w:tab/>
      </w:r>
      <w:r>
        <w:tab/>
      </w:r>
      <w:r>
        <w:tab/>
      </w:r>
      <w:r>
        <w:tab/>
        <w:t>strcat_byte(operand, statement, 0);</w:t>
      </w:r>
    </w:p>
    <w:p w:rsidR="00437B3A" w:rsidRDefault="00437B3A" w:rsidP="00437B3A">
      <w:pPr>
        <w:pStyle w:val="Code"/>
        <w:autoSpaceDE w:val="0"/>
        <w:autoSpaceDN w:val="0"/>
      </w:pPr>
      <w:r>
        <w:tab/>
      </w:r>
      <w:r>
        <w:tab/>
      </w:r>
      <w:r>
        <w:tab/>
      </w:r>
      <w:r>
        <w:tab/>
        <w:t>strcat(operand, "'");</w:t>
      </w:r>
    </w:p>
    <w:p w:rsidR="00437B3A" w:rsidRDefault="00437B3A" w:rsidP="00437B3A">
      <w:pPr>
        <w:pStyle w:val="Code"/>
        <w:autoSpaceDE w:val="0"/>
        <w:autoSpaceDN w:val="0"/>
      </w:pPr>
      <w:r>
        <w:tab/>
      </w:r>
      <w:r>
        <w:tab/>
      </w:r>
      <w:r>
        <w:tab/>
        <w:t>} else {</w:t>
      </w:r>
    </w:p>
    <w:p w:rsidR="00437B3A" w:rsidRDefault="00437B3A" w:rsidP="00437B3A">
      <w:pPr>
        <w:pStyle w:val="Code"/>
        <w:autoSpaceDE w:val="0"/>
        <w:autoSpaceDN w:val="0"/>
      </w:pPr>
      <w:r>
        <w:tab/>
      </w:r>
      <w:r>
        <w:tab/>
      </w:r>
      <w:r>
        <w:tab/>
      </w:r>
      <w:r>
        <w:tab/>
        <w:t>length = strlen(statement-&gt;operands.bytes);</w:t>
      </w:r>
    </w:p>
    <w:p w:rsidR="00437B3A" w:rsidRDefault="00437B3A" w:rsidP="00437B3A">
      <w:pPr>
        <w:pStyle w:val="Code"/>
        <w:autoSpaceDE w:val="0"/>
        <w:autoSpaceDN w:val="0"/>
      </w:pPr>
      <w:r>
        <w:tab/>
      </w:r>
      <w:r>
        <w:tab/>
      </w:r>
      <w:r>
        <w:tab/>
      </w:r>
      <w:r>
        <w:tab/>
        <w:t>operand = malloc(sizeof(char) * (length * 2 + 4));</w:t>
      </w:r>
    </w:p>
    <w:p w:rsidR="00437B3A" w:rsidRDefault="00437B3A" w:rsidP="00437B3A">
      <w:pPr>
        <w:pStyle w:val="Code"/>
        <w:autoSpaceDE w:val="0"/>
        <w:autoSpaceDN w:val="0"/>
      </w:pPr>
      <w:r>
        <w:tab/>
      </w:r>
      <w:r>
        <w:tab/>
      </w:r>
      <w:r>
        <w:tab/>
      </w:r>
      <w:r>
        <w:tab/>
        <w:t>strcpy(operand, "C'");</w:t>
      </w:r>
    </w:p>
    <w:p w:rsidR="00437B3A" w:rsidRDefault="00437B3A" w:rsidP="00437B3A">
      <w:pPr>
        <w:pStyle w:val="Code"/>
        <w:autoSpaceDE w:val="0"/>
        <w:autoSpaceDN w:val="0"/>
      </w:pPr>
      <w:r>
        <w:tab/>
      </w:r>
      <w:r>
        <w:tab/>
      </w:r>
      <w:r>
        <w:tab/>
      </w:r>
      <w:r>
        <w:tab/>
        <w:t>strcat_byte(operand, statement, 0);</w:t>
      </w:r>
    </w:p>
    <w:p w:rsidR="00437B3A" w:rsidRDefault="00437B3A" w:rsidP="00437B3A">
      <w:pPr>
        <w:pStyle w:val="Code"/>
        <w:autoSpaceDE w:val="0"/>
        <w:autoSpaceDN w:val="0"/>
      </w:pPr>
      <w:r>
        <w:tab/>
      </w:r>
      <w:r>
        <w:tab/>
      </w:r>
      <w:r>
        <w:tab/>
      </w:r>
      <w:r>
        <w:tab/>
        <w:t>strcat(operand, "'");</w:t>
      </w:r>
    </w:p>
    <w:p w:rsidR="00437B3A" w:rsidRDefault="00437B3A" w:rsidP="00437B3A">
      <w:pPr>
        <w:pStyle w:val="Code"/>
        <w:autoSpaceDE w:val="0"/>
        <w:autoSpaceDN w:val="0"/>
      </w:pPr>
      <w:r>
        <w:tab/>
      </w:r>
      <w:r>
        <w:tab/>
      </w:r>
      <w:r>
        <w:tab/>
        <w:t>}</w:t>
      </w:r>
    </w:p>
    <w:p w:rsidR="00437B3A" w:rsidRDefault="00437B3A" w:rsidP="00437B3A">
      <w:pPr>
        <w:pStyle w:val="Code"/>
        <w:autoSpaceDE w:val="0"/>
        <w:autoSpaceDN w:val="0"/>
      </w:pPr>
      <w:r>
        <w:tab/>
      </w:r>
      <w:r>
        <w:tab/>
      </w:r>
      <w:r>
        <w:tab/>
        <w:t>fprintf(out, "%-12s", operand);</w:t>
      </w:r>
    </w:p>
    <w:p w:rsidR="00437B3A" w:rsidRDefault="00437B3A" w:rsidP="00437B3A">
      <w:pPr>
        <w:pStyle w:val="Code"/>
        <w:autoSpaceDE w:val="0"/>
        <w:autoSpaceDN w:val="0"/>
      </w:pPr>
      <w:r>
        <w:tab/>
      </w:r>
      <w:r>
        <w:tab/>
      </w:r>
      <w:r>
        <w:tab/>
        <w:t>free(operand);</w:t>
      </w:r>
    </w:p>
    <w:p w:rsidR="00437B3A" w:rsidRDefault="00437B3A" w:rsidP="00437B3A">
      <w:pPr>
        <w:pStyle w:val="Code"/>
        <w:autoSpaceDE w:val="0"/>
        <w:autoSpaceDN w:val="0"/>
      </w:pPr>
      <w:r>
        <w:tab/>
      </w:r>
      <w:r>
        <w:tab/>
      </w:r>
      <w:r>
        <w:tab/>
        <w:t>break;</w:t>
      </w:r>
    </w:p>
    <w:p w:rsidR="00437B3A" w:rsidRDefault="00437B3A" w:rsidP="00437B3A">
      <w:pPr>
        <w:pStyle w:val="Code"/>
        <w:autoSpaceDE w:val="0"/>
        <w:autoSpaceDN w:val="0"/>
      </w:pPr>
      <w:r>
        <w:tab/>
      </w:r>
      <w:r>
        <w:tab/>
      </w:r>
      <w:r>
        <w:tab/>
      </w:r>
    </w:p>
    <w:p w:rsidR="00437B3A" w:rsidRDefault="00437B3A" w:rsidP="00437B3A">
      <w:pPr>
        <w:pStyle w:val="Code"/>
        <w:autoSpaceDE w:val="0"/>
        <w:autoSpaceDN w:val="0"/>
      </w:pPr>
      <w:r>
        <w:tab/>
      </w:r>
      <w:r>
        <w:tab/>
        <w:t>case WORD:</w:t>
      </w:r>
    </w:p>
    <w:p w:rsidR="00437B3A" w:rsidRDefault="00437B3A" w:rsidP="00437B3A">
      <w:pPr>
        <w:pStyle w:val="Code"/>
        <w:autoSpaceDE w:val="0"/>
        <w:autoSpaceDN w:val="0"/>
      </w:pPr>
      <w:r>
        <w:tab/>
      </w:r>
      <w:r>
        <w:tab/>
      </w:r>
      <w:r>
        <w:tab/>
        <w:t>fprintf(out, "%-12d", statement-&gt;operands.word);</w:t>
      </w:r>
    </w:p>
    <w:p w:rsidR="00437B3A" w:rsidRDefault="00437B3A" w:rsidP="00437B3A">
      <w:pPr>
        <w:pStyle w:val="Code"/>
        <w:autoSpaceDE w:val="0"/>
        <w:autoSpaceDN w:val="0"/>
      </w:pPr>
      <w:r>
        <w:tab/>
      </w:r>
      <w:r>
        <w:tab/>
      </w:r>
      <w:r>
        <w:tab/>
        <w:t>break;</w:t>
      </w:r>
    </w:p>
    <w:p w:rsidR="00437B3A" w:rsidRDefault="00437B3A" w:rsidP="00437B3A">
      <w:pPr>
        <w:pStyle w:val="Code"/>
        <w:autoSpaceDE w:val="0"/>
        <w:autoSpaceDN w:val="0"/>
      </w:pPr>
    </w:p>
    <w:p w:rsidR="00437B3A" w:rsidRDefault="00437B3A" w:rsidP="00437B3A">
      <w:pPr>
        <w:pStyle w:val="Code"/>
        <w:autoSpaceDE w:val="0"/>
        <w:autoSpaceDN w:val="0"/>
      </w:pPr>
      <w:r>
        <w:tab/>
      </w:r>
      <w:r>
        <w:tab/>
        <w:t>case RBYTE:</w:t>
      </w:r>
    </w:p>
    <w:p w:rsidR="00437B3A" w:rsidRDefault="00437B3A" w:rsidP="00437B3A">
      <w:pPr>
        <w:pStyle w:val="Code"/>
        <w:autoSpaceDE w:val="0"/>
        <w:autoSpaceDN w:val="0"/>
      </w:pPr>
      <w:r>
        <w:tab/>
      </w:r>
      <w:r>
        <w:tab/>
      </w:r>
      <w:r>
        <w:tab/>
        <w:t>fprintf(out, "%-12d", statement-&gt;operands.rsize);</w:t>
      </w:r>
    </w:p>
    <w:p w:rsidR="00437B3A" w:rsidRDefault="00437B3A" w:rsidP="00437B3A">
      <w:pPr>
        <w:pStyle w:val="Code"/>
        <w:autoSpaceDE w:val="0"/>
        <w:autoSpaceDN w:val="0"/>
      </w:pPr>
      <w:r>
        <w:tab/>
      </w:r>
      <w:r>
        <w:tab/>
      </w:r>
      <w:r>
        <w:tab/>
        <w:t>break;</w:t>
      </w:r>
    </w:p>
    <w:p w:rsidR="00437B3A" w:rsidRDefault="00437B3A" w:rsidP="00437B3A">
      <w:pPr>
        <w:pStyle w:val="Code"/>
        <w:autoSpaceDE w:val="0"/>
        <w:autoSpaceDN w:val="0"/>
      </w:pPr>
    </w:p>
    <w:p w:rsidR="00437B3A" w:rsidRDefault="00437B3A" w:rsidP="00437B3A">
      <w:pPr>
        <w:pStyle w:val="Code"/>
        <w:autoSpaceDE w:val="0"/>
        <w:autoSpaceDN w:val="0"/>
      </w:pPr>
      <w:r>
        <w:tab/>
      </w:r>
      <w:r>
        <w:tab/>
        <w:t>case RWORD:</w:t>
      </w:r>
    </w:p>
    <w:p w:rsidR="00437B3A" w:rsidRDefault="00437B3A" w:rsidP="00437B3A">
      <w:pPr>
        <w:pStyle w:val="Code"/>
        <w:autoSpaceDE w:val="0"/>
        <w:autoSpaceDN w:val="0"/>
      </w:pPr>
      <w:r>
        <w:tab/>
      </w:r>
      <w:r>
        <w:tab/>
      </w:r>
      <w:r>
        <w:tab/>
        <w:t>fprintf(out, "%-12d", statement-&gt;operands.rsize / 3);</w:t>
      </w:r>
    </w:p>
    <w:p w:rsidR="00437B3A" w:rsidRDefault="00437B3A" w:rsidP="00437B3A">
      <w:pPr>
        <w:pStyle w:val="Code"/>
        <w:autoSpaceDE w:val="0"/>
        <w:autoSpaceDN w:val="0"/>
      </w:pPr>
      <w:r>
        <w:tab/>
      </w:r>
      <w:r>
        <w:tab/>
      </w:r>
      <w:r>
        <w:tab/>
        <w:t>break;</w:t>
      </w:r>
    </w:p>
    <w:p w:rsidR="00437B3A" w:rsidRDefault="00437B3A" w:rsidP="00437B3A">
      <w:pPr>
        <w:pStyle w:val="Code"/>
        <w:autoSpaceDE w:val="0"/>
        <w:autoSpaceDN w:val="0"/>
      </w:pPr>
    </w:p>
    <w:p w:rsidR="00437B3A" w:rsidRDefault="00437B3A" w:rsidP="00437B3A">
      <w:pPr>
        <w:pStyle w:val="Code"/>
        <w:autoSpaceDE w:val="0"/>
        <w:autoSpaceDN w:val="0"/>
      </w:pPr>
      <w:r>
        <w:tab/>
      </w:r>
      <w:r>
        <w:tab/>
        <w:t>case START:</w:t>
      </w:r>
    </w:p>
    <w:p w:rsidR="00437B3A" w:rsidRDefault="00437B3A" w:rsidP="00437B3A">
      <w:pPr>
        <w:pStyle w:val="Code"/>
        <w:autoSpaceDE w:val="0"/>
        <w:autoSpaceDN w:val="0"/>
      </w:pPr>
      <w:r>
        <w:tab/>
      </w:r>
      <w:r>
        <w:tab/>
      </w:r>
      <w:r>
        <w:tab/>
        <w:t>fprintf(out, "%-12d", statement-&gt;operands.start_address);</w:t>
      </w:r>
    </w:p>
    <w:p w:rsidR="00437B3A" w:rsidRDefault="00437B3A" w:rsidP="00437B3A">
      <w:pPr>
        <w:pStyle w:val="Code"/>
        <w:autoSpaceDE w:val="0"/>
        <w:autoSpaceDN w:val="0"/>
      </w:pPr>
      <w:r>
        <w:tab/>
      </w:r>
      <w:r>
        <w:tab/>
      </w:r>
      <w:r>
        <w:tab/>
        <w:t>break;</w:t>
      </w:r>
    </w:p>
    <w:p w:rsidR="00437B3A" w:rsidRDefault="00437B3A" w:rsidP="00437B3A">
      <w:pPr>
        <w:pStyle w:val="Code"/>
        <w:autoSpaceDE w:val="0"/>
        <w:autoSpaceDN w:val="0"/>
      </w:pPr>
    </w:p>
    <w:p w:rsidR="00437B3A" w:rsidRDefault="00437B3A" w:rsidP="00437B3A">
      <w:pPr>
        <w:pStyle w:val="Code"/>
        <w:autoSpaceDE w:val="0"/>
        <w:autoSpaceDN w:val="0"/>
      </w:pPr>
      <w:r>
        <w:tab/>
      </w:r>
      <w:r>
        <w:tab/>
        <w:t>case END:</w:t>
      </w:r>
    </w:p>
    <w:p w:rsidR="00437B3A" w:rsidRDefault="00437B3A" w:rsidP="00437B3A">
      <w:pPr>
        <w:pStyle w:val="Code"/>
        <w:autoSpaceDE w:val="0"/>
        <w:autoSpaceDN w:val="0"/>
      </w:pPr>
      <w:r>
        <w:tab/>
      </w:r>
      <w:r>
        <w:tab/>
      </w:r>
      <w:r>
        <w:tab/>
        <w:t>fprintf(out, "%-12s", statement-&gt;operands.label);</w:t>
      </w:r>
    </w:p>
    <w:p w:rsidR="00437B3A" w:rsidRDefault="00437B3A" w:rsidP="00437B3A">
      <w:pPr>
        <w:pStyle w:val="Code"/>
        <w:autoSpaceDE w:val="0"/>
        <w:autoSpaceDN w:val="0"/>
      </w:pPr>
      <w:r>
        <w:tab/>
      </w:r>
      <w:r>
        <w:tab/>
      </w:r>
      <w:r>
        <w:tab/>
        <w:t>break;</w:t>
      </w:r>
    </w:p>
    <w:p w:rsidR="00437B3A" w:rsidRDefault="00437B3A" w:rsidP="00437B3A">
      <w:pPr>
        <w:pStyle w:val="Code"/>
        <w:autoSpaceDE w:val="0"/>
        <w:autoSpaceDN w:val="0"/>
      </w:pPr>
    </w:p>
    <w:p w:rsidR="00437B3A" w:rsidRDefault="00437B3A" w:rsidP="00437B3A">
      <w:pPr>
        <w:pStyle w:val="Code"/>
        <w:autoSpaceDE w:val="0"/>
        <w:autoSpaceDN w:val="0"/>
      </w:pPr>
      <w:r>
        <w:tab/>
      </w:r>
      <w:r>
        <w:tab/>
        <w:t>case BASE: case NOBASE: case BLANK_OPERATION:</w:t>
      </w:r>
    </w:p>
    <w:p w:rsidR="00437B3A" w:rsidRDefault="00437B3A" w:rsidP="00437B3A">
      <w:pPr>
        <w:pStyle w:val="Code"/>
        <w:autoSpaceDE w:val="0"/>
        <w:autoSpaceDN w:val="0"/>
      </w:pPr>
      <w:r>
        <w:tab/>
      </w:r>
      <w:r>
        <w:tab/>
      </w:r>
      <w:r>
        <w:tab/>
        <w:t>fprintf(out, "%12s", "");</w:t>
      </w:r>
    </w:p>
    <w:p w:rsidR="00437B3A" w:rsidRDefault="00437B3A" w:rsidP="00437B3A">
      <w:pPr>
        <w:pStyle w:val="Code"/>
        <w:autoSpaceDE w:val="0"/>
        <w:autoSpaceDN w:val="0"/>
      </w:pPr>
      <w:r>
        <w:tab/>
      </w:r>
      <w:r>
        <w:tab/>
      </w:r>
      <w:r>
        <w:tab/>
        <w:t>break;</w:t>
      </w:r>
    </w:p>
    <w:p w:rsidR="00437B3A" w:rsidRDefault="00437B3A" w:rsidP="00437B3A">
      <w:pPr>
        <w:pStyle w:val="Code"/>
        <w:autoSpaceDE w:val="0"/>
        <w:autoSpaceDN w:val="0"/>
      </w:pPr>
    </w:p>
    <w:p w:rsidR="00437B3A" w:rsidRDefault="00437B3A" w:rsidP="00437B3A">
      <w:pPr>
        <w:pStyle w:val="Code"/>
        <w:autoSpaceDE w:val="0"/>
        <w:autoSpaceDN w:val="0"/>
      </w:pPr>
      <w:r>
        <w:tab/>
      </w:r>
      <w:r>
        <w:tab/>
        <w:t>case REG_N_OPERATION: case N_OPERATION:</w:t>
      </w:r>
    </w:p>
    <w:p w:rsidR="00437B3A" w:rsidRDefault="00437B3A" w:rsidP="00437B3A">
      <w:pPr>
        <w:pStyle w:val="Code"/>
        <w:autoSpaceDE w:val="0"/>
        <w:autoSpaceDN w:val="0"/>
      </w:pPr>
      <w:r>
        <w:tab/>
      </w:r>
      <w:r>
        <w:tab/>
      </w:r>
      <w:r>
        <w:tab/>
        <w:t>assert(0 &amp;&amp; "unsupported operator");</w:t>
      </w:r>
    </w:p>
    <w:p w:rsidR="00437B3A" w:rsidRDefault="00437B3A" w:rsidP="00437B3A">
      <w:pPr>
        <w:pStyle w:val="Code"/>
        <w:autoSpaceDE w:val="0"/>
        <w:autoSpaceDN w:val="0"/>
      </w:pPr>
      <w:r>
        <w:tab/>
      </w:r>
      <w:r>
        <w:tab/>
      </w:r>
      <w:r>
        <w:tab/>
        <w:t>break;</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fprint_statement_in_hex(out, statement, opcodes);</w:t>
      </w:r>
    </w:p>
    <w:p w:rsidR="00437B3A" w:rsidRDefault="00437B3A" w:rsidP="00437B3A">
      <w:pPr>
        <w:pStyle w:val="Code"/>
        <w:autoSpaceDE w:val="0"/>
        <w:autoSpaceDN w:val="0"/>
      </w:pPr>
      <w:r>
        <w:lastRenderedPageBreak/>
        <w:t>}</w:t>
      </w:r>
    </w:p>
    <w:p w:rsidR="00437B3A" w:rsidRDefault="00437B3A" w:rsidP="00437B3A">
      <w:pPr>
        <w:pStyle w:val="Code"/>
        <w:autoSpaceDE w:val="0"/>
        <w:autoSpaceDN w:val="0"/>
      </w:pPr>
    </w:p>
    <w:p w:rsidR="00437B3A" w:rsidRDefault="00437B3A" w:rsidP="00437B3A">
      <w:pPr>
        <w:pStyle w:val="Code"/>
        <w:autoSpaceDE w:val="0"/>
        <w:autoSpaceDN w:val="0"/>
      </w:pPr>
      <w:r>
        <w:t xml:space="preserve">void fprint_statement_in_hex(FILE *out, SicStatement *statement, </w:t>
      </w:r>
    </w:p>
    <w:p w:rsidR="00437B3A" w:rsidRDefault="00437B3A" w:rsidP="00437B3A">
      <w:pPr>
        <w:pStyle w:val="Code"/>
        <w:autoSpaceDE w:val="0"/>
        <w:autoSpaceDN w:val="0"/>
      </w:pPr>
      <w:r>
        <w:tab/>
      </w:r>
      <w:r>
        <w:tab/>
        <w:t>HashTable *opcodes) {</w:t>
      </w:r>
    </w:p>
    <w:p w:rsidR="00437B3A" w:rsidRDefault="00437B3A" w:rsidP="00437B3A">
      <w:pPr>
        <w:pStyle w:val="Code"/>
        <w:autoSpaceDE w:val="0"/>
        <w:autoSpaceDN w:val="0"/>
      </w:pPr>
      <w:r>
        <w:tab/>
        <w:t>unsigned char opcode;</w:t>
      </w:r>
      <w:r>
        <w:tab/>
      </w:r>
    </w:p>
    <w:p w:rsidR="00437B3A" w:rsidRDefault="00437B3A" w:rsidP="00437B3A">
      <w:pPr>
        <w:pStyle w:val="Code"/>
        <w:autoSpaceDE w:val="0"/>
        <w:autoSpaceDN w:val="0"/>
      </w:pPr>
      <w:r>
        <w:tab/>
        <w:t>if (statement-&gt;type &amp; RESERVED_OPERATION_FLAG) {</w:t>
      </w:r>
    </w:p>
    <w:p w:rsidR="00437B3A" w:rsidRDefault="00437B3A" w:rsidP="00437B3A">
      <w:pPr>
        <w:pStyle w:val="Code"/>
        <w:autoSpaceDE w:val="0"/>
        <w:autoSpaceDN w:val="0"/>
      </w:pPr>
      <w:r>
        <w:tab/>
      </w:r>
      <w:r>
        <w:tab/>
        <w:t xml:space="preserve">if (!find_from_hash_table(opcodes, statement-&gt;reserved_string, </w:t>
      </w:r>
    </w:p>
    <w:p w:rsidR="00437B3A" w:rsidRDefault="00437B3A" w:rsidP="00437B3A">
      <w:pPr>
        <w:pStyle w:val="Code"/>
        <w:autoSpaceDE w:val="0"/>
        <w:autoSpaceDN w:val="0"/>
      </w:pPr>
      <w:r>
        <w:tab/>
      </w:r>
      <w:r>
        <w:tab/>
      </w:r>
      <w:r>
        <w:tab/>
      </w:r>
      <w:r>
        <w:tab/>
      </w:r>
      <w:r>
        <w:tab/>
        <w:t>&amp;opcode)) {</w:t>
      </w:r>
    </w:p>
    <w:p w:rsidR="00437B3A" w:rsidRDefault="00437B3A" w:rsidP="00437B3A">
      <w:pPr>
        <w:pStyle w:val="Code"/>
        <w:autoSpaceDE w:val="0"/>
        <w:autoSpaceDN w:val="0"/>
      </w:pPr>
      <w:r>
        <w:tab/>
      </w:r>
      <w:r>
        <w:tab/>
      </w:r>
      <w:r>
        <w:tab/>
        <w:t>assert(0 &amp;&amp; "couldn't find operation");</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r>
        <w:tab/>
        <w:t>}</w:t>
      </w:r>
    </w:p>
    <w:p w:rsidR="00437B3A" w:rsidRDefault="00437B3A" w:rsidP="00437B3A">
      <w:pPr>
        <w:pStyle w:val="Code"/>
        <w:autoSpaceDE w:val="0"/>
        <w:autoSpaceDN w:val="0"/>
      </w:pPr>
      <w:r>
        <w:tab/>
      </w:r>
    </w:p>
    <w:p w:rsidR="00437B3A" w:rsidRDefault="00437B3A" w:rsidP="00437B3A">
      <w:pPr>
        <w:pStyle w:val="Code"/>
        <w:autoSpaceDE w:val="0"/>
        <w:autoSpaceDN w:val="0"/>
      </w:pPr>
      <w:r>
        <w:tab/>
        <w:t>char buffer[SIC_MAX_BYTE_LENGTH] = { 0 };</w:t>
      </w:r>
    </w:p>
    <w:p w:rsidR="00437B3A" w:rsidRDefault="00437B3A" w:rsidP="00437B3A">
      <w:pPr>
        <w:pStyle w:val="Code"/>
        <w:autoSpaceDE w:val="0"/>
        <w:autoSpaceDN w:val="0"/>
      </w:pPr>
      <w:r>
        <w:tab/>
        <w:t>switch (statement-&gt;type) {</w:t>
      </w:r>
    </w:p>
    <w:p w:rsidR="00437B3A" w:rsidRDefault="00437B3A" w:rsidP="00437B3A">
      <w:pPr>
        <w:pStyle w:val="Code"/>
        <w:autoSpaceDE w:val="0"/>
        <w:autoSpaceDN w:val="0"/>
      </w:pPr>
      <w:r>
        <w:tab/>
      </w:r>
      <w:r>
        <w:tab/>
        <w:t>case MEM_OPERATION:</w:t>
      </w:r>
    </w:p>
    <w:p w:rsidR="00437B3A" w:rsidRDefault="00437B3A" w:rsidP="00437B3A">
      <w:pPr>
        <w:pStyle w:val="Code"/>
        <w:autoSpaceDE w:val="0"/>
        <w:autoSpaceDN w:val="0"/>
      </w:pPr>
      <w:r>
        <w:tab/>
      </w:r>
      <w:r>
        <w:tab/>
      </w:r>
      <w:r>
        <w:tab/>
        <w:t>switch (statement-&gt;operands.mode) {</w:t>
      </w:r>
    </w:p>
    <w:p w:rsidR="00437B3A" w:rsidRDefault="00437B3A" w:rsidP="00437B3A">
      <w:pPr>
        <w:pStyle w:val="Code"/>
        <w:autoSpaceDE w:val="0"/>
        <w:autoSpaceDN w:val="0"/>
      </w:pPr>
      <w:r>
        <w:tab/>
      </w:r>
      <w:r>
        <w:tab/>
      </w:r>
      <w:r>
        <w:tab/>
      </w:r>
      <w:r>
        <w:tab/>
        <w:t>case IMMEDIATE: opcode = opcode | 1; break;</w:t>
      </w:r>
    </w:p>
    <w:p w:rsidR="00437B3A" w:rsidRDefault="00437B3A" w:rsidP="00437B3A">
      <w:pPr>
        <w:pStyle w:val="Code"/>
        <w:autoSpaceDE w:val="0"/>
        <w:autoSpaceDN w:val="0"/>
      </w:pPr>
      <w:r>
        <w:tab/>
      </w:r>
      <w:r>
        <w:tab/>
      </w:r>
      <w:r>
        <w:tab/>
      </w:r>
      <w:r>
        <w:tab/>
        <w:t>case INDIRECT: opcode = opcode | 2; break;</w:t>
      </w:r>
    </w:p>
    <w:p w:rsidR="00437B3A" w:rsidRDefault="00437B3A" w:rsidP="00437B3A">
      <w:pPr>
        <w:pStyle w:val="Code"/>
        <w:autoSpaceDE w:val="0"/>
        <w:autoSpaceDN w:val="0"/>
      </w:pPr>
      <w:r>
        <w:tab/>
      </w:r>
      <w:r>
        <w:tab/>
      </w:r>
      <w:r>
        <w:tab/>
      </w:r>
      <w:r>
        <w:tab/>
        <w:t>case SIMPLE: opcode = opcode | 3; break;</w:t>
      </w:r>
    </w:p>
    <w:p w:rsidR="00437B3A" w:rsidRDefault="00437B3A" w:rsidP="00437B3A">
      <w:pPr>
        <w:pStyle w:val="Code"/>
        <w:autoSpaceDE w:val="0"/>
        <w:autoSpaceDN w:val="0"/>
      </w:pPr>
      <w:r>
        <w:tab/>
      </w:r>
      <w:r>
        <w:tab/>
      </w:r>
      <w:r>
        <w:tab/>
        <w:t>}</w:t>
      </w:r>
    </w:p>
    <w:p w:rsidR="00437B3A" w:rsidRDefault="00437B3A" w:rsidP="00437B3A">
      <w:pPr>
        <w:pStyle w:val="Code"/>
        <w:autoSpaceDE w:val="0"/>
        <w:autoSpaceDN w:val="0"/>
      </w:pPr>
      <w:r>
        <w:tab/>
      </w:r>
      <w:r>
        <w:tab/>
      </w:r>
      <w:r>
        <w:tab/>
        <w:t>fprintf(out, "%02X", opcode);</w:t>
      </w:r>
    </w:p>
    <w:p w:rsidR="00437B3A" w:rsidRDefault="00437B3A" w:rsidP="00437B3A">
      <w:pPr>
        <w:pStyle w:val="Code"/>
        <w:autoSpaceDE w:val="0"/>
        <w:autoSpaceDN w:val="0"/>
      </w:pPr>
    </w:p>
    <w:p w:rsidR="00437B3A" w:rsidRDefault="00437B3A" w:rsidP="00437B3A">
      <w:pPr>
        <w:pStyle w:val="Code"/>
        <w:autoSpaceDE w:val="0"/>
        <w:autoSpaceDN w:val="0"/>
      </w:pPr>
      <w:r>
        <w:tab/>
      </w:r>
      <w:r>
        <w:tab/>
      </w:r>
      <w:r>
        <w:tab/>
        <w:t>int address = statement-&gt;operands.adjusted_address;</w:t>
      </w:r>
    </w:p>
    <w:p w:rsidR="00437B3A" w:rsidRDefault="00437B3A" w:rsidP="00437B3A">
      <w:pPr>
        <w:pStyle w:val="Code"/>
        <w:autoSpaceDE w:val="0"/>
        <w:autoSpaceDN w:val="0"/>
      </w:pPr>
      <w:r>
        <w:tab/>
      </w:r>
      <w:r>
        <w:tab/>
      </w:r>
      <w:r>
        <w:tab/>
        <w:t>if (statement-&gt;e) {</w:t>
      </w:r>
    </w:p>
    <w:p w:rsidR="00437B3A" w:rsidRDefault="00437B3A" w:rsidP="00437B3A">
      <w:pPr>
        <w:pStyle w:val="Code"/>
        <w:autoSpaceDE w:val="0"/>
        <w:autoSpaceDN w:val="0"/>
      </w:pPr>
      <w:r>
        <w:tab/>
      </w:r>
      <w:r>
        <w:tab/>
      </w:r>
      <w:r>
        <w:tab/>
      </w:r>
      <w:r>
        <w:tab/>
        <w:t>address = address | (1 &lt;&lt; 20); // set e flag</w:t>
      </w:r>
    </w:p>
    <w:p w:rsidR="00437B3A" w:rsidRDefault="00437B3A" w:rsidP="00437B3A">
      <w:pPr>
        <w:pStyle w:val="Code"/>
        <w:autoSpaceDE w:val="0"/>
        <w:autoSpaceDN w:val="0"/>
      </w:pPr>
      <w:r>
        <w:tab/>
      </w:r>
      <w:r>
        <w:tab/>
      </w:r>
      <w:r>
        <w:tab/>
      </w:r>
      <w:r>
        <w:tab/>
        <w:t>// set x flog</w:t>
      </w:r>
    </w:p>
    <w:p w:rsidR="00437B3A" w:rsidRDefault="00437B3A" w:rsidP="00437B3A">
      <w:pPr>
        <w:pStyle w:val="Code"/>
        <w:autoSpaceDE w:val="0"/>
        <w:autoSpaceDN w:val="0"/>
      </w:pPr>
      <w:r>
        <w:tab/>
      </w:r>
      <w:r>
        <w:tab/>
      </w:r>
      <w:r>
        <w:tab/>
      </w:r>
      <w:r>
        <w:tab/>
        <w:t>if (statement-&gt;operands.x) address = address | (1 &lt;&lt; 23);</w:t>
      </w:r>
    </w:p>
    <w:p w:rsidR="00437B3A" w:rsidRDefault="00437B3A" w:rsidP="00437B3A">
      <w:pPr>
        <w:pStyle w:val="Code"/>
        <w:autoSpaceDE w:val="0"/>
        <w:autoSpaceDN w:val="0"/>
      </w:pPr>
      <w:r>
        <w:tab/>
      </w:r>
      <w:r>
        <w:tab/>
      </w:r>
      <w:r>
        <w:tab/>
      </w:r>
      <w:r>
        <w:tab/>
        <w:t>fprintf(out, "%06X", address);</w:t>
      </w:r>
    </w:p>
    <w:p w:rsidR="00437B3A" w:rsidRDefault="00437B3A" w:rsidP="00437B3A">
      <w:pPr>
        <w:pStyle w:val="Code"/>
        <w:autoSpaceDE w:val="0"/>
        <w:autoSpaceDN w:val="0"/>
      </w:pPr>
      <w:r>
        <w:tab/>
      </w:r>
      <w:r>
        <w:tab/>
      </w:r>
      <w:r>
        <w:tab/>
        <w:t>} else {</w:t>
      </w:r>
    </w:p>
    <w:p w:rsidR="00437B3A" w:rsidRDefault="00437B3A" w:rsidP="00437B3A">
      <w:pPr>
        <w:pStyle w:val="Code"/>
        <w:autoSpaceDE w:val="0"/>
        <w:autoSpaceDN w:val="0"/>
      </w:pPr>
      <w:r>
        <w:tab/>
      </w:r>
      <w:r>
        <w:tab/>
      </w:r>
      <w:r>
        <w:tab/>
      </w:r>
      <w:r>
        <w:tab/>
        <w:t>if (statement-&gt;p) {</w:t>
      </w:r>
    </w:p>
    <w:p w:rsidR="00437B3A" w:rsidRDefault="00437B3A" w:rsidP="00437B3A">
      <w:pPr>
        <w:pStyle w:val="Code"/>
        <w:autoSpaceDE w:val="0"/>
        <w:autoSpaceDN w:val="0"/>
      </w:pPr>
      <w:r>
        <w:tab/>
      </w:r>
      <w:r>
        <w:tab/>
      </w:r>
      <w:r>
        <w:tab/>
      </w:r>
      <w:r>
        <w:tab/>
      </w:r>
      <w:r>
        <w:tab/>
        <w:t>int signed_bit = address &lt; 0;</w:t>
      </w:r>
    </w:p>
    <w:p w:rsidR="00437B3A" w:rsidRDefault="00437B3A" w:rsidP="00437B3A">
      <w:pPr>
        <w:pStyle w:val="Code"/>
        <w:autoSpaceDE w:val="0"/>
        <w:autoSpaceDN w:val="0"/>
      </w:pPr>
      <w:r>
        <w:tab/>
      </w:r>
      <w:r>
        <w:tab/>
      </w:r>
      <w:r>
        <w:tab/>
      </w:r>
      <w:r>
        <w:tab/>
      </w:r>
      <w:r>
        <w:tab/>
        <w:t>if (address &lt; 0) {</w:t>
      </w:r>
    </w:p>
    <w:p w:rsidR="00437B3A" w:rsidRDefault="00437B3A" w:rsidP="00437B3A">
      <w:pPr>
        <w:pStyle w:val="Code"/>
        <w:autoSpaceDE w:val="0"/>
        <w:autoSpaceDN w:val="0"/>
      </w:pPr>
      <w:r>
        <w:tab/>
      </w:r>
      <w:r>
        <w:tab/>
      </w:r>
      <w:r>
        <w:tab/>
      </w:r>
      <w:r>
        <w:tab/>
      </w:r>
      <w:r>
        <w:tab/>
      </w:r>
      <w:r>
        <w:tab/>
        <w:t>address = address &amp; ((1 &lt;&lt; 11) - 1);</w:t>
      </w:r>
    </w:p>
    <w:p w:rsidR="00437B3A" w:rsidRDefault="00437B3A" w:rsidP="00437B3A">
      <w:pPr>
        <w:pStyle w:val="Code"/>
        <w:autoSpaceDE w:val="0"/>
        <w:autoSpaceDN w:val="0"/>
      </w:pPr>
      <w:r>
        <w:tab/>
      </w:r>
      <w:r>
        <w:tab/>
      </w:r>
      <w:r>
        <w:tab/>
      </w:r>
      <w:r>
        <w:tab/>
      </w:r>
      <w:r>
        <w:tab/>
        <w:t>}</w:t>
      </w:r>
    </w:p>
    <w:p w:rsidR="00437B3A" w:rsidRDefault="00437B3A" w:rsidP="00437B3A">
      <w:pPr>
        <w:pStyle w:val="Code"/>
        <w:autoSpaceDE w:val="0"/>
        <w:autoSpaceDN w:val="0"/>
      </w:pPr>
      <w:r>
        <w:tab/>
      </w:r>
      <w:r>
        <w:tab/>
      </w:r>
      <w:r>
        <w:tab/>
      </w:r>
      <w:r>
        <w:tab/>
      </w:r>
      <w:r>
        <w:tab/>
        <w:t>address = address | (signed_bit &lt;&lt; 11);</w:t>
      </w:r>
    </w:p>
    <w:p w:rsidR="00437B3A" w:rsidRDefault="00437B3A" w:rsidP="00437B3A">
      <w:pPr>
        <w:pStyle w:val="Code"/>
        <w:autoSpaceDE w:val="0"/>
        <w:autoSpaceDN w:val="0"/>
      </w:pPr>
      <w:r>
        <w:tab/>
      </w:r>
      <w:r>
        <w:tab/>
      </w:r>
      <w:r>
        <w:tab/>
      </w:r>
      <w:r>
        <w:tab/>
      </w:r>
      <w:r>
        <w:tab/>
        <w:t>address = address | (1 &lt;&lt; 13); // set p flag</w:t>
      </w:r>
    </w:p>
    <w:p w:rsidR="00437B3A" w:rsidRDefault="00437B3A" w:rsidP="00437B3A">
      <w:pPr>
        <w:pStyle w:val="Code"/>
        <w:autoSpaceDE w:val="0"/>
        <w:autoSpaceDN w:val="0"/>
      </w:pPr>
      <w:r>
        <w:tab/>
      </w:r>
      <w:r>
        <w:tab/>
      </w:r>
      <w:r>
        <w:tab/>
      </w:r>
      <w:r>
        <w:tab/>
        <w:t>} else if (statement-&gt;b) {</w:t>
      </w:r>
    </w:p>
    <w:p w:rsidR="00437B3A" w:rsidRDefault="00437B3A" w:rsidP="00437B3A">
      <w:pPr>
        <w:pStyle w:val="Code"/>
        <w:autoSpaceDE w:val="0"/>
        <w:autoSpaceDN w:val="0"/>
      </w:pPr>
      <w:r>
        <w:tab/>
      </w:r>
      <w:r>
        <w:tab/>
      </w:r>
      <w:r>
        <w:tab/>
      </w:r>
      <w:r>
        <w:tab/>
      </w:r>
      <w:r>
        <w:tab/>
        <w:t>address = address | (1 &lt;&lt; 14); // set b flag</w:t>
      </w:r>
    </w:p>
    <w:p w:rsidR="00437B3A" w:rsidRDefault="00437B3A" w:rsidP="00437B3A">
      <w:pPr>
        <w:pStyle w:val="Code"/>
        <w:autoSpaceDE w:val="0"/>
        <w:autoSpaceDN w:val="0"/>
      </w:pPr>
      <w:r>
        <w:tab/>
      </w:r>
      <w:r>
        <w:tab/>
      </w:r>
      <w:r>
        <w:tab/>
      </w:r>
      <w:r>
        <w:tab/>
        <w:t>}</w:t>
      </w:r>
    </w:p>
    <w:p w:rsidR="00437B3A" w:rsidRDefault="00437B3A" w:rsidP="00437B3A">
      <w:pPr>
        <w:pStyle w:val="Code"/>
        <w:autoSpaceDE w:val="0"/>
        <w:autoSpaceDN w:val="0"/>
      </w:pPr>
      <w:r>
        <w:tab/>
      </w:r>
      <w:r>
        <w:tab/>
      </w:r>
      <w:r>
        <w:tab/>
      </w:r>
      <w:r>
        <w:tab/>
        <w:t>// set x flog</w:t>
      </w:r>
    </w:p>
    <w:p w:rsidR="00437B3A" w:rsidRDefault="00437B3A" w:rsidP="00437B3A">
      <w:pPr>
        <w:pStyle w:val="Code"/>
        <w:autoSpaceDE w:val="0"/>
        <w:autoSpaceDN w:val="0"/>
      </w:pPr>
      <w:r>
        <w:tab/>
      </w:r>
      <w:r>
        <w:tab/>
      </w:r>
      <w:r>
        <w:tab/>
      </w:r>
      <w:r>
        <w:tab/>
        <w:t>if (statement-&gt;operands.x) address = address | (1 &lt;&lt; 15);</w:t>
      </w:r>
    </w:p>
    <w:p w:rsidR="00437B3A" w:rsidRDefault="00437B3A" w:rsidP="00437B3A">
      <w:pPr>
        <w:pStyle w:val="Code"/>
        <w:autoSpaceDE w:val="0"/>
        <w:autoSpaceDN w:val="0"/>
      </w:pPr>
      <w:r>
        <w:tab/>
      </w:r>
      <w:r>
        <w:tab/>
      </w:r>
      <w:r>
        <w:tab/>
      </w:r>
      <w:r>
        <w:tab/>
        <w:t>fprintf(out, "%04X", address);</w:t>
      </w:r>
    </w:p>
    <w:p w:rsidR="00437B3A" w:rsidRDefault="00437B3A" w:rsidP="00437B3A">
      <w:pPr>
        <w:pStyle w:val="Code"/>
        <w:autoSpaceDE w:val="0"/>
        <w:autoSpaceDN w:val="0"/>
      </w:pPr>
      <w:r>
        <w:tab/>
      </w:r>
      <w:r>
        <w:tab/>
      </w:r>
      <w:r>
        <w:tab/>
        <w:t>}</w:t>
      </w:r>
    </w:p>
    <w:p w:rsidR="00437B3A" w:rsidRDefault="00437B3A" w:rsidP="00437B3A">
      <w:pPr>
        <w:pStyle w:val="Code"/>
        <w:autoSpaceDE w:val="0"/>
        <w:autoSpaceDN w:val="0"/>
      </w:pPr>
      <w:r>
        <w:tab/>
      </w:r>
      <w:r>
        <w:tab/>
      </w:r>
      <w:r>
        <w:tab/>
        <w:t>break;</w:t>
      </w:r>
    </w:p>
    <w:p w:rsidR="00437B3A" w:rsidRDefault="00437B3A" w:rsidP="00437B3A">
      <w:pPr>
        <w:pStyle w:val="Code"/>
        <w:autoSpaceDE w:val="0"/>
        <w:autoSpaceDN w:val="0"/>
      </w:pPr>
    </w:p>
    <w:p w:rsidR="00437B3A" w:rsidRDefault="00437B3A" w:rsidP="00437B3A">
      <w:pPr>
        <w:pStyle w:val="Code"/>
        <w:autoSpaceDE w:val="0"/>
        <w:autoSpaceDN w:val="0"/>
      </w:pPr>
      <w:r>
        <w:tab/>
      </w:r>
      <w:r>
        <w:tab/>
        <w:t>case REG_OPERATION:</w:t>
      </w:r>
    </w:p>
    <w:p w:rsidR="00437B3A" w:rsidRDefault="00437B3A" w:rsidP="00437B3A">
      <w:pPr>
        <w:pStyle w:val="Code"/>
        <w:autoSpaceDE w:val="0"/>
        <w:autoSpaceDN w:val="0"/>
      </w:pPr>
      <w:r>
        <w:tab/>
      </w:r>
      <w:r>
        <w:tab/>
      </w:r>
      <w:r>
        <w:tab/>
        <w:t>fprintf(out, "%02X", opcode);</w:t>
      </w:r>
    </w:p>
    <w:p w:rsidR="00437B3A" w:rsidRDefault="00437B3A" w:rsidP="00437B3A">
      <w:pPr>
        <w:pStyle w:val="Code"/>
        <w:autoSpaceDE w:val="0"/>
        <w:autoSpaceDN w:val="0"/>
      </w:pPr>
      <w:r>
        <w:tab/>
      </w:r>
      <w:r>
        <w:tab/>
      </w:r>
      <w:r>
        <w:tab/>
        <w:t>fprintf(out, "%1X", statement-&gt;operands.r);</w:t>
      </w:r>
    </w:p>
    <w:p w:rsidR="00437B3A" w:rsidRDefault="00437B3A" w:rsidP="00437B3A">
      <w:pPr>
        <w:pStyle w:val="Code"/>
        <w:autoSpaceDE w:val="0"/>
        <w:autoSpaceDN w:val="0"/>
      </w:pPr>
      <w:r>
        <w:tab/>
      </w:r>
      <w:r>
        <w:tab/>
      </w:r>
      <w:r>
        <w:tab/>
        <w:t>fprintf(out, "0");</w:t>
      </w:r>
    </w:p>
    <w:p w:rsidR="00437B3A" w:rsidRDefault="00437B3A" w:rsidP="00437B3A">
      <w:pPr>
        <w:pStyle w:val="Code"/>
        <w:autoSpaceDE w:val="0"/>
        <w:autoSpaceDN w:val="0"/>
      </w:pPr>
      <w:r>
        <w:tab/>
      </w:r>
      <w:r>
        <w:tab/>
      </w:r>
      <w:r>
        <w:tab/>
        <w:t>break;</w:t>
      </w:r>
    </w:p>
    <w:p w:rsidR="00437B3A" w:rsidRDefault="00437B3A" w:rsidP="00437B3A">
      <w:pPr>
        <w:pStyle w:val="Code"/>
        <w:autoSpaceDE w:val="0"/>
        <w:autoSpaceDN w:val="0"/>
      </w:pPr>
    </w:p>
    <w:p w:rsidR="00437B3A" w:rsidRDefault="00437B3A" w:rsidP="00437B3A">
      <w:pPr>
        <w:pStyle w:val="Code"/>
        <w:autoSpaceDE w:val="0"/>
        <w:autoSpaceDN w:val="0"/>
      </w:pPr>
      <w:r>
        <w:tab/>
      </w:r>
      <w:r>
        <w:tab/>
        <w:t>case REG_PAIR_OPERATION:</w:t>
      </w:r>
    </w:p>
    <w:p w:rsidR="00437B3A" w:rsidRDefault="00437B3A" w:rsidP="00437B3A">
      <w:pPr>
        <w:pStyle w:val="Code"/>
        <w:autoSpaceDE w:val="0"/>
        <w:autoSpaceDN w:val="0"/>
      </w:pPr>
      <w:r>
        <w:tab/>
      </w:r>
      <w:r>
        <w:tab/>
      </w:r>
      <w:r>
        <w:tab/>
        <w:t>fprintf(out, "%02X", opcode);</w:t>
      </w:r>
    </w:p>
    <w:p w:rsidR="00437B3A" w:rsidRDefault="00437B3A" w:rsidP="00437B3A">
      <w:pPr>
        <w:pStyle w:val="Code"/>
        <w:autoSpaceDE w:val="0"/>
        <w:autoSpaceDN w:val="0"/>
      </w:pPr>
      <w:r>
        <w:tab/>
      </w:r>
      <w:r>
        <w:tab/>
      </w:r>
      <w:r>
        <w:tab/>
        <w:t>fprintf(out, "%1X", statement-&gt;operands.r1);</w:t>
      </w:r>
    </w:p>
    <w:p w:rsidR="00437B3A" w:rsidRDefault="00437B3A" w:rsidP="00437B3A">
      <w:pPr>
        <w:pStyle w:val="Code"/>
        <w:autoSpaceDE w:val="0"/>
        <w:autoSpaceDN w:val="0"/>
      </w:pPr>
      <w:r>
        <w:tab/>
      </w:r>
      <w:r>
        <w:tab/>
      </w:r>
      <w:r>
        <w:tab/>
        <w:t>fprintf(out, "%1X", statement-&gt;operands.r2);</w:t>
      </w:r>
    </w:p>
    <w:p w:rsidR="00437B3A" w:rsidRDefault="00437B3A" w:rsidP="00437B3A">
      <w:pPr>
        <w:pStyle w:val="Code"/>
        <w:autoSpaceDE w:val="0"/>
        <w:autoSpaceDN w:val="0"/>
      </w:pPr>
      <w:r>
        <w:tab/>
      </w:r>
      <w:r>
        <w:tab/>
      </w:r>
      <w:r>
        <w:tab/>
        <w:t>break;</w:t>
      </w:r>
    </w:p>
    <w:p w:rsidR="00437B3A" w:rsidRDefault="00437B3A" w:rsidP="00437B3A">
      <w:pPr>
        <w:pStyle w:val="Code"/>
        <w:autoSpaceDE w:val="0"/>
        <w:autoSpaceDN w:val="0"/>
      </w:pPr>
    </w:p>
    <w:p w:rsidR="00437B3A" w:rsidRDefault="00437B3A" w:rsidP="00437B3A">
      <w:pPr>
        <w:pStyle w:val="Code"/>
        <w:autoSpaceDE w:val="0"/>
        <w:autoSpaceDN w:val="0"/>
      </w:pPr>
      <w:r>
        <w:tab/>
      </w:r>
      <w:r>
        <w:tab/>
        <w:t>case BLANK_OPERATION:</w:t>
      </w:r>
    </w:p>
    <w:p w:rsidR="00437B3A" w:rsidRDefault="00437B3A" w:rsidP="00437B3A">
      <w:pPr>
        <w:pStyle w:val="Code"/>
        <w:autoSpaceDE w:val="0"/>
        <w:autoSpaceDN w:val="0"/>
      </w:pPr>
      <w:r>
        <w:tab/>
      </w:r>
      <w:r>
        <w:tab/>
      </w:r>
      <w:r>
        <w:tab/>
        <w:t>opcode = opcode | 3; // SIMPLE mode by default</w:t>
      </w:r>
    </w:p>
    <w:p w:rsidR="00437B3A" w:rsidRDefault="00437B3A" w:rsidP="00437B3A">
      <w:pPr>
        <w:pStyle w:val="Code"/>
        <w:autoSpaceDE w:val="0"/>
        <w:autoSpaceDN w:val="0"/>
      </w:pPr>
      <w:r>
        <w:tab/>
      </w:r>
      <w:r>
        <w:tab/>
      </w:r>
      <w:r>
        <w:tab/>
        <w:t>fprintf(out, "%02X", opcode);</w:t>
      </w:r>
    </w:p>
    <w:p w:rsidR="00437B3A" w:rsidRDefault="00437B3A" w:rsidP="00437B3A">
      <w:pPr>
        <w:pStyle w:val="Code"/>
        <w:autoSpaceDE w:val="0"/>
        <w:autoSpaceDN w:val="0"/>
      </w:pPr>
      <w:r>
        <w:tab/>
      </w:r>
      <w:r>
        <w:tab/>
      </w:r>
      <w:r>
        <w:tab/>
        <w:t>fprintf(out, "0000");</w:t>
      </w:r>
    </w:p>
    <w:p w:rsidR="00437B3A" w:rsidRDefault="00437B3A" w:rsidP="00437B3A">
      <w:pPr>
        <w:pStyle w:val="Code"/>
        <w:autoSpaceDE w:val="0"/>
        <w:autoSpaceDN w:val="0"/>
      </w:pPr>
      <w:r>
        <w:tab/>
      </w:r>
      <w:r>
        <w:tab/>
      </w:r>
      <w:r>
        <w:tab/>
        <w:t>break;</w:t>
      </w:r>
    </w:p>
    <w:p w:rsidR="00437B3A" w:rsidRDefault="00437B3A" w:rsidP="00437B3A">
      <w:pPr>
        <w:pStyle w:val="Code"/>
        <w:autoSpaceDE w:val="0"/>
        <w:autoSpaceDN w:val="0"/>
      </w:pPr>
    </w:p>
    <w:p w:rsidR="00437B3A" w:rsidRDefault="00437B3A" w:rsidP="00437B3A">
      <w:pPr>
        <w:pStyle w:val="Code"/>
        <w:autoSpaceDE w:val="0"/>
        <w:autoSpaceDN w:val="0"/>
      </w:pPr>
      <w:r>
        <w:tab/>
      </w:r>
      <w:r>
        <w:tab/>
        <w:t>case REG_N_OPERATION: case N_OPERATION:</w:t>
      </w:r>
    </w:p>
    <w:p w:rsidR="00437B3A" w:rsidRDefault="00437B3A" w:rsidP="00437B3A">
      <w:pPr>
        <w:pStyle w:val="Code"/>
        <w:autoSpaceDE w:val="0"/>
        <w:autoSpaceDN w:val="0"/>
      </w:pPr>
      <w:r>
        <w:tab/>
      </w:r>
      <w:r>
        <w:tab/>
      </w:r>
      <w:r>
        <w:tab/>
        <w:t>assert(0 &amp;&amp; "unsupported operator");</w:t>
      </w:r>
    </w:p>
    <w:p w:rsidR="00437B3A" w:rsidRDefault="00437B3A" w:rsidP="00437B3A">
      <w:pPr>
        <w:pStyle w:val="Code"/>
        <w:autoSpaceDE w:val="0"/>
        <w:autoSpaceDN w:val="0"/>
      </w:pPr>
      <w:r>
        <w:tab/>
      </w:r>
      <w:r>
        <w:tab/>
      </w:r>
      <w:r>
        <w:tab/>
        <w:t>break;</w:t>
      </w:r>
    </w:p>
    <w:p w:rsidR="00437B3A" w:rsidRDefault="00437B3A" w:rsidP="00437B3A">
      <w:pPr>
        <w:pStyle w:val="Code"/>
        <w:autoSpaceDE w:val="0"/>
        <w:autoSpaceDN w:val="0"/>
      </w:pPr>
    </w:p>
    <w:p w:rsidR="00437B3A" w:rsidRDefault="00437B3A" w:rsidP="00437B3A">
      <w:pPr>
        <w:pStyle w:val="Code"/>
        <w:autoSpaceDE w:val="0"/>
        <w:autoSpaceDN w:val="0"/>
      </w:pPr>
      <w:r>
        <w:lastRenderedPageBreak/>
        <w:tab/>
      </w:r>
      <w:r>
        <w:tab/>
        <w:t>case BYTE:</w:t>
      </w:r>
    </w:p>
    <w:p w:rsidR="00437B3A" w:rsidRDefault="00437B3A" w:rsidP="00437B3A">
      <w:pPr>
        <w:pStyle w:val="Code"/>
        <w:autoSpaceDE w:val="0"/>
        <w:autoSpaceDN w:val="0"/>
      </w:pPr>
      <w:r>
        <w:tab/>
      </w:r>
      <w:r>
        <w:tab/>
      </w:r>
      <w:r>
        <w:tab/>
        <w:t>strcat_byte(buffer, statement, 1);</w:t>
      </w:r>
    </w:p>
    <w:p w:rsidR="00437B3A" w:rsidRDefault="00437B3A" w:rsidP="00437B3A">
      <w:pPr>
        <w:pStyle w:val="Code"/>
        <w:autoSpaceDE w:val="0"/>
        <w:autoSpaceDN w:val="0"/>
      </w:pPr>
      <w:r>
        <w:tab/>
      </w:r>
      <w:r>
        <w:tab/>
      </w:r>
      <w:r>
        <w:tab/>
        <w:t>fprintf(out, "%s", buffer);</w:t>
      </w:r>
    </w:p>
    <w:p w:rsidR="00437B3A" w:rsidRDefault="00437B3A" w:rsidP="00437B3A">
      <w:pPr>
        <w:pStyle w:val="Code"/>
        <w:autoSpaceDE w:val="0"/>
        <w:autoSpaceDN w:val="0"/>
      </w:pPr>
      <w:r>
        <w:tab/>
      </w:r>
      <w:r>
        <w:tab/>
      </w:r>
      <w:r>
        <w:tab/>
        <w:t>break;</w:t>
      </w:r>
    </w:p>
    <w:p w:rsidR="00437B3A" w:rsidRDefault="00437B3A" w:rsidP="00437B3A">
      <w:pPr>
        <w:pStyle w:val="Code"/>
        <w:autoSpaceDE w:val="0"/>
        <w:autoSpaceDN w:val="0"/>
      </w:pPr>
    </w:p>
    <w:p w:rsidR="00437B3A" w:rsidRDefault="00437B3A" w:rsidP="00437B3A">
      <w:pPr>
        <w:pStyle w:val="Code"/>
        <w:autoSpaceDE w:val="0"/>
        <w:autoSpaceDN w:val="0"/>
      </w:pPr>
      <w:r>
        <w:tab/>
      </w:r>
      <w:r>
        <w:tab/>
        <w:t>case WORD:</w:t>
      </w:r>
    </w:p>
    <w:p w:rsidR="00437B3A" w:rsidRDefault="00437B3A" w:rsidP="00437B3A">
      <w:pPr>
        <w:pStyle w:val="Code"/>
        <w:autoSpaceDE w:val="0"/>
        <w:autoSpaceDN w:val="0"/>
      </w:pPr>
      <w:r>
        <w:tab/>
      </w:r>
      <w:r>
        <w:tab/>
      </w:r>
      <w:r>
        <w:tab/>
        <w:t>fprintf(out, "%04X", statement-&gt;operands.word);</w:t>
      </w:r>
    </w:p>
    <w:p w:rsidR="00437B3A" w:rsidRDefault="00437B3A" w:rsidP="00437B3A">
      <w:pPr>
        <w:pStyle w:val="Code"/>
        <w:autoSpaceDE w:val="0"/>
        <w:autoSpaceDN w:val="0"/>
      </w:pPr>
      <w:r>
        <w:tab/>
      </w:r>
      <w:r>
        <w:tab/>
      </w:r>
      <w:r>
        <w:tab/>
        <w:t>break;</w:t>
      </w:r>
    </w:p>
    <w:p w:rsidR="00437B3A" w:rsidRDefault="00437B3A" w:rsidP="00437B3A">
      <w:pPr>
        <w:pStyle w:val="Code"/>
        <w:autoSpaceDE w:val="0"/>
        <w:autoSpaceDN w:val="0"/>
      </w:pPr>
    </w:p>
    <w:p w:rsidR="00437B3A" w:rsidRDefault="00437B3A" w:rsidP="00437B3A">
      <w:pPr>
        <w:pStyle w:val="Code"/>
        <w:autoSpaceDE w:val="0"/>
        <w:autoSpaceDN w:val="0"/>
      </w:pPr>
      <w:r>
        <w:tab/>
      </w:r>
      <w:r>
        <w:tab/>
        <w:t>default:</w:t>
      </w:r>
    </w:p>
    <w:p w:rsidR="00437B3A" w:rsidRDefault="00437B3A" w:rsidP="00437B3A">
      <w:pPr>
        <w:pStyle w:val="Code"/>
        <w:autoSpaceDE w:val="0"/>
        <w:autoSpaceDN w:val="0"/>
      </w:pPr>
      <w:r>
        <w:tab/>
      </w:r>
      <w:r>
        <w:tab/>
      </w:r>
      <w:r>
        <w:tab/>
        <w:t>break;</w:t>
      </w:r>
    </w:p>
    <w:p w:rsidR="00437B3A" w:rsidRDefault="00437B3A" w:rsidP="00437B3A">
      <w:pPr>
        <w:pStyle w:val="Code"/>
        <w:autoSpaceDE w:val="0"/>
        <w:autoSpaceDN w:val="0"/>
      </w:pPr>
      <w:r>
        <w:tab/>
        <w:t>}</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void fprint_header_record(FILE *out, TranslationUnit *tu) {</w:t>
      </w:r>
    </w:p>
    <w:p w:rsidR="00437B3A" w:rsidRDefault="00437B3A" w:rsidP="00437B3A">
      <w:pPr>
        <w:pStyle w:val="Code"/>
        <w:autoSpaceDE w:val="0"/>
        <w:autoSpaceDN w:val="0"/>
      </w:pPr>
      <w:r>
        <w:tab/>
        <w:t>fprintf(out, "H");</w:t>
      </w:r>
    </w:p>
    <w:p w:rsidR="00437B3A" w:rsidRDefault="00437B3A" w:rsidP="00437B3A">
      <w:pPr>
        <w:pStyle w:val="Code"/>
        <w:autoSpaceDE w:val="0"/>
        <w:autoSpaceDN w:val="0"/>
      </w:pPr>
    </w:p>
    <w:p w:rsidR="00437B3A" w:rsidRDefault="00437B3A" w:rsidP="00437B3A">
      <w:pPr>
        <w:pStyle w:val="Code"/>
        <w:autoSpaceDE w:val="0"/>
        <w:autoSpaceDN w:val="0"/>
      </w:pPr>
      <w:r>
        <w:tab/>
        <w:t>int last_address = 0;</w:t>
      </w:r>
    </w:p>
    <w:p w:rsidR="00437B3A" w:rsidRDefault="00437B3A" w:rsidP="00437B3A">
      <w:pPr>
        <w:pStyle w:val="Code"/>
        <w:autoSpaceDE w:val="0"/>
        <w:autoSpaceDN w:val="0"/>
      </w:pPr>
      <w:r>
        <w:tab/>
        <w:t xml:space="preserve">for (LinkedNode *node = tu-&gt;statements-&gt;head-&gt;link; node; </w:t>
      </w:r>
    </w:p>
    <w:p w:rsidR="00437B3A" w:rsidRDefault="00437B3A" w:rsidP="00437B3A">
      <w:pPr>
        <w:pStyle w:val="Code"/>
        <w:autoSpaceDE w:val="0"/>
        <w:autoSpaceDN w:val="0"/>
      </w:pPr>
      <w:r>
        <w:tab/>
      </w:r>
      <w:r>
        <w:tab/>
      </w:r>
      <w:r>
        <w:tab/>
        <w:t>node = node-&gt;link) {</w:t>
      </w:r>
    </w:p>
    <w:p w:rsidR="00437B3A" w:rsidRDefault="00437B3A" w:rsidP="00437B3A">
      <w:pPr>
        <w:pStyle w:val="Code"/>
        <w:autoSpaceDE w:val="0"/>
        <w:autoSpaceDN w:val="0"/>
      </w:pPr>
      <w:r>
        <w:tab/>
      </w:r>
      <w:r>
        <w:tab/>
        <w:t>SicStatement *statement = (SicStatement*) node-&gt;value;</w:t>
      </w:r>
    </w:p>
    <w:p w:rsidR="00437B3A" w:rsidRDefault="00437B3A" w:rsidP="00437B3A">
      <w:pPr>
        <w:pStyle w:val="Code"/>
        <w:autoSpaceDE w:val="0"/>
        <w:autoSpaceDN w:val="0"/>
      </w:pPr>
      <w:r>
        <w:tab/>
      </w:r>
      <w:r>
        <w:tab/>
        <w:t>if (statement-&gt;type == START) {</w:t>
      </w:r>
    </w:p>
    <w:p w:rsidR="00437B3A" w:rsidRDefault="00437B3A" w:rsidP="00437B3A">
      <w:pPr>
        <w:pStyle w:val="Code"/>
        <w:autoSpaceDE w:val="0"/>
        <w:autoSpaceDN w:val="0"/>
      </w:pPr>
      <w:r>
        <w:tab/>
      </w:r>
      <w:r>
        <w:tab/>
      </w:r>
      <w:r>
        <w:tab/>
        <w:t>fprintf(out, "%-6s", statement-&gt;label);</w:t>
      </w:r>
    </w:p>
    <w:p w:rsidR="00437B3A" w:rsidRDefault="00437B3A" w:rsidP="00437B3A">
      <w:pPr>
        <w:pStyle w:val="Code"/>
        <w:autoSpaceDE w:val="0"/>
        <w:autoSpaceDN w:val="0"/>
      </w:pPr>
      <w:r>
        <w:tab/>
      </w:r>
      <w:r>
        <w:tab/>
      </w:r>
      <w:r>
        <w:tab/>
        <w:t>fprintf(out, "%06X", statement-&gt;operands.start_address);</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r>
        <w:tab/>
      </w:r>
      <w:r>
        <w:tab/>
        <w:t>last_address = statement-&gt;address;</w:t>
      </w:r>
    </w:p>
    <w:p w:rsidR="00437B3A" w:rsidRDefault="00437B3A" w:rsidP="00437B3A">
      <w:pPr>
        <w:pStyle w:val="Code"/>
        <w:autoSpaceDE w:val="0"/>
        <w:autoSpaceDN w:val="0"/>
      </w:pPr>
      <w:r>
        <w:tab/>
        <w:t>}</w:t>
      </w:r>
    </w:p>
    <w:p w:rsidR="00437B3A" w:rsidRDefault="00437B3A" w:rsidP="00437B3A">
      <w:pPr>
        <w:pStyle w:val="Code"/>
        <w:autoSpaceDE w:val="0"/>
        <w:autoSpaceDN w:val="0"/>
      </w:pPr>
      <w:r>
        <w:tab/>
        <w:t>fprintf(out, "%06X", last_address);</w:t>
      </w:r>
    </w:p>
    <w:p w:rsidR="00437B3A" w:rsidRDefault="00437B3A" w:rsidP="00437B3A">
      <w:pPr>
        <w:pStyle w:val="Code"/>
        <w:autoSpaceDE w:val="0"/>
        <w:autoSpaceDN w:val="0"/>
      </w:pPr>
      <w:r>
        <w:tab/>
        <w:t>fprintf(out, "\n");</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#define SSCAN_WORD_BUFFER_SIZE 33</w:t>
      </w:r>
    </w:p>
    <w:p w:rsidR="00437B3A" w:rsidRDefault="00437B3A" w:rsidP="00437B3A">
      <w:pPr>
        <w:pStyle w:val="Code"/>
        <w:autoSpaceDE w:val="0"/>
        <w:autoSpaceDN w:val="0"/>
      </w:pPr>
      <w:r>
        <w:t>#define SSCAN_WORD_NO_COMMA 0</w:t>
      </w:r>
    </w:p>
    <w:p w:rsidR="00437B3A" w:rsidRDefault="00437B3A" w:rsidP="00437B3A">
      <w:pPr>
        <w:pStyle w:val="Code"/>
        <w:autoSpaceDE w:val="0"/>
        <w:autoSpaceDN w:val="0"/>
      </w:pPr>
      <w:r>
        <w:t>#define SSCAN_WORD_REQUIRE_COMMA 1</w:t>
      </w:r>
    </w:p>
    <w:p w:rsidR="00437B3A" w:rsidRDefault="00437B3A" w:rsidP="00437B3A">
      <w:pPr>
        <w:pStyle w:val="Code"/>
        <w:autoSpaceDE w:val="0"/>
        <w:autoSpaceDN w:val="0"/>
      </w:pPr>
      <w:r>
        <w:t>static char *sscan_word(char **cursor, int require_comma_separator) {</w:t>
      </w:r>
    </w:p>
    <w:p w:rsidR="00437B3A" w:rsidRDefault="00437B3A" w:rsidP="00437B3A">
      <w:pPr>
        <w:pStyle w:val="Code"/>
        <w:autoSpaceDE w:val="0"/>
        <w:autoSpaceDN w:val="0"/>
      </w:pPr>
      <w:r>
        <w:tab/>
        <w:t>char buffer[SSCAN_WORD_BUFFER_SIZE];</w:t>
      </w:r>
    </w:p>
    <w:p w:rsidR="00437B3A" w:rsidRDefault="00437B3A" w:rsidP="00437B3A">
      <w:pPr>
        <w:pStyle w:val="Code"/>
        <w:autoSpaceDE w:val="0"/>
        <w:autoSpaceDN w:val="0"/>
      </w:pPr>
      <w:r>
        <w:tab/>
        <w:t>char *buffer_cursor = buffer;</w:t>
      </w:r>
    </w:p>
    <w:p w:rsidR="00437B3A" w:rsidRDefault="00437B3A" w:rsidP="00437B3A">
      <w:pPr>
        <w:pStyle w:val="Code"/>
        <w:autoSpaceDE w:val="0"/>
        <w:autoSpaceDN w:val="0"/>
      </w:pPr>
      <w:r>
        <w:tab/>
        <w:t>char *buffer_end = buffer + SSCAN_WORD_BUFFER_SIZE;</w:t>
      </w:r>
    </w:p>
    <w:p w:rsidR="00437B3A" w:rsidRDefault="00437B3A" w:rsidP="00437B3A">
      <w:pPr>
        <w:pStyle w:val="Code"/>
        <w:autoSpaceDE w:val="0"/>
        <w:autoSpaceDN w:val="0"/>
      </w:pPr>
      <w:r>
        <w:tab/>
      </w:r>
    </w:p>
    <w:p w:rsidR="00437B3A" w:rsidRDefault="00437B3A" w:rsidP="00437B3A">
      <w:pPr>
        <w:pStyle w:val="Code"/>
        <w:autoSpaceDE w:val="0"/>
        <w:autoSpaceDN w:val="0"/>
      </w:pPr>
      <w:r>
        <w:tab/>
        <w:t>if (require_comma_separator) {</w:t>
      </w:r>
    </w:p>
    <w:p w:rsidR="00437B3A" w:rsidRDefault="00437B3A" w:rsidP="00437B3A">
      <w:pPr>
        <w:pStyle w:val="Code"/>
        <w:autoSpaceDE w:val="0"/>
        <w:autoSpaceDN w:val="0"/>
      </w:pPr>
      <w:r>
        <w:tab/>
      </w:r>
      <w:r>
        <w:tab/>
        <w:t>if (!skip_whitespaces_and_comma(cursor))</w:t>
      </w:r>
    </w:p>
    <w:p w:rsidR="00437B3A" w:rsidRDefault="00437B3A" w:rsidP="00437B3A">
      <w:pPr>
        <w:pStyle w:val="Code"/>
        <w:autoSpaceDE w:val="0"/>
        <w:autoSpaceDN w:val="0"/>
      </w:pPr>
      <w:r>
        <w:tab/>
      </w:r>
      <w:r>
        <w:tab/>
      </w:r>
      <w:r>
        <w:tab/>
        <w:t>return 0;</w:t>
      </w:r>
    </w:p>
    <w:p w:rsidR="00437B3A" w:rsidRDefault="00437B3A" w:rsidP="00437B3A">
      <w:pPr>
        <w:pStyle w:val="Code"/>
        <w:autoSpaceDE w:val="0"/>
        <w:autoSpaceDN w:val="0"/>
      </w:pPr>
      <w:r>
        <w:tab/>
        <w:t>} else skip_whitespaces(cursor);</w:t>
      </w:r>
    </w:p>
    <w:p w:rsidR="00437B3A" w:rsidRDefault="00437B3A" w:rsidP="00437B3A">
      <w:pPr>
        <w:pStyle w:val="Code"/>
        <w:autoSpaceDE w:val="0"/>
        <w:autoSpaceDN w:val="0"/>
      </w:pPr>
      <w:r>
        <w:tab/>
      </w:r>
    </w:p>
    <w:p w:rsidR="00437B3A" w:rsidRDefault="00437B3A" w:rsidP="00437B3A">
      <w:pPr>
        <w:pStyle w:val="Code"/>
        <w:autoSpaceDE w:val="0"/>
        <w:autoSpaceDN w:val="0"/>
      </w:pPr>
      <w:r>
        <w:tab/>
        <w:t>for (; !is_whitespace_or_comma(**cursor) &amp;&amp; **cursor; (*cursor)++, buffer_cursor++) {</w:t>
      </w:r>
    </w:p>
    <w:p w:rsidR="00437B3A" w:rsidRDefault="00437B3A" w:rsidP="00437B3A">
      <w:pPr>
        <w:pStyle w:val="Code"/>
        <w:autoSpaceDE w:val="0"/>
        <w:autoSpaceDN w:val="0"/>
      </w:pPr>
      <w:r>
        <w:tab/>
      </w:r>
      <w:r>
        <w:tab/>
        <w:t>if (buffer_cursor == buffer_end - 1)</w:t>
      </w:r>
    </w:p>
    <w:p w:rsidR="00437B3A" w:rsidRDefault="00437B3A" w:rsidP="00437B3A">
      <w:pPr>
        <w:pStyle w:val="Code"/>
        <w:autoSpaceDE w:val="0"/>
        <w:autoSpaceDN w:val="0"/>
      </w:pPr>
      <w:r>
        <w:tab/>
      </w:r>
      <w:r>
        <w:tab/>
      </w:r>
      <w:r>
        <w:tab/>
        <w:t>return NULL;</w:t>
      </w:r>
    </w:p>
    <w:p w:rsidR="00437B3A" w:rsidRDefault="00437B3A" w:rsidP="00437B3A">
      <w:pPr>
        <w:pStyle w:val="Code"/>
        <w:autoSpaceDE w:val="0"/>
        <w:autoSpaceDN w:val="0"/>
      </w:pPr>
      <w:r>
        <w:tab/>
      </w:r>
      <w:r>
        <w:tab/>
        <w:t>*buffer_cursor = **cursor;</w:t>
      </w:r>
    </w:p>
    <w:p w:rsidR="00437B3A" w:rsidRDefault="00437B3A" w:rsidP="00437B3A">
      <w:pPr>
        <w:pStyle w:val="Code"/>
        <w:autoSpaceDE w:val="0"/>
        <w:autoSpaceDN w:val="0"/>
      </w:pPr>
      <w:r>
        <w:tab/>
        <w:t>}</w:t>
      </w:r>
    </w:p>
    <w:p w:rsidR="00437B3A" w:rsidRDefault="00437B3A" w:rsidP="00437B3A">
      <w:pPr>
        <w:pStyle w:val="Code"/>
        <w:autoSpaceDE w:val="0"/>
        <w:autoSpaceDN w:val="0"/>
      </w:pPr>
      <w:r>
        <w:tab/>
        <w:t>*buffer_cursor = '\0';</w:t>
      </w:r>
    </w:p>
    <w:p w:rsidR="00437B3A" w:rsidRDefault="00437B3A" w:rsidP="00437B3A">
      <w:pPr>
        <w:pStyle w:val="Code"/>
        <w:autoSpaceDE w:val="0"/>
        <w:autoSpaceDN w:val="0"/>
      </w:pPr>
    </w:p>
    <w:p w:rsidR="00437B3A" w:rsidRDefault="00437B3A" w:rsidP="00437B3A">
      <w:pPr>
        <w:pStyle w:val="Code"/>
        <w:autoSpaceDE w:val="0"/>
        <w:autoSpaceDN w:val="0"/>
      </w:pPr>
      <w:r>
        <w:tab/>
        <w:t>if (buffer_cursor == buffer) return NULL;</w:t>
      </w:r>
    </w:p>
    <w:p w:rsidR="00437B3A" w:rsidRDefault="00437B3A" w:rsidP="00437B3A">
      <w:pPr>
        <w:pStyle w:val="Code"/>
        <w:autoSpaceDE w:val="0"/>
        <w:autoSpaceDN w:val="0"/>
      </w:pPr>
    </w:p>
    <w:p w:rsidR="00437B3A" w:rsidRDefault="00437B3A" w:rsidP="00437B3A">
      <w:pPr>
        <w:pStyle w:val="Code"/>
        <w:autoSpaceDE w:val="0"/>
        <w:autoSpaceDN w:val="0"/>
      </w:pPr>
      <w:r>
        <w:tab/>
        <w:t>char *string = malloc(sizeof(char) * (buffer_cursor - buffer + 1));</w:t>
      </w:r>
    </w:p>
    <w:p w:rsidR="00437B3A" w:rsidRDefault="00437B3A" w:rsidP="00437B3A">
      <w:pPr>
        <w:pStyle w:val="Code"/>
        <w:autoSpaceDE w:val="0"/>
        <w:autoSpaceDN w:val="0"/>
      </w:pPr>
      <w:r>
        <w:tab/>
        <w:t>strcpy(string, buffer);</w:t>
      </w:r>
    </w:p>
    <w:p w:rsidR="00437B3A" w:rsidRDefault="00437B3A" w:rsidP="00437B3A">
      <w:pPr>
        <w:pStyle w:val="Code"/>
        <w:autoSpaceDE w:val="0"/>
        <w:autoSpaceDN w:val="0"/>
      </w:pPr>
      <w:r>
        <w:tab/>
      </w:r>
    </w:p>
    <w:p w:rsidR="00437B3A" w:rsidRDefault="00437B3A" w:rsidP="00437B3A">
      <w:pPr>
        <w:pStyle w:val="Code"/>
        <w:autoSpaceDE w:val="0"/>
        <w:autoSpaceDN w:val="0"/>
      </w:pPr>
      <w:r>
        <w:tab/>
        <w:t>return string;</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#define SSCAN_NO_COMMA 0</w:t>
      </w:r>
    </w:p>
    <w:p w:rsidR="00437B3A" w:rsidRDefault="00437B3A" w:rsidP="00437B3A">
      <w:pPr>
        <w:pStyle w:val="Code"/>
        <w:autoSpaceDE w:val="0"/>
        <w:autoSpaceDN w:val="0"/>
      </w:pPr>
      <w:r>
        <w:t>#define SSCAN_REQUIRE_COMMA 1</w:t>
      </w:r>
    </w:p>
    <w:p w:rsidR="00437B3A" w:rsidRDefault="00437B3A" w:rsidP="00437B3A">
      <w:pPr>
        <w:pStyle w:val="Code"/>
        <w:autoSpaceDE w:val="0"/>
        <w:autoSpaceDN w:val="0"/>
      </w:pPr>
      <w:r>
        <w:t>#define SSCAN_INT_NONE -1</w:t>
      </w:r>
    </w:p>
    <w:p w:rsidR="00437B3A" w:rsidRDefault="00437B3A" w:rsidP="00437B3A">
      <w:pPr>
        <w:pStyle w:val="Code"/>
        <w:autoSpaceDE w:val="0"/>
        <w:autoSpaceDN w:val="0"/>
      </w:pPr>
      <w:r>
        <w:t>#define SSCAN_INT_NEGATIVE -2</w:t>
      </w:r>
    </w:p>
    <w:p w:rsidR="00437B3A" w:rsidRDefault="00437B3A" w:rsidP="00437B3A">
      <w:pPr>
        <w:pStyle w:val="Code"/>
        <w:autoSpaceDE w:val="0"/>
        <w:autoSpaceDN w:val="0"/>
      </w:pPr>
      <w:r>
        <w:t>static int sscan_int(char **cursor, int require_comma_separator) {</w:t>
      </w:r>
    </w:p>
    <w:p w:rsidR="00437B3A" w:rsidRDefault="00437B3A" w:rsidP="00437B3A">
      <w:pPr>
        <w:pStyle w:val="Code"/>
        <w:autoSpaceDE w:val="0"/>
        <w:autoSpaceDN w:val="0"/>
      </w:pPr>
      <w:r>
        <w:tab/>
        <w:t>int n, offset;</w:t>
      </w:r>
    </w:p>
    <w:p w:rsidR="00437B3A" w:rsidRDefault="00437B3A" w:rsidP="00437B3A">
      <w:pPr>
        <w:pStyle w:val="Code"/>
        <w:autoSpaceDE w:val="0"/>
        <w:autoSpaceDN w:val="0"/>
      </w:pPr>
    </w:p>
    <w:p w:rsidR="00437B3A" w:rsidRDefault="00437B3A" w:rsidP="00437B3A">
      <w:pPr>
        <w:pStyle w:val="Code"/>
        <w:autoSpaceDE w:val="0"/>
        <w:autoSpaceDN w:val="0"/>
      </w:pPr>
      <w:r>
        <w:tab/>
        <w:t>if (require_comma_separator) {</w:t>
      </w:r>
    </w:p>
    <w:p w:rsidR="00437B3A" w:rsidRDefault="00437B3A" w:rsidP="00437B3A">
      <w:pPr>
        <w:pStyle w:val="Code"/>
        <w:autoSpaceDE w:val="0"/>
        <w:autoSpaceDN w:val="0"/>
      </w:pPr>
      <w:r>
        <w:lastRenderedPageBreak/>
        <w:tab/>
      </w:r>
      <w:r>
        <w:tab/>
        <w:t>if (!skip_whitespaces_and_comma(cursor))</w:t>
      </w:r>
    </w:p>
    <w:p w:rsidR="00437B3A" w:rsidRDefault="00437B3A" w:rsidP="00437B3A">
      <w:pPr>
        <w:pStyle w:val="Code"/>
        <w:autoSpaceDE w:val="0"/>
        <w:autoSpaceDN w:val="0"/>
      </w:pPr>
      <w:r>
        <w:tab/>
      </w:r>
      <w:r>
        <w:tab/>
      </w:r>
      <w:r>
        <w:tab/>
        <w:t>return SSCAN_INT_NONE;</w:t>
      </w:r>
    </w:p>
    <w:p w:rsidR="00437B3A" w:rsidRDefault="00437B3A" w:rsidP="00437B3A">
      <w:pPr>
        <w:pStyle w:val="Code"/>
        <w:autoSpaceDE w:val="0"/>
        <w:autoSpaceDN w:val="0"/>
      </w:pPr>
      <w:r>
        <w:tab/>
        <w:t>} else skip_whitespaces(cursor);</w:t>
      </w:r>
    </w:p>
    <w:p w:rsidR="00437B3A" w:rsidRDefault="00437B3A" w:rsidP="00437B3A">
      <w:pPr>
        <w:pStyle w:val="Code"/>
        <w:autoSpaceDE w:val="0"/>
        <w:autoSpaceDN w:val="0"/>
      </w:pPr>
      <w:r>
        <w:tab/>
      </w:r>
    </w:p>
    <w:p w:rsidR="00437B3A" w:rsidRDefault="00437B3A" w:rsidP="00437B3A">
      <w:pPr>
        <w:pStyle w:val="Code"/>
        <w:autoSpaceDE w:val="0"/>
        <w:autoSpaceDN w:val="0"/>
      </w:pPr>
      <w:r>
        <w:tab/>
        <w:t>if (sscanf(*cursor, "%d%n", &amp;n, &amp;offset) != 1) {</w:t>
      </w:r>
    </w:p>
    <w:p w:rsidR="00437B3A" w:rsidRDefault="00437B3A" w:rsidP="00437B3A">
      <w:pPr>
        <w:pStyle w:val="Code"/>
        <w:autoSpaceDE w:val="0"/>
        <w:autoSpaceDN w:val="0"/>
      </w:pPr>
      <w:r>
        <w:tab/>
      </w:r>
      <w:r>
        <w:tab/>
        <w:t>return SSCAN_INT_NONE;</w:t>
      </w:r>
    </w:p>
    <w:p w:rsidR="00437B3A" w:rsidRDefault="00437B3A" w:rsidP="00437B3A">
      <w:pPr>
        <w:pStyle w:val="Code"/>
        <w:autoSpaceDE w:val="0"/>
        <w:autoSpaceDN w:val="0"/>
      </w:pPr>
      <w:r>
        <w:tab/>
        <w:t>}</w:t>
      </w:r>
    </w:p>
    <w:p w:rsidR="00437B3A" w:rsidRDefault="00437B3A" w:rsidP="00437B3A">
      <w:pPr>
        <w:pStyle w:val="Code"/>
        <w:autoSpaceDE w:val="0"/>
        <w:autoSpaceDN w:val="0"/>
      </w:pPr>
      <w:r>
        <w:tab/>
        <w:t>if (n &lt; 0) return SSCAN_INT_NEGATIVE;</w:t>
      </w:r>
    </w:p>
    <w:p w:rsidR="00437B3A" w:rsidRDefault="00437B3A" w:rsidP="00437B3A">
      <w:pPr>
        <w:pStyle w:val="Code"/>
        <w:autoSpaceDE w:val="0"/>
        <w:autoSpaceDN w:val="0"/>
      </w:pPr>
    </w:p>
    <w:p w:rsidR="00437B3A" w:rsidRDefault="00437B3A" w:rsidP="00437B3A">
      <w:pPr>
        <w:pStyle w:val="Code"/>
        <w:autoSpaceDE w:val="0"/>
        <w:autoSpaceDN w:val="0"/>
      </w:pPr>
      <w:r>
        <w:tab/>
        <w:t>(*cursor) += offset;</w:t>
      </w:r>
    </w:p>
    <w:p w:rsidR="00437B3A" w:rsidRDefault="00437B3A" w:rsidP="00437B3A">
      <w:pPr>
        <w:pStyle w:val="Code"/>
        <w:autoSpaceDE w:val="0"/>
        <w:autoSpaceDN w:val="0"/>
      </w:pPr>
    </w:p>
    <w:p w:rsidR="00437B3A" w:rsidRDefault="00437B3A" w:rsidP="00437B3A">
      <w:pPr>
        <w:pStyle w:val="Code"/>
        <w:autoSpaceDE w:val="0"/>
        <w:autoSpaceDN w:val="0"/>
      </w:pPr>
      <w:r>
        <w:tab/>
        <w:t>if (is_whitespace_or_comma(**cursor)) return SSCAN_INT_NONE; // trailing chars</w:t>
      </w:r>
    </w:p>
    <w:p w:rsidR="00437B3A" w:rsidRDefault="00437B3A" w:rsidP="00437B3A">
      <w:pPr>
        <w:pStyle w:val="Code"/>
        <w:autoSpaceDE w:val="0"/>
        <w:autoSpaceDN w:val="0"/>
      </w:pPr>
    </w:p>
    <w:p w:rsidR="00437B3A" w:rsidRDefault="00437B3A" w:rsidP="00437B3A">
      <w:pPr>
        <w:pStyle w:val="Code"/>
        <w:autoSpaceDE w:val="0"/>
        <w:autoSpaceDN w:val="0"/>
      </w:pPr>
      <w:r>
        <w:tab/>
        <w:t>return n;</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int sscan_register(</w:t>
      </w:r>
    </w:p>
    <w:p w:rsidR="00437B3A" w:rsidRDefault="00437B3A" w:rsidP="00437B3A">
      <w:pPr>
        <w:pStyle w:val="Code"/>
        <w:autoSpaceDE w:val="0"/>
        <w:autoSpaceDN w:val="0"/>
      </w:pPr>
      <w:r>
        <w:tab/>
      </w:r>
      <w:r>
        <w:tab/>
        <w:t>char **cursor, Register *reg, int require_comma_separator) {</w:t>
      </w:r>
    </w:p>
    <w:p w:rsidR="00437B3A" w:rsidRDefault="00437B3A" w:rsidP="00437B3A">
      <w:pPr>
        <w:pStyle w:val="Code"/>
        <w:autoSpaceDE w:val="0"/>
        <w:autoSpaceDN w:val="0"/>
      </w:pPr>
      <w:r>
        <w:tab/>
        <w:t>char *word = sscan_word(cursor, require_comma_separator);</w:t>
      </w:r>
    </w:p>
    <w:p w:rsidR="00437B3A" w:rsidRDefault="00437B3A" w:rsidP="00437B3A">
      <w:pPr>
        <w:pStyle w:val="Code"/>
        <w:autoSpaceDE w:val="0"/>
        <w:autoSpaceDN w:val="0"/>
      </w:pPr>
      <w:r>
        <w:tab/>
        <w:t>if (!word) return 0;</w:t>
      </w:r>
    </w:p>
    <w:p w:rsidR="00437B3A" w:rsidRDefault="00437B3A" w:rsidP="00437B3A">
      <w:pPr>
        <w:pStyle w:val="Code"/>
        <w:autoSpaceDE w:val="0"/>
        <w:autoSpaceDN w:val="0"/>
      </w:pPr>
      <w:r>
        <w:tab/>
      </w:r>
    </w:p>
    <w:p w:rsidR="00437B3A" w:rsidRDefault="00437B3A" w:rsidP="00437B3A">
      <w:pPr>
        <w:pStyle w:val="Code"/>
        <w:autoSpaceDE w:val="0"/>
        <w:autoSpaceDN w:val="0"/>
      </w:pPr>
      <w:r>
        <w:tab/>
        <w:t>char *strings[8] = {</w:t>
      </w:r>
    </w:p>
    <w:p w:rsidR="00437B3A" w:rsidRDefault="00437B3A" w:rsidP="00437B3A">
      <w:pPr>
        <w:pStyle w:val="Code"/>
        <w:autoSpaceDE w:val="0"/>
        <w:autoSpaceDN w:val="0"/>
      </w:pPr>
      <w:r>
        <w:tab/>
      </w:r>
      <w:r>
        <w:tab/>
        <w:t>"A", "X", "L", "B", "S", "T", "PC", "SW" };</w:t>
      </w:r>
    </w:p>
    <w:p w:rsidR="00437B3A" w:rsidRDefault="00437B3A" w:rsidP="00437B3A">
      <w:pPr>
        <w:pStyle w:val="Code"/>
        <w:autoSpaceDE w:val="0"/>
        <w:autoSpaceDN w:val="0"/>
      </w:pPr>
      <w:r>
        <w:tab/>
        <w:t>Register registers[8] = {</w:t>
      </w:r>
    </w:p>
    <w:p w:rsidR="00437B3A" w:rsidRDefault="00437B3A" w:rsidP="00437B3A">
      <w:pPr>
        <w:pStyle w:val="Code"/>
        <w:autoSpaceDE w:val="0"/>
        <w:autoSpaceDN w:val="0"/>
      </w:pPr>
      <w:r>
        <w:tab/>
      </w:r>
      <w:r>
        <w:tab/>
        <w:t>A, X, L, B, S, T, PC, SW };</w:t>
      </w:r>
    </w:p>
    <w:p w:rsidR="00437B3A" w:rsidRDefault="00437B3A" w:rsidP="00437B3A">
      <w:pPr>
        <w:pStyle w:val="Code"/>
        <w:autoSpaceDE w:val="0"/>
        <w:autoSpaceDN w:val="0"/>
      </w:pPr>
    </w:p>
    <w:p w:rsidR="00437B3A" w:rsidRDefault="00437B3A" w:rsidP="00437B3A">
      <w:pPr>
        <w:pStyle w:val="Code"/>
        <w:autoSpaceDE w:val="0"/>
        <w:autoSpaceDN w:val="0"/>
      </w:pPr>
    </w:p>
    <w:p w:rsidR="00437B3A" w:rsidRDefault="00437B3A" w:rsidP="00437B3A">
      <w:pPr>
        <w:pStyle w:val="Code"/>
        <w:autoSpaceDE w:val="0"/>
        <w:autoSpaceDN w:val="0"/>
      </w:pPr>
      <w:r>
        <w:tab/>
        <w:t>for (int i = 0; i &lt; 8; ++i) {</w:t>
      </w:r>
    </w:p>
    <w:p w:rsidR="00437B3A" w:rsidRDefault="00437B3A" w:rsidP="00437B3A">
      <w:pPr>
        <w:pStyle w:val="Code"/>
        <w:autoSpaceDE w:val="0"/>
        <w:autoSpaceDN w:val="0"/>
      </w:pPr>
      <w:r>
        <w:tab/>
      </w:r>
      <w:r>
        <w:tab/>
        <w:t>if (!strcmp(strings[i], word)) {</w:t>
      </w:r>
    </w:p>
    <w:p w:rsidR="00437B3A" w:rsidRDefault="00437B3A" w:rsidP="00437B3A">
      <w:pPr>
        <w:pStyle w:val="Code"/>
        <w:autoSpaceDE w:val="0"/>
        <w:autoSpaceDN w:val="0"/>
      </w:pPr>
      <w:r>
        <w:tab/>
      </w:r>
      <w:r>
        <w:tab/>
      </w:r>
      <w:r>
        <w:tab/>
        <w:t>*reg = registers[i];</w:t>
      </w:r>
    </w:p>
    <w:p w:rsidR="00437B3A" w:rsidRDefault="00437B3A" w:rsidP="00437B3A">
      <w:pPr>
        <w:pStyle w:val="Code"/>
        <w:autoSpaceDE w:val="0"/>
        <w:autoSpaceDN w:val="0"/>
      </w:pPr>
      <w:r>
        <w:tab/>
      </w:r>
      <w:r>
        <w:tab/>
      </w:r>
      <w:r>
        <w:tab/>
        <w:t>free(word);</w:t>
      </w:r>
    </w:p>
    <w:p w:rsidR="00437B3A" w:rsidRDefault="00437B3A" w:rsidP="00437B3A">
      <w:pPr>
        <w:pStyle w:val="Code"/>
        <w:autoSpaceDE w:val="0"/>
        <w:autoSpaceDN w:val="0"/>
      </w:pPr>
      <w:r>
        <w:tab/>
      </w:r>
      <w:r>
        <w:tab/>
      </w:r>
      <w:r>
        <w:tab/>
        <w:t>return 1;</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free(word);</w:t>
      </w:r>
    </w:p>
    <w:p w:rsidR="00437B3A" w:rsidRDefault="00437B3A" w:rsidP="00437B3A">
      <w:pPr>
        <w:pStyle w:val="Code"/>
        <w:autoSpaceDE w:val="0"/>
        <w:autoSpaceDN w:val="0"/>
      </w:pPr>
      <w:r>
        <w:tab/>
        <w:t>return 0;</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int read_memory_operand(char *word, SicStatement *statement) {</w:t>
      </w:r>
    </w:p>
    <w:p w:rsidR="00437B3A" w:rsidRDefault="00437B3A" w:rsidP="00437B3A">
      <w:pPr>
        <w:pStyle w:val="Code"/>
        <w:autoSpaceDE w:val="0"/>
        <w:autoSpaceDN w:val="0"/>
      </w:pPr>
      <w:r>
        <w:tab/>
        <w:t>switch (*word) {</w:t>
      </w:r>
    </w:p>
    <w:p w:rsidR="00437B3A" w:rsidRDefault="00437B3A" w:rsidP="00437B3A">
      <w:pPr>
        <w:pStyle w:val="Code"/>
        <w:autoSpaceDE w:val="0"/>
        <w:autoSpaceDN w:val="0"/>
      </w:pPr>
      <w:r>
        <w:tab/>
      </w:r>
      <w:r>
        <w:tab/>
        <w:t>case '@': statement-&gt;operands.mode = INDIRECT; word++; break;</w:t>
      </w:r>
    </w:p>
    <w:p w:rsidR="00437B3A" w:rsidRDefault="00437B3A" w:rsidP="00437B3A">
      <w:pPr>
        <w:pStyle w:val="Code"/>
        <w:autoSpaceDE w:val="0"/>
        <w:autoSpaceDN w:val="0"/>
      </w:pPr>
      <w:r>
        <w:tab/>
      </w:r>
      <w:r>
        <w:tab/>
        <w:t>case '#': statement-&gt;operands.mode = IMMEDIATE; word++; break;</w:t>
      </w:r>
    </w:p>
    <w:p w:rsidR="00437B3A" w:rsidRDefault="00437B3A" w:rsidP="00437B3A">
      <w:pPr>
        <w:pStyle w:val="Code"/>
        <w:autoSpaceDE w:val="0"/>
        <w:autoSpaceDN w:val="0"/>
      </w:pPr>
      <w:r>
        <w:tab/>
      </w:r>
      <w:r>
        <w:tab/>
        <w:t>default: statement-&gt;operands.mode = SIMPLE;</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int literal = -1;</w:t>
      </w:r>
    </w:p>
    <w:p w:rsidR="00437B3A" w:rsidRDefault="00437B3A" w:rsidP="00437B3A">
      <w:pPr>
        <w:pStyle w:val="Code"/>
        <w:autoSpaceDE w:val="0"/>
        <w:autoSpaceDN w:val="0"/>
      </w:pPr>
      <w:r>
        <w:tab/>
        <w:t>if (statement-&gt;operands.mode == IMMEDIATE)</w:t>
      </w:r>
    </w:p>
    <w:p w:rsidR="00437B3A" w:rsidRDefault="00437B3A" w:rsidP="00437B3A">
      <w:pPr>
        <w:pStyle w:val="Code"/>
        <w:autoSpaceDE w:val="0"/>
        <w:autoSpaceDN w:val="0"/>
      </w:pPr>
      <w:r>
        <w:tab/>
      </w:r>
      <w:r>
        <w:tab/>
        <w:t>// may be literal if immediate</w:t>
      </w:r>
    </w:p>
    <w:p w:rsidR="00437B3A" w:rsidRDefault="00437B3A" w:rsidP="00437B3A">
      <w:pPr>
        <w:pStyle w:val="Code"/>
        <w:autoSpaceDE w:val="0"/>
        <w:autoSpaceDN w:val="0"/>
      </w:pPr>
      <w:r>
        <w:tab/>
      </w:r>
      <w:r>
        <w:tab/>
        <w:t>literal = sscan_int(&amp;word, SSCAN_NO_COMMA);</w:t>
      </w:r>
    </w:p>
    <w:p w:rsidR="00437B3A" w:rsidRDefault="00437B3A" w:rsidP="00437B3A">
      <w:pPr>
        <w:pStyle w:val="Code"/>
        <w:autoSpaceDE w:val="0"/>
        <w:autoSpaceDN w:val="0"/>
      </w:pPr>
    </w:p>
    <w:p w:rsidR="00437B3A" w:rsidRDefault="00437B3A" w:rsidP="00437B3A">
      <w:pPr>
        <w:pStyle w:val="Code"/>
        <w:autoSpaceDE w:val="0"/>
        <w:autoSpaceDN w:val="0"/>
      </w:pPr>
      <w:r>
        <w:tab/>
        <w:t>if (literal == SSCAN_INT_NEGATIVE) return 0;</w:t>
      </w:r>
    </w:p>
    <w:p w:rsidR="00437B3A" w:rsidRDefault="00437B3A" w:rsidP="00437B3A">
      <w:pPr>
        <w:pStyle w:val="Code"/>
        <w:autoSpaceDE w:val="0"/>
        <w:autoSpaceDN w:val="0"/>
      </w:pPr>
      <w:r>
        <w:tab/>
        <w:t>if (literal == SSCAN_INT_NONE) {</w:t>
      </w:r>
    </w:p>
    <w:p w:rsidR="00437B3A" w:rsidRDefault="00437B3A" w:rsidP="00437B3A">
      <w:pPr>
        <w:pStyle w:val="Code"/>
        <w:autoSpaceDE w:val="0"/>
        <w:autoSpaceDN w:val="0"/>
      </w:pPr>
      <w:r>
        <w:tab/>
      </w:r>
      <w:r>
        <w:tab/>
        <w:t>if (strlen(word) &gt;= SIC_LABEL_LENGTH) return 0;</w:t>
      </w:r>
    </w:p>
    <w:p w:rsidR="00437B3A" w:rsidRDefault="00437B3A" w:rsidP="00437B3A">
      <w:pPr>
        <w:pStyle w:val="Code"/>
        <w:autoSpaceDE w:val="0"/>
        <w:autoSpaceDN w:val="0"/>
      </w:pPr>
      <w:r>
        <w:tab/>
      </w:r>
      <w:r>
        <w:tab/>
        <w:t>strcpy(statement-&gt;operands.label, word);</w:t>
      </w:r>
    </w:p>
    <w:p w:rsidR="00437B3A" w:rsidRDefault="00437B3A" w:rsidP="00437B3A">
      <w:pPr>
        <w:pStyle w:val="Code"/>
        <w:autoSpaceDE w:val="0"/>
        <w:autoSpaceDN w:val="0"/>
      </w:pPr>
      <w:r>
        <w:tab/>
      </w:r>
      <w:r>
        <w:tab/>
        <w:t>statement-&gt;operands.is_literal = 0;</w:t>
      </w:r>
    </w:p>
    <w:p w:rsidR="00437B3A" w:rsidRDefault="00437B3A" w:rsidP="00437B3A">
      <w:pPr>
        <w:pStyle w:val="Code"/>
        <w:autoSpaceDE w:val="0"/>
        <w:autoSpaceDN w:val="0"/>
      </w:pPr>
      <w:r>
        <w:tab/>
        <w:t>} else {</w:t>
      </w:r>
    </w:p>
    <w:p w:rsidR="00437B3A" w:rsidRDefault="00437B3A" w:rsidP="00437B3A">
      <w:pPr>
        <w:pStyle w:val="Code"/>
        <w:autoSpaceDE w:val="0"/>
        <w:autoSpaceDN w:val="0"/>
      </w:pPr>
      <w:r>
        <w:tab/>
      </w:r>
      <w:r>
        <w:tab/>
        <w:t>statement-&gt;operands.literal = literal;</w:t>
      </w:r>
    </w:p>
    <w:p w:rsidR="00437B3A" w:rsidRDefault="00437B3A" w:rsidP="00437B3A">
      <w:pPr>
        <w:pStyle w:val="Code"/>
        <w:autoSpaceDE w:val="0"/>
        <w:autoSpaceDN w:val="0"/>
      </w:pPr>
      <w:r>
        <w:tab/>
      </w:r>
      <w:r>
        <w:tab/>
        <w:t>statement-&gt;operands.is_literal = 1;</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return 1;</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inline int isupperxdigit(char c) {</w:t>
      </w:r>
    </w:p>
    <w:p w:rsidR="00437B3A" w:rsidRDefault="00437B3A" w:rsidP="00437B3A">
      <w:pPr>
        <w:pStyle w:val="Code"/>
        <w:autoSpaceDE w:val="0"/>
        <w:autoSpaceDN w:val="0"/>
      </w:pPr>
      <w:r>
        <w:tab/>
        <w:t>return toupper(c) == c &amp;&amp; isxdigit(c);</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int sscan_bytes(char **cursor, SicStatement *statement) {</w:t>
      </w:r>
    </w:p>
    <w:p w:rsidR="00437B3A" w:rsidRDefault="00437B3A" w:rsidP="00437B3A">
      <w:pPr>
        <w:pStyle w:val="Code"/>
        <w:autoSpaceDE w:val="0"/>
        <w:autoSpaceDN w:val="0"/>
      </w:pPr>
      <w:r>
        <w:tab/>
        <w:t>int is_bytes; // or chars</w:t>
      </w:r>
    </w:p>
    <w:p w:rsidR="00437B3A" w:rsidRDefault="00437B3A" w:rsidP="00437B3A">
      <w:pPr>
        <w:pStyle w:val="Code"/>
        <w:autoSpaceDE w:val="0"/>
        <w:autoSpaceDN w:val="0"/>
      </w:pPr>
      <w:r>
        <w:tab/>
        <w:t>skip_whitespaces(cursor);</w:t>
      </w:r>
    </w:p>
    <w:p w:rsidR="00437B3A" w:rsidRDefault="00437B3A" w:rsidP="00437B3A">
      <w:pPr>
        <w:pStyle w:val="Code"/>
        <w:autoSpaceDE w:val="0"/>
        <w:autoSpaceDN w:val="0"/>
      </w:pPr>
      <w:r>
        <w:tab/>
        <w:t>switch (*((*cursor)++)) {</w:t>
      </w:r>
    </w:p>
    <w:p w:rsidR="00437B3A" w:rsidRDefault="00437B3A" w:rsidP="00437B3A">
      <w:pPr>
        <w:pStyle w:val="Code"/>
        <w:autoSpaceDE w:val="0"/>
        <w:autoSpaceDN w:val="0"/>
      </w:pPr>
      <w:r>
        <w:tab/>
      </w:r>
      <w:r>
        <w:tab/>
        <w:t>case 'X': is_bytes = 1; break;</w:t>
      </w:r>
    </w:p>
    <w:p w:rsidR="00437B3A" w:rsidRDefault="00437B3A" w:rsidP="00437B3A">
      <w:pPr>
        <w:pStyle w:val="Code"/>
        <w:autoSpaceDE w:val="0"/>
        <w:autoSpaceDN w:val="0"/>
      </w:pPr>
      <w:r>
        <w:tab/>
      </w:r>
      <w:r>
        <w:tab/>
        <w:t>case 'C': is_bytes = 0; break;</w:t>
      </w:r>
    </w:p>
    <w:p w:rsidR="00437B3A" w:rsidRDefault="00437B3A" w:rsidP="00437B3A">
      <w:pPr>
        <w:pStyle w:val="Code"/>
        <w:autoSpaceDE w:val="0"/>
        <w:autoSpaceDN w:val="0"/>
      </w:pPr>
      <w:r>
        <w:tab/>
      </w:r>
      <w:r>
        <w:tab/>
        <w:t>default: return 0;</w:t>
      </w:r>
    </w:p>
    <w:p w:rsidR="00437B3A" w:rsidRDefault="00437B3A" w:rsidP="00437B3A">
      <w:pPr>
        <w:pStyle w:val="Code"/>
        <w:autoSpaceDE w:val="0"/>
        <w:autoSpaceDN w:val="0"/>
      </w:pPr>
      <w:r>
        <w:tab/>
        <w:t>}</w:t>
      </w:r>
    </w:p>
    <w:p w:rsidR="00437B3A" w:rsidRDefault="00437B3A" w:rsidP="00437B3A">
      <w:pPr>
        <w:pStyle w:val="Code"/>
        <w:autoSpaceDE w:val="0"/>
        <w:autoSpaceDN w:val="0"/>
      </w:pPr>
      <w:r>
        <w:tab/>
        <w:t>if (*((*cursor)++) != '\'') return 0;</w:t>
      </w:r>
    </w:p>
    <w:p w:rsidR="00437B3A" w:rsidRDefault="00437B3A" w:rsidP="00437B3A">
      <w:pPr>
        <w:pStyle w:val="Code"/>
        <w:autoSpaceDE w:val="0"/>
        <w:autoSpaceDN w:val="0"/>
      </w:pPr>
    </w:p>
    <w:p w:rsidR="00437B3A" w:rsidRDefault="00437B3A" w:rsidP="00437B3A">
      <w:pPr>
        <w:pStyle w:val="Code"/>
        <w:autoSpaceDE w:val="0"/>
        <w:autoSpaceDN w:val="0"/>
      </w:pPr>
      <w:r>
        <w:tab/>
        <w:t>char bytes[SIC_MAX_BYTE_LENGTH] = { 0 };</w:t>
      </w:r>
    </w:p>
    <w:p w:rsidR="00437B3A" w:rsidRDefault="00437B3A" w:rsidP="00437B3A">
      <w:pPr>
        <w:pStyle w:val="Code"/>
        <w:autoSpaceDE w:val="0"/>
        <w:autoSpaceDN w:val="0"/>
      </w:pPr>
      <w:r>
        <w:tab/>
        <w:t>unsigned char ubytes[SIC_MAX_BYTE_LENGTH] = { 0 };</w:t>
      </w:r>
    </w:p>
    <w:p w:rsidR="00437B3A" w:rsidRDefault="00437B3A" w:rsidP="00437B3A">
      <w:pPr>
        <w:pStyle w:val="Code"/>
        <w:autoSpaceDE w:val="0"/>
        <w:autoSpaceDN w:val="0"/>
      </w:pPr>
      <w:r>
        <w:tab/>
        <w:t>int index = 0;</w:t>
      </w:r>
    </w:p>
    <w:p w:rsidR="00437B3A" w:rsidRDefault="00437B3A" w:rsidP="00437B3A">
      <w:pPr>
        <w:pStyle w:val="Code"/>
        <w:autoSpaceDE w:val="0"/>
        <w:autoSpaceDN w:val="0"/>
      </w:pPr>
      <w:r>
        <w:tab/>
        <w:t>statement-&gt;operands.is_b = is_bytes;</w:t>
      </w:r>
    </w:p>
    <w:p w:rsidR="00437B3A" w:rsidRDefault="00437B3A" w:rsidP="00437B3A">
      <w:pPr>
        <w:pStyle w:val="Code"/>
        <w:autoSpaceDE w:val="0"/>
        <w:autoSpaceDN w:val="0"/>
      </w:pPr>
      <w:r>
        <w:tab/>
        <w:t>if (is_bytes) {</w:t>
      </w:r>
    </w:p>
    <w:p w:rsidR="00437B3A" w:rsidRDefault="00437B3A" w:rsidP="00437B3A">
      <w:pPr>
        <w:pStyle w:val="Code"/>
        <w:autoSpaceDE w:val="0"/>
        <w:autoSpaceDN w:val="0"/>
      </w:pPr>
      <w:r>
        <w:tab/>
      </w:r>
      <w:r>
        <w:tab/>
        <w:t>int odd = 1;</w:t>
      </w:r>
    </w:p>
    <w:p w:rsidR="00437B3A" w:rsidRDefault="00437B3A" w:rsidP="00437B3A">
      <w:pPr>
        <w:pStyle w:val="Code"/>
        <w:autoSpaceDE w:val="0"/>
        <w:autoSpaceDN w:val="0"/>
      </w:pPr>
      <w:r>
        <w:tab/>
      </w:r>
      <w:r>
        <w:tab/>
        <w:t>while (**cursor != '\'') {</w:t>
      </w:r>
    </w:p>
    <w:p w:rsidR="00437B3A" w:rsidRDefault="00437B3A" w:rsidP="00437B3A">
      <w:pPr>
        <w:pStyle w:val="Code"/>
        <w:autoSpaceDE w:val="0"/>
        <w:autoSpaceDN w:val="0"/>
      </w:pPr>
      <w:r>
        <w:tab/>
      </w:r>
      <w:r>
        <w:tab/>
      </w:r>
      <w:r>
        <w:tab/>
        <w:t>if (!**cursor) return 0;</w:t>
      </w:r>
    </w:p>
    <w:p w:rsidR="00437B3A" w:rsidRDefault="00437B3A" w:rsidP="00437B3A">
      <w:pPr>
        <w:pStyle w:val="Code"/>
        <w:autoSpaceDE w:val="0"/>
        <w:autoSpaceDN w:val="0"/>
      </w:pPr>
      <w:r>
        <w:tab/>
      </w:r>
      <w:r>
        <w:tab/>
      </w:r>
      <w:r>
        <w:tab/>
        <w:t>if (isupperxdigit(**cursor)) {</w:t>
      </w:r>
    </w:p>
    <w:p w:rsidR="00437B3A" w:rsidRDefault="00437B3A" w:rsidP="00437B3A">
      <w:pPr>
        <w:pStyle w:val="Code"/>
        <w:autoSpaceDE w:val="0"/>
        <w:autoSpaceDN w:val="0"/>
      </w:pPr>
      <w:r>
        <w:tab/>
      </w:r>
      <w:r>
        <w:tab/>
      </w:r>
      <w:r>
        <w:tab/>
      </w:r>
      <w:r>
        <w:tab/>
        <w:t>if (index == SIC_MAX_BYTE_LENGTH - 1) return 0;</w:t>
      </w:r>
    </w:p>
    <w:p w:rsidR="00437B3A" w:rsidRDefault="00437B3A" w:rsidP="00437B3A">
      <w:pPr>
        <w:pStyle w:val="Code"/>
        <w:autoSpaceDE w:val="0"/>
        <w:autoSpaceDN w:val="0"/>
      </w:pPr>
      <w:r>
        <w:tab/>
      </w:r>
      <w:r>
        <w:tab/>
      </w:r>
      <w:r>
        <w:tab/>
      </w:r>
      <w:r>
        <w:tab/>
        <w:t>int n; sscanf((*cursor)++, "%1X", &amp;n);</w:t>
      </w:r>
    </w:p>
    <w:p w:rsidR="00437B3A" w:rsidRDefault="00437B3A" w:rsidP="00437B3A">
      <w:pPr>
        <w:pStyle w:val="Code"/>
        <w:autoSpaceDE w:val="0"/>
        <w:autoSpaceDN w:val="0"/>
      </w:pPr>
    </w:p>
    <w:p w:rsidR="00437B3A" w:rsidRDefault="00437B3A" w:rsidP="00437B3A">
      <w:pPr>
        <w:pStyle w:val="Code"/>
        <w:autoSpaceDE w:val="0"/>
        <w:autoSpaceDN w:val="0"/>
      </w:pPr>
      <w:r>
        <w:tab/>
      </w:r>
      <w:r>
        <w:tab/>
      </w:r>
      <w:r>
        <w:tab/>
      </w:r>
      <w:r>
        <w:tab/>
        <w:t>if (odd) ubytes[index] += 16 * n;</w:t>
      </w:r>
    </w:p>
    <w:p w:rsidR="00437B3A" w:rsidRDefault="00437B3A" w:rsidP="00437B3A">
      <w:pPr>
        <w:pStyle w:val="Code"/>
        <w:autoSpaceDE w:val="0"/>
        <w:autoSpaceDN w:val="0"/>
      </w:pPr>
      <w:r>
        <w:tab/>
      </w:r>
      <w:r>
        <w:tab/>
      </w:r>
      <w:r>
        <w:tab/>
      </w:r>
      <w:r>
        <w:tab/>
        <w:t>else ubytes[index++] += n;</w:t>
      </w:r>
    </w:p>
    <w:p w:rsidR="00437B3A" w:rsidRDefault="00437B3A" w:rsidP="00437B3A">
      <w:pPr>
        <w:pStyle w:val="Code"/>
        <w:autoSpaceDE w:val="0"/>
        <w:autoSpaceDN w:val="0"/>
      </w:pPr>
    </w:p>
    <w:p w:rsidR="00437B3A" w:rsidRDefault="00437B3A" w:rsidP="00437B3A">
      <w:pPr>
        <w:pStyle w:val="Code"/>
        <w:autoSpaceDE w:val="0"/>
        <w:autoSpaceDN w:val="0"/>
      </w:pPr>
      <w:r>
        <w:tab/>
      </w:r>
      <w:r>
        <w:tab/>
      </w:r>
      <w:r>
        <w:tab/>
      </w:r>
      <w:r>
        <w:tab/>
        <w:t>odd = !odd;</w:t>
      </w:r>
    </w:p>
    <w:p w:rsidR="00437B3A" w:rsidRDefault="00437B3A" w:rsidP="00437B3A">
      <w:pPr>
        <w:pStyle w:val="Code"/>
        <w:autoSpaceDE w:val="0"/>
        <w:autoSpaceDN w:val="0"/>
      </w:pPr>
      <w:r>
        <w:tab/>
      </w:r>
      <w:r>
        <w:tab/>
      </w:r>
      <w:r>
        <w:tab/>
        <w:t>} else {</w:t>
      </w:r>
    </w:p>
    <w:p w:rsidR="00437B3A" w:rsidRDefault="00437B3A" w:rsidP="00437B3A">
      <w:pPr>
        <w:pStyle w:val="Code"/>
        <w:autoSpaceDE w:val="0"/>
        <w:autoSpaceDN w:val="0"/>
      </w:pPr>
      <w:r>
        <w:tab/>
      </w:r>
      <w:r>
        <w:tab/>
      </w:r>
      <w:r>
        <w:tab/>
      </w:r>
      <w:r>
        <w:tab/>
        <w:t>return 0;</w:t>
      </w:r>
    </w:p>
    <w:p w:rsidR="00437B3A" w:rsidRDefault="00437B3A" w:rsidP="00437B3A">
      <w:pPr>
        <w:pStyle w:val="Code"/>
        <w:autoSpaceDE w:val="0"/>
        <w:autoSpaceDN w:val="0"/>
      </w:pPr>
      <w:r>
        <w:tab/>
      </w:r>
      <w:r>
        <w:tab/>
      </w:r>
      <w:r>
        <w:tab/>
        <w:t>}</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r>
        <w:tab/>
      </w:r>
      <w:r>
        <w:tab/>
        <w:t>// if odd == TRUE, the number of hexes is even</w:t>
      </w:r>
    </w:p>
    <w:p w:rsidR="00437B3A" w:rsidRDefault="00437B3A" w:rsidP="00437B3A">
      <w:pPr>
        <w:pStyle w:val="Code"/>
        <w:autoSpaceDE w:val="0"/>
        <w:autoSpaceDN w:val="0"/>
      </w:pPr>
      <w:r>
        <w:tab/>
      </w:r>
      <w:r>
        <w:tab/>
        <w:t>if (!odd) index++;</w:t>
      </w:r>
    </w:p>
    <w:p w:rsidR="00437B3A" w:rsidRDefault="00437B3A" w:rsidP="00437B3A">
      <w:pPr>
        <w:pStyle w:val="Code"/>
        <w:autoSpaceDE w:val="0"/>
        <w:autoSpaceDN w:val="0"/>
      </w:pPr>
      <w:r>
        <w:tab/>
      </w:r>
      <w:r>
        <w:tab/>
        <w:t>statement-&gt;operands.is_odd_b = !odd;</w:t>
      </w:r>
    </w:p>
    <w:p w:rsidR="00437B3A" w:rsidRDefault="00437B3A" w:rsidP="00437B3A">
      <w:pPr>
        <w:pStyle w:val="Code"/>
        <w:autoSpaceDE w:val="0"/>
        <w:autoSpaceDN w:val="0"/>
      </w:pPr>
      <w:r>
        <w:tab/>
        <w:t>} else {</w:t>
      </w:r>
    </w:p>
    <w:p w:rsidR="00437B3A" w:rsidRDefault="00437B3A" w:rsidP="00437B3A">
      <w:pPr>
        <w:pStyle w:val="Code"/>
        <w:autoSpaceDE w:val="0"/>
        <w:autoSpaceDN w:val="0"/>
      </w:pPr>
      <w:r>
        <w:tab/>
      </w:r>
      <w:r>
        <w:tab/>
        <w:t>while (**cursor != '\'') {</w:t>
      </w:r>
    </w:p>
    <w:p w:rsidR="00437B3A" w:rsidRDefault="00437B3A" w:rsidP="00437B3A">
      <w:pPr>
        <w:pStyle w:val="Code"/>
        <w:autoSpaceDE w:val="0"/>
        <w:autoSpaceDN w:val="0"/>
      </w:pPr>
      <w:r>
        <w:tab/>
      </w:r>
      <w:r>
        <w:tab/>
      </w:r>
      <w:r>
        <w:tab/>
        <w:t>if (!**cursor) return 0;</w:t>
      </w:r>
    </w:p>
    <w:p w:rsidR="00437B3A" w:rsidRDefault="00437B3A" w:rsidP="00437B3A">
      <w:pPr>
        <w:pStyle w:val="Code"/>
        <w:autoSpaceDE w:val="0"/>
        <w:autoSpaceDN w:val="0"/>
      </w:pPr>
      <w:r>
        <w:tab/>
      </w:r>
      <w:r>
        <w:tab/>
      </w:r>
      <w:r>
        <w:tab/>
        <w:t>if (index == SIC_MAX_BYTE_LENGTH - 1) return 0;</w:t>
      </w:r>
    </w:p>
    <w:p w:rsidR="00437B3A" w:rsidRDefault="00437B3A" w:rsidP="00437B3A">
      <w:pPr>
        <w:pStyle w:val="Code"/>
        <w:autoSpaceDE w:val="0"/>
        <w:autoSpaceDN w:val="0"/>
      </w:pPr>
      <w:r>
        <w:tab/>
      </w:r>
      <w:r>
        <w:tab/>
      </w:r>
      <w:r>
        <w:tab/>
        <w:t>bytes[index++] = *((*cursor)++);</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r>
        <w:tab/>
      </w:r>
      <w:r>
        <w:tab/>
        <w:t>bytes[index] = '\0';</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if (*((*cursor)++) != '\'') return 0;</w:t>
      </w:r>
    </w:p>
    <w:p w:rsidR="00437B3A" w:rsidRDefault="00437B3A" w:rsidP="00437B3A">
      <w:pPr>
        <w:pStyle w:val="Code"/>
        <w:autoSpaceDE w:val="0"/>
        <w:autoSpaceDN w:val="0"/>
      </w:pPr>
      <w:r>
        <w:tab/>
        <w:t>skip_whitespaces(cursor);</w:t>
      </w:r>
    </w:p>
    <w:p w:rsidR="00437B3A" w:rsidRDefault="00437B3A" w:rsidP="00437B3A">
      <w:pPr>
        <w:pStyle w:val="Code"/>
        <w:autoSpaceDE w:val="0"/>
        <w:autoSpaceDN w:val="0"/>
      </w:pPr>
      <w:r>
        <w:tab/>
        <w:t>if (**cursor != '\0') return 0;</w:t>
      </w:r>
    </w:p>
    <w:p w:rsidR="00437B3A" w:rsidRDefault="00437B3A" w:rsidP="00437B3A">
      <w:pPr>
        <w:pStyle w:val="Code"/>
        <w:autoSpaceDE w:val="0"/>
        <w:autoSpaceDN w:val="0"/>
      </w:pPr>
    </w:p>
    <w:p w:rsidR="00437B3A" w:rsidRDefault="00437B3A" w:rsidP="00437B3A">
      <w:pPr>
        <w:pStyle w:val="Code"/>
        <w:autoSpaceDE w:val="0"/>
        <w:autoSpaceDN w:val="0"/>
      </w:pPr>
    </w:p>
    <w:p w:rsidR="00437B3A" w:rsidRDefault="00437B3A" w:rsidP="00437B3A">
      <w:pPr>
        <w:pStyle w:val="Code"/>
        <w:autoSpaceDE w:val="0"/>
        <w:autoSpaceDN w:val="0"/>
      </w:pPr>
      <w:r>
        <w:tab/>
        <w:t>if (is_bytes) {</w:t>
      </w:r>
    </w:p>
    <w:p w:rsidR="00437B3A" w:rsidRDefault="00437B3A" w:rsidP="00437B3A">
      <w:pPr>
        <w:pStyle w:val="Code"/>
        <w:autoSpaceDE w:val="0"/>
        <w:autoSpaceDN w:val="0"/>
      </w:pPr>
      <w:r>
        <w:tab/>
      </w:r>
      <w:r>
        <w:tab/>
        <w:t>statement-&gt;operands.ubytes = malloc(sizeof(unsigned char));</w:t>
      </w:r>
    </w:p>
    <w:p w:rsidR="00437B3A" w:rsidRDefault="00437B3A" w:rsidP="00437B3A">
      <w:pPr>
        <w:pStyle w:val="Code"/>
        <w:autoSpaceDE w:val="0"/>
        <w:autoSpaceDN w:val="0"/>
      </w:pPr>
      <w:r>
        <w:tab/>
      </w:r>
      <w:r>
        <w:tab/>
        <w:t>statement-&gt;operands.ulength = index;</w:t>
      </w:r>
    </w:p>
    <w:p w:rsidR="00437B3A" w:rsidRDefault="00437B3A" w:rsidP="00437B3A">
      <w:pPr>
        <w:pStyle w:val="Code"/>
        <w:autoSpaceDE w:val="0"/>
        <w:autoSpaceDN w:val="0"/>
      </w:pPr>
      <w:r>
        <w:tab/>
      </w:r>
      <w:r>
        <w:tab/>
        <w:t>for (int i = 0; i &lt; index; ++i)</w:t>
      </w:r>
    </w:p>
    <w:p w:rsidR="00437B3A" w:rsidRDefault="00437B3A" w:rsidP="00437B3A">
      <w:pPr>
        <w:pStyle w:val="Code"/>
        <w:autoSpaceDE w:val="0"/>
        <w:autoSpaceDN w:val="0"/>
      </w:pPr>
      <w:r>
        <w:tab/>
      </w:r>
      <w:r>
        <w:tab/>
      </w:r>
      <w:r>
        <w:tab/>
        <w:t>statement-&gt;operands.ubytes[i] = ubytes[i];</w:t>
      </w:r>
    </w:p>
    <w:p w:rsidR="00437B3A" w:rsidRDefault="00437B3A" w:rsidP="00437B3A">
      <w:pPr>
        <w:pStyle w:val="Code"/>
        <w:autoSpaceDE w:val="0"/>
        <w:autoSpaceDN w:val="0"/>
      </w:pPr>
      <w:r>
        <w:tab/>
        <w:t>} else {</w:t>
      </w:r>
    </w:p>
    <w:p w:rsidR="00437B3A" w:rsidRDefault="00437B3A" w:rsidP="00437B3A">
      <w:pPr>
        <w:pStyle w:val="Code"/>
        <w:autoSpaceDE w:val="0"/>
        <w:autoSpaceDN w:val="0"/>
      </w:pPr>
      <w:r>
        <w:tab/>
      </w:r>
      <w:r>
        <w:tab/>
        <w:t>statement-&gt;operands.bytes = malloc(sizeof(char) * (strlen(bytes) + 1));</w:t>
      </w:r>
    </w:p>
    <w:p w:rsidR="00437B3A" w:rsidRDefault="00437B3A" w:rsidP="00437B3A">
      <w:pPr>
        <w:pStyle w:val="Code"/>
        <w:autoSpaceDE w:val="0"/>
        <w:autoSpaceDN w:val="0"/>
      </w:pPr>
      <w:r>
        <w:tab/>
      </w:r>
      <w:r>
        <w:tab/>
        <w:t>strcpy(statement-&gt;operands.bytes, bytes);</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return 1;</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int sscan_operand(char **asm_line_cursor, SicStatement *statement) {</w:t>
      </w:r>
    </w:p>
    <w:p w:rsidR="00437B3A" w:rsidRDefault="00437B3A" w:rsidP="00437B3A">
      <w:pPr>
        <w:pStyle w:val="Code"/>
        <w:autoSpaceDE w:val="0"/>
        <w:autoSpaceDN w:val="0"/>
      </w:pPr>
      <w:r>
        <w:tab/>
        <w:t>// In all asm lines, the reserved token is preceded by an appropriate</w:t>
      </w:r>
    </w:p>
    <w:p w:rsidR="00437B3A" w:rsidRDefault="00437B3A" w:rsidP="00437B3A">
      <w:pPr>
        <w:pStyle w:val="Code"/>
        <w:autoSpaceDE w:val="0"/>
        <w:autoSpaceDN w:val="0"/>
      </w:pPr>
      <w:r>
        <w:tab/>
        <w:t>// operand for the ReservedType within statement</w:t>
      </w:r>
    </w:p>
    <w:p w:rsidR="00437B3A" w:rsidRDefault="00437B3A" w:rsidP="00437B3A">
      <w:pPr>
        <w:pStyle w:val="Code"/>
        <w:autoSpaceDE w:val="0"/>
        <w:autoSpaceDN w:val="0"/>
      </w:pPr>
      <w:r>
        <w:tab/>
        <w:t>char *first_word;</w:t>
      </w:r>
    </w:p>
    <w:p w:rsidR="00437B3A" w:rsidRDefault="00437B3A" w:rsidP="00437B3A">
      <w:pPr>
        <w:pStyle w:val="Code"/>
        <w:autoSpaceDE w:val="0"/>
        <w:autoSpaceDN w:val="0"/>
      </w:pPr>
      <w:r>
        <w:tab/>
        <w:t>char *second_word;</w:t>
      </w:r>
    </w:p>
    <w:p w:rsidR="00437B3A" w:rsidRDefault="00437B3A" w:rsidP="00437B3A">
      <w:pPr>
        <w:pStyle w:val="Code"/>
        <w:autoSpaceDE w:val="0"/>
        <w:autoSpaceDN w:val="0"/>
      </w:pPr>
      <w:r>
        <w:tab/>
        <w:t>int n;</w:t>
      </w:r>
    </w:p>
    <w:p w:rsidR="00437B3A" w:rsidRDefault="00437B3A" w:rsidP="00437B3A">
      <w:pPr>
        <w:pStyle w:val="Code"/>
        <w:autoSpaceDE w:val="0"/>
        <w:autoSpaceDN w:val="0"/>
      </w:pPr>
      <w:r>
        <w:lastRenderedPageBreak/>
        <w:tab/>
        <w:t>switch (statement-&gt;type) {</w:t>
      </w:r>
    </w:p>
    <w:p w:rsidR="00437B3A" w:rsidRDefault="00437B3A" w:rsidP="00437B3A">
      <w:pPr>
        <w:pStyle w:val="Code"/>
        <w:autoSpaceDE w:val="0"/>
        <w:autoSpaceDN w:val="0"/>
      </w:pPr>
      <w:r>
        <w:tab/>
      </w:r>
      <w:r>
        <w:tab/>
        <w:t>case MEM_OPERATION:</w:t>
      </w:r>
    </w:p>
    <w:p w:rsidR="00437B3A" w:rsidRDefault="00437B3A" w:rsidP="00437B3A">
      <w:pPr>
        <w:pStyle w:val="Code"/>
        <w:autoSpaceDE w:val="0"/>
        <w:autoSpaceDN w:val="0"/>
      </w:pPr>
      <w:r>
        <w:tab/>
      </w:r>
      <w:r>
        <w:tab/>
      </w:r>
      <w:r>
        <w:tab/>
        <w:t>first_word = sscan_word(asm_line_cursor, SSCAN_WORD_NO_COMMA);</w:t>
      </w:r>
    </w:p>
    <w:p w:rsidR="00437B3A" w:rsidRDefault="00437B3A" w:rsidP="00437B3A">
      <w:pPr>
        <w:pStyle w:val="Code"/>
        <w:autoSpaceDE w:val="0"/>
        <w:autoSpaceDN w:val="0"/>
      </w:pPr>
      <w:r>
        <w:tab/>
      </w:r>
      <w:r>
        <w:tab/>
      </w:r>
      <w:r>
        <w:tab/>
        <w:t>if (!first_word) return 0;</w:t>
      </w:r>
    </w:p>
    <w:p w:rsidR="00437B3A" w:rsidRDefault="00437B3A" w:rsidP="00437B3A">
      <w:pPr>
        <w:pStyle w:val="Code"/>
        <w:autoSpaceDE w:val="0"/>
        <w:autoSpaceDN w:val="0"/>
      </w:pPr>
      <w:r>
        <w:tab/>
      </w:r>
      <w:r>
        <w:tab/>
      </w:r>
      <w:r>
        <w:tab/>
        <w:t>if (!read_memory_operand(first_word, statement)) {</w:t>
      </w:r>
    </w:p>
    <w:p w:rsidR="00437B3A" w:rsidRDefault="00437B3A" w:rsidP="00437B3A">
      <w:pPr>
        <w:pStyle w:val="Code"/>
        <w:autoSpaceDE w:val="0"/>
        <w:autoSpaceDN w:val="0"/>
      </w:pPr>
      <w:r>
        <w:tab/>
      </w:r>
      <w:r>
        <w:tab/>
      </w:r>
      <w:r>
        <w:tab/>
      </w:r>
      <w:r>
        <w:tab/>
        <w:t>free(first_word); return 0;</w:t>
      </w:r>
    </w:p>
    <w:p w:rsidR="00437B3A" w:rsidRDefault="00437B3A" w:rsidP="00437B3A">
      <w:pPr>
        <w:pStyle w:val="Code"/>
        <w:autoSpaceDE w:val="0"/>
        <w:autoSpaceDN w:val="0"/>
      </w:pPr>
      <w:r>
        <w:tab/>
      </w:r>
      <w:r>
        <w:tab/>
      </w:r>
      <w:r>
        <w:tab/>
        <w:t>}</w:t>
      </w:r>
    </w:p>
    <w:p w:rsidR="00437B3A" w:rsidRDefault="00437B3A" w:rsidP="00437B3A">
      <w:pPr>
        <w:pStyle w:val="Code"/>
        <w:autoSpaceDE w:val="0"/>
        <w:autoSpaceDN w:val="0"/>
      </w:pPr>
    </w:p>
    <w:p w:rsidR="00437B3A" w:rsidRDefault="00437B3A" w:rsidP="00437B3A">
      <w:pPr>
        <w:pStyle w:val="Code"/>
        <w:autoSpaceDE w:val="0"/>
        <w:autoSpaceDN w:val="0"/>
      </w:pPr>
      <w:r>
        <w:tab/>
      </w:r>
      <w:r>
        <w:tab/>
      </w:r>
      <w:r>
        <w:tab/>
        <w:t>// no ,X</w:t>
      </w:r>
    </w:p>
    <w:p w:rsidR="00437B3A" w:rsidRDefault="00437B3A" w:rsidP="00437B3A">
      <w:pPr>
        <w:pStyle w:val="Code"/>
        <w:autoSpaceDE w:val="0"/>
        <w:autoSpaceDN w:val="0"/>
      </w:pPr>
      <w:r>
        <w:tab/>
      </w:r>
      <w:r>
        <w:tab/>
      </w:r>
      <w:r>
        <w:tab/>
        <w:t>skip_whitespaces(asm_line_cursor);</w:t>
      </w:r>
    </w:p>
    <w:p w:rsidR="00437B3A" w:rsidRDefault="00437B3A" w:rsidP="00437B3A">
      <w:pPr>
        <w:pStyle w:val="Code"/>
        <w:autoSpaceDE w:val="0"/>
        <w:autoSpaceDN w:val="0"/>
      </w:pPr>
      <w:r>
        <w:tab/>
      </w:r>
      <w:r>
        <w:tab/>
      </w:r>
      <w:r>
        <w:tab/>
        <w:t>if (**asm_line_cursor == '\0') {</w:t>
      </w:r>
    </w:p>
    <w:p w:rsidR="00437B3A" w:rsidRDefault="00437B3A" w:rsidP="00437B3A">
      <w:pPr>
        <w:pStyle w:val="Code"/>
        <w:autoSpaceDE w:val="0"/>
        <w:autoSpaceDN w:val="0"/>
      </w:pPr>
      <w:r>
        <w:tab/>
      </w:r>
      <w:r>
        <w:tab/>
      </w:r>
      <w:r>
        <w:tab/>
      </w:r>
      <w:r>
        <w:tab/>
        <w:t>statement-&gt;operands.x = 0; break;</w:t>
      </w:r>
    </w:p>
    <w:p w:rsidR="00437B3A" w:rsidRDefault="00437B3A" w:rsidP="00437B3A">
      <w:pPr>
        <w:pStyle w:val="Code"/>
        <w:autoSpaceDE w:val="0"/>
        <w:autoSpaceDN w:val="0"/>
      </w:pPr>
      <w:r>
        <w:tab/>
      </w:r>
      <w:r>
        <w:tab/>
      </w:r>
      <w:r>
        <w:tab/>
        <w:t>}</w:t>
      </w:r>
    </w:p>
    <w:p w:rsidR="00437B3A" w:rsidRDefault="00437B3A" w:rsidP="00437B3A">
      <w:pPr>
        <w:pStyle w:val="Code"/>
        <w:autoSpaceDE w:val="0"/>
        <w:autoSpaceDN w:val="0"/>
      </w:pPr>
      <w:r>
        <w:tab/>
      </w:r>
      <w:r>
        <w:tab/>
      </w:r>
      <w:r>
        <w:tab/>
      </w:r>
    </w:p>
    <w:p w:rsidR="00437B3A" w:rsidRDefault="00437B3A" w:rsidP="00437B3A">
      <w:pPr>
        <w:pStyle w:val="Code"/>
        <w:autoSpaceDE w:val="0"/>
        <w:autoSpaceDN w:val="0"/>
      </w:pPr>
      <w:r>
        <w:tab/>
      </w:r>
      <w:r>
        <w:tab/>
      </w:r>
      <w:r>
        <w:tab/>
        <w:t>// must have , X</w:t>
      </w:r>
    </w:p>
    <w:p w:rsidR="00437B3A" w:rsidRDefault="00437B3A" w:rsidP="00437B3A">
      <w:pPr>
        <w:pStyle w:val="Code"/>
        <w:autoSpaceDE w:val="0"/>
        <w:autoSpaceDN w:val="0"/>
      </w:pPr>
      <w:r>
        <w:tab/>
      </w:r>
      <w:r>
        <w:tab/>
      </w:r>
      <w:r>
        <w:tab/>
        <w:t>second_word = sscan_word(asm_line_cursor, SSCAN_WORD_REQUIRE_COMMA);</w:t>
      </w:r>
    </w:p>
    <w:p w:rsidR="00437B3A" w:rsidRDefault="00437B3A" w:rsidP="00437B3A">
      <w:pPr>
        <w:pStyle w:val="Code"/>
        <w:autoSpaceDE w:val="0"/>
        <w:autoSpaceDN w:val="0"/>
      </w:pPr>
      <w:r>
        <w:tab/>
      </w:r>
      <w:r>
        <w:tab/>
      </w:r>
      <w:r>
        <w:tab/>
        <w:t>if (!second_word) return 0;</w:t>
      </w:r>
    </w:p>
    <w:p w:rsidR="00437B3A" w:rsidRDefault="00437B3A" w:rsidP="00437B3A">
      <w:pPr>
        <w:pStyle w:val="Code"/>
        <w:autoSpaceDE w:val="0"/>
        <w:autoSpaceDN w:val="0"/>
      </w:pPr>
      <w:r>
        <w:tab/>
      </w:r>
      <w:r>
        <w:tab/>
      </w:r>
      <w:r>
        <w:tab/>
        <w:t>if (strcmp(second_word, "X")) {</w:t>
      </w:r>
    </w:p>
    <w:p w:rsidR="00437B3A" w:rsidRDefault="00437B3A" w:rsidP="00437B3A">
      <w:pPr>
        <w:pStyle w:val="Code"/>
        <w:autoSpaceDE w:val="0"/>
        <w:autoSpaceDN w:val="0"/>
      </w:pPr>
      <w:r>
        <w:tab/>
      </w:r>
      <w:r>
        <w:tab/>
      </w:r>
      <w:r>
        <w:tab/>
      </w:r>
      <w:r>
        <w:tab/>
        <w:t>free(second_word);</w:t>
      </w:r>
    </w:p>
    <w:p w:rsidR="00437B3A" w:rsidRDefault="00437B3A" w:rsidP="00437B3A">
      <w:pPr>
        <w:pStyle w:val="Code"/>
        <w:autoSpaceDE w:val="0"/>
        <w:autoSpaceDN w:val="0"/>
      </w:pPr>
      <w:r>
        <w:tab/>
      </w:r>
      <w:r>
        <w:tab/>
      </w:r>
      <w:r>
        <w:tab/>
      </w:r>
      <w:r>
        <w:tab/>
        <w:t>return 0;</w:t>
      </w:r>
    </w:p>
    <w:p w:rsidR="00437B3A" w:rsidRDefault="00437B3A" w:rsidP="00437B3A">
      <w:pPr>
        <w:pStyle w:val="Code"/>
        <w:autoSpaceDE w:val="0"/>
        <w:autoSpaceDN w:val="0"/>
      </w:pPr>
      <w:r>
        <w:tab/>
      </w:r>
      <w:r>
        <w:tab/>
      </w:r>
      <w:r>
        <w:tab/>
        <w:t>}</w:t>
      </w:r>
    </w:p>
    <w:p w:rsidR="00437B3A" w:rsidRDefault="00437B3A" w:rsidP="00437B3A">
      <w:pPr>
        <w:pStyle w:val="Code"/>
        <w:autoSpaceDE w:val="0"/>
        <w:autoSpaceDN w:val="0"/>
      </w:pPr>
      <w:r>
        <w:tab/>
      </w:r>
      <w:r>
        <w:tab/>
      </w:r>
      <w:r>
        <w:tab/>
        <w:t>statement-&gt;operands.x = 1;</w:t>
      </w:r>
    </w:p>
    <w:p w:rsidR="00437B3A" w:rsidRDefault="00437B3A" w:rsidP="00437B3A">
      <w:pPr>
        <w:pStyle w:val="Code"/>
        <w:autoSpaceDE w:val="0"/>
        <w:autoSpaceDN w:val="0"/>
      </w:pPr>
      <w:r>
        <w:tab/>
      </w:r>
      <w:r>
        <w:tab/>
      </w:r>
      <w:r>
        <w:tab/>
        <w:t>free(second_word);</w:t>
      </w:r>
    </w:p>
    <w:p w:rsidR="00437B3A" w:rsidRDefault="00437B3A" w:rsidP="00437B3A">
      <w:pPr>
        <w:pStyle w:val="Code"/>
        <w:autoSpaceDE w:val="0"/>
        <w:autoSpaceDN w:val="0"/>
      </w:pPr>
      <w:r>
        <w:tab/>
      </w:r>
      <w:r>
        <w:tab/>
      </w:r>
      <w:r>
        <w:tab/>
        <w:t>break;</w:t>
      </w:r>
    </w:p>
    <w:p w:rsidR="00437B3A" w:rsidRDefault="00437B3A" w:rsidP="00437B3A">
      <w:pPr>
        <w:pStyle w:val="Code"/>
        <w:autoSpaceDE w:val="0"/>
        <w:autoSpaceDN w:val="0"/>
      </w:pPr>
    </w:p>
    <w:p w:rsidR="00437B3A" w:rsidRDefault="00437B3A" w:rsidP="00437B3A">
      <w:pPr>
        <w:pStyle w:val="Code"/>
        <w:autoSpaceDE w:val="0"/>
        <w:autoSpaceDN w:val="0"/>
      </w:pPr>
      <w:r>
        <w:tab/>
      </w:r>
      <w:r>
        <w:tab/>
        <w:t>case REG_OPERATION:</w:t>
      </w:r>
    </w:p>
    <w:p w:rsidR="00437B3A" w:rsidRDefault="00437B3A" w:rsidP="00437B3A">
      <w:pPr>
        <w:pStyle w:val="Code"/>
        <w:autoSpaceDE w:val="0"/>
        <w:autoSpaceDN w:val="0"/>
      </w:pPr>
      <w:r>
        <w:tab/>
      </w:r>
      <w:r>
        <w:tab/>
      </w:r>
      <w:r>
        <w:tab/>
        <w:t xml:space="preserve">if (!sscan_register(asm_line_cursor, </w:t>
      </w:r>
    </w:p>
    <w:p w:rsidR="00437B3A" w:rsidRDefault="00437B3A" w:rsidP="00437B3A">
      <w:pPr>
        <w:pStyle w:val="Code"/>
        <w:autoSpaceDE w:val="0"/>
        <w:autoSpaceDN w:val="0"/>
      </w:pPr>
      <w:r>
        <w:tab/>
      </w:r>
      <w:r>
        <w:tab/>
      </w:r>
      <w:r>
        <w:tab/>
      </w:r>
      <w:r>
        <w:tab/>
      </w:r>
      <w:r>
        <w:tab/>
      </w:r>
      <w:r>
        <w:tab/>
        <w:t>&amp;statement-&gt;operands.r, SSCAN_NO_COMMA))</w:t>
      </w:r>
    </w:p>
    <w:p w:rsidR="00437B3A" w:rsidRDefault="00437B3A" w:rsidP="00437B3A">
      <w:pPr>
        <w:pStyle w:val="Code"/>
        <w:autoSpaceDE w:val="0"/>
        <w:autoSpaceDN w:val="0"/>
      </w:pPr>
      <w:r>
        <w:tab/>
      </w:r>
      <w:r>
        <w:tab/>
      </w:r>
      <w:r>
        <w:tab/>
      </w:r>
      <w:r>
        <w:tab/>
        <w:t>return 0;</w:t>
      </w:r>
    </w:p>
    <w:p w:rsidR="00437B3A" w:rsidRDefault="00437B3A" w:rsidP="00437B3A">
      <w:pPr>
        <w:pStyle w:val="Code"/>
        <w:autoSpaceDE w:val="0"/>
        <w:autoSpaceDN w:val="0"/>
      </w:pPr>
      <w:r>
        <w:tab/>
      </w:r>
      <w:r>
        <w:tab/>
      </w:r>
      <w:r>
        <w:tab/>
        <w:t>break;</w:t>
      </w:r>
    </w:p>
    <w:p w:rsidR="00437B3A" w:rsidRDefault="00437B3A" w:rsidP="00437B3A">
      <w:pPr>
        <w:pStyle w:val="Code"/>
        <w:autoSpaceDE w:val="0"/>
        <w:autoSpaceDN w:val="0"/>
      </w:pPr>
    </w:p>
    <w:p w:rsidR="00437B3A" w:rsidRDefault="00437B3A" w:rsidP="00437B3A">
      <w:pPr>
        <w:pStyle w:val="Code"/>
        <w:autoSpaceDE w:val="0"/>
        <w:autoSpaceDN w:val="0"/>
      </w:pPr>
      <w:r>
        <w:tab/>
      </w:r>
      <w:r>
        <w:tab/>
        <w:t>case REG_PAIR_OPERATION:</w:t>
      </w:r>
    </w:p>
    <w:p w:rsidR="00437B3A" w:rsidRDefault="00437B3A" w:rsidP="00437B3A">
      <w:pPr>
        <w:pStyle w:val="Code"/>
        <w:autoSpaceDE w:val="0"/>
        <w:autoSpaceDN w:val="0"/>
      </w:pPr>
      <w:r>
        <w:tab/>
      </w:r>
      <w:r>
        <w:tab/>
      </w:r>
      <w:r>
        <w:tab/>
        <w:t xml:space="preserve">if (!sscan_register(asm_line_cursor, </w:t>
      </w:r>
    </w:p>
    <w:p w:rsidR="00437B3A" w:rsidRDefault="00437B3A" w:rsidP="00437B3A">
      <w:pPr>
        <w:pStyle w:val="Code"/>
        <w:autoSpaceDE w:val="0"/>
        <w:autoSpaceDN w:val="0"/>
      </w:pPr>
      <w:r>
        <w:tab/>
      </w:r>
      <w:r>
        <w:tab/>
      </w:r>
      <w:r>
        <w:tab/>
      </w:r>
      <w:r>
        <w:tab/>
      </w:r>
      <w:r>
        <w:tab/>
      </w:r>
      <w:r>
        <w:tab/>
        <w:t>&amp;statement-&gt;operands.r1, SSCAN_NO_COMMA))</w:t>
      </w:r>
    </w:p>
    <w:p w:rsidR="00437B3A" w:rsidRDefault="00437B3A" w:rsidP="00437B3A">
      <w:pPr>
        <w:pStyle w:val="Code"/>
        <w:autoSpaceDE w:val="0"/>
        <w:autoSpaceDN w:val="0"/>
      </w:pPr>
      <w:r>
        <w:tab/>
      </w:r>
      <w:r>
        <w:tab/>
      </w:r>
      <w:r>
        <w:tab/>
      </w:r>
      <w:r>
        <w:tab/>
        <w:t>return 0;</w:t>
      </w:r>
    </w:p>
    <w:p w:rsidR="00437B3A" w:rsidRDefault="00437B3A" w:rsidP="00437B3A">
      <w:pPr>
        <w:pStyle w:val="Code"/>
        <w:autoSpaceDE w:val="0"/>
        <w:autoSpaceDN w:val="0"/>
      </w:pPr>
      <w:r>
        <w:tab/>
      </w:r>
      <w:r>
        <w:tab/>
      </w:r>
      <w:r>
        <w:tab/>
        <w:t xml:space="preserve">if (!sscan_register(asm_line_cursor, </w:t>
      </w:r>
    </w:p>
    <w:p w:rsidR="00437B3A" w:rsidRDefault="00437B3A" w:rsidP="00437B3A">
      <w:pPr>
        <w:pStyle w:val="Code"/>
        <w:autoSpaceDE w:val="0"/>
        <w:autoSpaceDN w:val="0"/>
      </w:pPr>
      <w:r>
        <w:tab/>
      </w:r>
      <w:r>
        <w:tab/>
      </w:r>
      <w:r>
        <w:tab/>
      </w:r>
      <w:r>
        <w:tab/>
      </w:r>
      <w:r>
        <w:tab/>
      </w:r>
      <w:r>
        <w:tab/>
        <w:t>&amp;statement-&gt;operands.r2, SSCAN_REQUIRE_COMMA))</w:t>
      </w:r>
    </w:p>
    <w:p w:rsidR="00437B3A" w:rsidRDefault="00437B3A" w:rsidP="00437B3A">
      <w:pPr>
        <w:pStyle w:val="Code"/>
        <w:autoSpaceDE w:val="0"/>
        <w:autoSpaceDN w:val="0"/>
      </w:pPr>
      <w:r>
        <w:tab/>
      </w:r>
      <w:r>
        <w:tab/>
      </w:r>
      <w:r>
        <w:tab/>
      </w:r>
      <w:r>
        <w:tab/>
        <w:t>return 0;</w:t>
      </w:r>
    </w:p>
    <w:p w:rsidR="00437B3A" w:rsidRDefault="00437B3A" w:rsidP="00437B3A">
      <w:pPr>
        <w:pStyle w:val="Code"/>
        <w:autoSpaceDE w:val="0"/>
        <w:autoSpaceDN w:val="0"/>
      </w:pPr>
      <w:r>
        <w:tab/>
      </w:r>
      <w:r>
        <w:tab/>
      </w:r>
      <w:r>
        <w:tab/>
        <w:t>break;</w:t>
      </w:r>
    </w:p>
    <w:p w:rsidR="00437B3A" w:rsidRDefault="00437B3A" w:rsidP="00437B3A">
      <w:pPr>
        <w:pStyle w:val="Code"/>
        <w:autoSpaceDE w:val="0"/>
        <w:autoSpaceDN w:val="0"/>
      </w:pPr>
    </w:p>
    <w:p w:rsidR="00437B3A" w:rsidRDefault="00437B3A" w:rsidP="00437B3A">
      <w:pPr>
        <w:pStyle w:val="Code"/>
        <w:autoSpaceDE w:val="0"/>
        <w:autoSpaceDN w:val="0"/>
      </w:pPr>
      <w:r>
        <w:tab/>
      </w:r>
      <w:r>
        <w:tab/>
        <w:t>case BLANK_OPERATION: break;</w:t>
      </w:r>
    </w:p>
    <w:p w:rsidR="00437B3A" w:rsidRDefault="00437B3A" w:rsidP="00437B3A">
      <w:pPr>
        <w:pStyle w:val="Code"/>
        <w:autoSpaceDE w:val="0"/>
        <w:autoSpaceDN w:val="0"/>
      </w:pPr>
    </w:p>
    <w:p w:rsidR="00437B3A" w:rsidRDefault="00437B3A" w:rsidP="00437B3A">
      <w:pPr>
        <w:pStyle w:val="Code"/>
        <w:autoSpaceDE w:val="0"/>
        <w:autoSpaceDN w:val="0"/>
      </w:pPr>
      <w:r>
        <w:tab/>
      </w:r>
      <w:r>
        <w:tab/>
        <w:t>case BYTE:</w:t>
      </w:r>
    </w:p>
    <w:p w:rsidR="00437B3A" w:rsidRDefault="00437B3A" w:rsidP="00437B3A">
      <w:pPr>
        <w:pStyle w:val="Code"/>
        <w:autoSpaceDE w:val="0"/>
        <w:autoSpaceDN w:val="0"/>
      </w:pPr>
      <w:r>
        <w:tab/>
      </w:r>
      <w:r>
        <w:tab/>
      </w:r>
      <w:r>
        <w:tab/>
        <w:t>if (!sscan_bytes(asm_line_cursor, statement))</w:t>
      </w:r>
    </w:p>
    <w:p w:rsidR="00437B3A" w:rsidRDefault="00437B3A" w:rsidP="00437B3A">
      <w:pPr>
        <w:pStyle w:val="Code"/>
        <w:autoSpaceDE w:val="0"/>
        <w:autoSpaceDN w:val="0"/>
      </w:pPr>
      <w:r>
        <w:tab/>
      </w:r>
      <w:r>
        <w:tab/>
      </w:r>
      <w:r>
        <w:tab/>
      </w:r>
      <w:r>
        <w:tab/>
        <w:t>return 0;</w:t>
      </w:r>
    </w:p>
    <w:p w:rsidR="00437B3A" w:rsidRDefault="00437B3A" w:rsidP="00437B3A">
      <w:pPr>
        <w:pStyle w:val="Code"/>
        <w:autoSpaceDE w:val="0"/>
        <w:autoSpaceDN w:val="0"/>
      </w:pPr>
      <w:r>
        <w:tab/>
      </w:r>
      <w:r>
        <w:tab/>
      </w:r>
      <w:r>
        <w:tab/>
        <w:t>break;</w:t>
      </w:r>
    </w:p>
    <w:p w:rsidR="00437B3A" w:rsidRDefault="00437B3A" w:rsidP="00437B3A">
      <w:pPr>
        <w:pStyle w:val="Code"/>
        <w:autoSpaceDE w:val="0"/>
        <w:autoSpaceDN w:val="0"/>
      </w:pPr>
    </w:p>
    <w:p w:rsidR="00437B3A" w:rsidRDefault="00437B3A" w:rsidP="00437B3A">
      <w:pPr>
        <w:pStyle w:val="Code"/>
        <w:autoSpaceDE w:val="0"/>
        <w:autoSpaceDN w:val="0"/>
      </w:pPr>
      <w:r>
        <w:tab/>
      </w:r>
      <w:r>
        <w:tab/>
        <w:t>case WORD:</w:t>
      </w:r>
    </w:p>
    <w:p w:rsidR="00437B3A" w:rsidRDefault="00437B3A" w:rsidP="00437B3A">
      <w:pPr>
        <w:pStyle w:val="Code"/>
        <w:autoSpaceDE w:val="0"/>
        <w:autoSpaceDN w:val="0"/>
      </w:pPr>
      <w:r>
        <w:tab/>
      </w:r>
      <w:r>
        <w:tab/>
      </w:r>
      <w:r>
        <w:tab/>
        <w:t>if ((n = sscan_int(asm_line_cursor, SSCAN_NO_COMMA)) &lt; 0)</w:t>
      </w:r>
    </w:p>
    <w:p w:rsidR="00437B3A" w:rsidRDefault="00437B3A" w:rsidP="00437B3A">
      <w:pPr>
        <w:pStyle w:val="Code"/>
        <w:autoSpaceDE w:val="0"/>
        <w:autoSpaceDN w:val="0"/>
      </w:pPr>
      <w:r>
        <w:tab/>
      </w:r>
      <w:r>
        <w:tab/>
      </w:r>
      <w:r>
        <w:tab/>
      </w:r>
      <w:r>
        <w:tab/>
        <w:t>return 0;</w:t>
      </w:r>
    </w:p>
    <w:p w:rsidR="00437B3A" w:rsidRDefault="00437B3A" w:rsidP="00437B3A">
      <w:pPr>
        <w:pStyle w:val="Code"/>
        <w:autoSpaceDE w:val="0"/>
        <w:autoSpaceDN w:val="0"/>
      </w:pPr>
      <w:r>
        <w:tab/>
      </w:r>
      <w:r>
        <w:tab/>
      </w:r>
      <w:r>
        <w:tab/>
        <w:t>statement-&gt;operands.word = n;</w:t>
      </w:r>
    </w:p>
    <w:p w:rsidR="00437B3A" w:rsidRDefault="00437B3A" w:rsidP="00437B3A">
      <w:pPr>
        <w:pStyle w:val="Code"/>
        <w:autoSpaceDE w:val="0"/>
        <w:autoSpaceDN w:val="0"/>
      </w:pPr>
      <w:r>
        <w:tab/>
      </w:r>
      <w:r>
        <w:tab/>
      </w:r>
      <w:r>
        <w:tab/>
        <w:t>break;</w:t>
      </w:r>
    </w:p>
    <w:p w:rsidR="00437B3A" w:rsidRDefault="00437B3A" w:rsidP="00437B3A">
      <w:pPr>
        <w:pStyle w:val="Code"/>
        <w:autoSpaceDE w:val="0"/>
        <w:autoSpaceDN w:val="0"/>
      </w:pPr>
    </w:p>
    <w:p w:rsidR="00437B3A" w:rsidRDefault="00437B3A" w:rsidP="00437B3A">
      <w:pPr>
        <w:pStyle w:val="Code"/>
        <w:autoSpaceDE w:val="0"/>
        <w:autoSpaceDN w:val="0"/>
      </w:pPr>
      <w:r>
        <w:tab/>
      </w:r>
      <w:r>
        <w:tab/>
        <w:t>case RBYTE:</w:t>
      </w:r>
    </w:p>
    <w:p w:rsidR="00437B3A" w:rsidRDefault="00437B3A" w:rsidP="00437B3A">
      <w:pPr>
        <w:pStyle w:val="Code"/>
        <w:autoSpaceDE w:val="0"/>
        <w:autoSpaceDN w:val="0"/>
      </w:pPr>
      <w:r>
        <w:tab/>
      </w:r>
      <w:r>
        <w:tab/>
      </w:r>
      <w:r>
        <w:tab/>
        <w:t>if ((n = sscan_int(asm_line_cursor, SSCAN_NO_COMMA)) &lt; 0)</w:t>
      </w:r>
    </w:p>
    <w:p w:rsidR="00437B3A" w:rsidRDefault="00437B3A" w:rsidP="00437B3A">
      <w:pPr>
        <w:pStyle w:val="Code"/>
        <w:autoSpaceDE w:val="0"/>
        <w:autoSpaceDN w:val="0"/>
      </w:pPr>
      <w:r>
        <w:tab/>
      </w:r>
      <w:r>
        <w:tab/>
      </w:r>
      <w:r>
        <w:tab/>
      </w:r>
      <w:r>
        <w:tab/>
        <w:t>return 0;</w:t>
      </w:r>
    </w:p>
    <w:p w:rsidR="00437B3A" w:rsidRDefault="00437B3A" w:rsidP="00437B3A">
      <w:pPr>
        <w:pStyle w:val="Code"/>
        <w:autoSpaceDE w:val="0"/>
        <w:autoSpaceDN w:val="0"/>
      </w:pPr>
      <w:r>
        <w:tab/>
      </w:r>
      <w:r>
        <w:tab/>
      </w:r>
      <w:r>
        <w:tab/>
        <w:t>statement-&gt;operands.rsize = n;</w:t>
      </w:r>
    </w:p>
    <w:p w:rsidR="00437B3A" w:rsidRDefault="00437B3A" w:rsidP="00437B3A">
      <w:pPr>
        <w:pStyle w:val="Code"/>
        <w:autoSpaceDE w:val="0"/>
        <w:autoSpaceDN w:val="0"/>
      </w:pPr>
      <w:r>
        <w:tab/>
      </w:r>
      <w:r>
        <w:tab/>
      </w:r>
      <w:r>
        <w:tab/>
        <w:t>break;</w:t>
      </w:r>
    </w:p>
    <w:p w:rsidR="00437B3A" w:rsidRDefault="00437B3A" w:rsidP="00437B3A">
      <w:pPr>
        <w:pStyle w:val="Code"/>
        <w:autoSpaceDE w:val="0"/>
        <w:autoSpaceDN w:val="0"/>
      </w:pPr>
    </w:p>
    <w:p w:rsidR="00437B3A" w:rsidRDefault="00437B3A" w:rsidP="00437B3A">
      <w:pPr>
        <w:pStyle w:val="Code"/>
        <w:autoSpaceDE w:val="0"/>
        <w:autoSpaceDN w:val="0"/>
      </w:pPr>
      <w:r>
        <w:tab/>
      </w:r>
      <w:r>
        <w:tab/>
        <w:t>case RWORD:</w:t>
      </w:r>
    </w:p>
    <w:p w:rsidR="00437B3A" w:rsidRDefault="00437B3A" w:rsidP="00437B3A">
      <w:pPr>
        <w:pStyle w:val="Code"/>
        <w:autoSpaceDE w:val="0"/>
        <w:autoSpaceDN w:val="0"/>
      </w:pPr>
      <w:r>
        <w:tab/>
      </w:r>
      <w:r>
        <w:tab/>
      </w:r>
      <w:r>
        <w:tab/>
        <w:t>if ((n = sscan_int(asm_line_cursor, SSCAN_NO_COMMA)) &lt; 0)</w:t>
      </w:r>
    </w:p>
    <w:p w:rsidR="00437B3A" w:rsidRDefault="00437B3A" w:rsidP="00437B3A">
      <w:pPr>
        <w:pStyle w:val="Code"/>
        <w:autoSpaceDE w:val="0"/>
        <w:autoSpaceDN w:val="0"/>
      </w:pPr>
      <w:r>
        <w:tab/>
      </w:r>
      <w:r>
        <w:tab/>
      </w:r>
      <w:r>
        <w:tab/>
      </w:r>
      <w:r>
        <w:tab/>
        <w:t>return 0;</w:t>
      </w:r>
    </w:p>
    <w:p w:rsidR="00437B3A" w:rsidRDefault="00437B3A" w:rsidP="00437B3A">
      <w:pPr>
        <w:pStyle w:val="Code"/>
        <w:autoSpaceDE w:val="0"/>
        <w:autoSpaceDN w:val="0"/>
      </w:pPr>
      <w:r>
        <w:tab/>
      </w:r>
      <w:r>
        <w:tab/>
      </w:r>
      <w:r>
        <w:tab/>
        <w:t>statement-&gt;operands.rsize = n * 3;</w:t>
      </w:r>
    </w:p>
    <w:p w:rsidR="00437B3A" w:rsidRDefault="00437B3A" w:rsidP="00437B3A">
      <w:pPr>
        <w:pStyle w:val="Code"/>
        <w:autoSpaceDE w:val="0"/>
        <w:autoSpaceDN w:val="0"/>
      </w:pPr>
      <w:r>
        <w:tab/>
      </w:r>
      <w:r>
        <w:tab/>
      </w:r>
      <w:r>
        <w:tab/>
        <w:t>break;</w:t>
      </w:r>
    </w:p>
    <w:p w:rsidR="00437B3A" w:rsidRDefault="00437B3A" w:rsidP="00437B3A">
      <w:pPr>
        <w:pStyle w:val="Code"/>
        <w:autoSpaceDE w:val="0"/>
        <w:autoSpaceDN w:val="0"/>
      </w:pPr>
    </w:p>
    <w:p w:rsidR="00437B3A" w:rsidRDefault="00437B3A" w:rsidP="00437B3A">
      <w:pPr>
        <w:pStyle w:val="Code"/>
        <w:autoSpaceDE w:val="0"/>
        <w:autoSpaceDN w:val="0"/>
      </w:pPr>
      <w:r>
        <w:tab/>
      </w:r>
      <w:r>
        <w:tab/>
        <w:t>case START:</w:t>
      </w:r>
    </w:p>
    <w:p w:rsidR="00437B3A" w:rsidRDefault="00437B3A" w:rsidP="00437B3A">
      <w:pPr>
        <w:pStyle w:val="Code"/>
        <w:autoSpaceDE w:val="0"/>
        <w:autoSpaceDN w:val="0"/>
      </w:pPr>
      <w:r>
        <w:tab/>
      </w:r>
      <w:r>
        <w:tab/>
      </w:r>
      <w:r>
        <w:tab/>
        <w:t>if ((n = sscan_int(asm_line_cursor, SSCAN_NO_COMMA)) &lt; 0) {</w:t>
      </w:r>
    </w:p>
    <w:p w:rsidR="00437B3A" w:rsidRDefault="00437B3A" w:rsidP="00437B3A">
      <w:pPr>
        <w:pStyle w:val="Code"/>
        <w:autoSpaceDE w:val="0"/>
        <w:autoSpaceDN w:val="0"/>
      </w:pPr>
      <w:r>
        <w:lastRenderedPageBreak/>
        <w:tab/>
      </w:r>
      <w:r>
        <w:tab/>
      </w:r>
      <w:r>
        <w:tab/>
      </w:r>
      <w:r>
        <w:tab/>
        <w:t>return 0;</w:t>
      </w:r>
    </w:p>
    <w:p w:rsidR="00437B3A" w:rsidRDefault="00437B3A" w:rsidP="00437B3A">
      <w:pPr>
        <w:pStyle w:val="Code"/>
        <w:autoSpaceDE w:val="0"/>
        <w:autoSpaceDN w:val="0"/>
      </w:pPr>
      <w:r>
        <w:tab/>
      </w:r>
      <w:r>
        <w:tab/>
      </w:r>
      <w:r>
        <w:tab/>
        <w:t>}</w:t>
      </w:r>
    </w:p>
    <w:p w:rsidR="00437B3A" w:rsidRDefault="00437B3A" w:rsidP="00437B3A">
      <w:pPr>
        <w:pStyle w:val="Code"/>
        <w:autoSpaceDE w:val="0"/>
        <w:autoSpaceDN w:val="0"/>
      </w:pPr>
      <w:r>
        <w:tab/>
      </w:r>
      <w:r>
        <w:tab/>
      </w:r>
      <w:r>
        <w:tab/>
        <w:t>statement-&gt;operands.start_address = n;</w:t>
      </w:r>
    </w:p>
    <w:p w:rsidR="00437B3A" w:rsidRDefault="00437B3A" w:rsidP="00437B3A">
      <w:pPr>
        <w:pStyle w:val="Code"/>
        <w:autoSpaceDE w:val="0"/>
        <w:autoSpaceDN w:val="0"/>
      </w:pPr>
      <w:r>
        <w:tab/>
      </w:r>
      <w:r>
        <w:tab/>
      </w:r>
      <w:r>
        <w:tab/>
        <w:t>break;</w:t>
      </w:r>
    </w:p>
    <w:p w:rsidR="00437B3A" w:rsidRDefault="00437B3A" w:rsidP="00437B3A">
      <w:pPr>
        <w:pStyle w:val="Code"/>
        <w:autoSpaceDE w:val="0"/>
        <w:autoSpaceDN w:val="0"/>
      </w:pPr>
    </w:p>
    <w:p w:rsidR="00437B3A" w:rsidRDefault="00437B3A" w:rsidP="00437B3A">
      <w:pPr>
        <w:pStyle w:val="Code"/>
        <w:autoSpaceDE w:val="0"/>
        <w:autoSpaceDN w:val="0"/>
      </w:pPr>
      <w:r>
        <w:tab/>
      </w:r>
      <w:r>
        <w:tab/>
        <w:t>case END:</w:t>
      </w:r>
    </w:p>
    <w:p w:rsidR="00437B3A" w:rsidRDefault="00437B3A" w:rsidP="00437B3A">
      <w:pPr>
        <w:pStyle w:val="Code"/>
        <w:autoSpaceDE w:val="0"/>
        <w:autoSpaceDN w:val="0"/>
      </w:pPr>
      <w:r>
        <w:tab/>
      </w:r>
      <w:r>
        <w:tab/>
      </w:r>
      <w:r>
        <w:tab/>
        <w:t>first_word = sscan_word(asm_line_cursor, SSCAN_WORD_NO_COMMA);</w:t>
      </w:r>
    </w:p>
    <w:p w:rsidR="00437B3A" w:rsidRDefault="00437B3A" w:rsidP="00437B3A">
      <w:pPr>
        <w:pStyle w:val="Code"/>
        <w:autoSpaceDE w:val="0"/>
        <w:autoSpaceDN w:val="0"/>
      </w:pPr>
      <w:r>
        <w:tab/>
      </w:r>
      <w:r>
        <w:tab/>
      </w:r>
      <w:r>
        <w:tab/>
        <w:t>if (first_word) {</w:t>
      </w:r>
    </w:p>
    <w:p w:rsidR="00437B3A" w:rsidRDefault="00437B3A" w:rsidP="00437B3A">
      <w:pPr>
        <w:pStyle w:val="Code"/>
        <w:autoSpaceDE w:val="0"/>
        <w:autoSpaceDN w:val="0"/>
      </w:pPr>
      <w:r>
        <w:tab/>
      </w:r>
      <w:r>
        <w:tab/>
      </w:r>
      <w:r>
        <w:tab/>
      </w:r>
      <w:r>
        <w:tab/>
        <w:t>if (strlen(first_word) &gt;= SIC_LABEL_LENGTH) return 0;</w:t>
      </w:r>
    </w:p>
    <w:p w:rsidR="00437B3A" w:rsidRDefault="00437B3A" w:rsidP="00437B3A">
      <w:pPr>
        <w:pStyle w:val="Code"/>
        <w:autoSpaceDE w:val="0"/>
        <w:autoSpaceDN w:val="0"/>
      </w:pPr>
      <w:r>
        <w:tab/>
      </w:r>
      <w:r>
        <w:tab/>
      </w:r>
      <w:r>
        <w:tab/>
      </w:r>
      <w:r>
        <w:tab/>
        <w:t>strcpy(statement-&gt;operands.label, first_word);</w:t>
      </w:r>
    </w:p>
    <w:p w:rsidR="00437B3A" w:rsidRDefault="00437B3A" w:rsidP="00437B3A">
      <w:pPr>
        <w:pStyle w:val="Code"/>
        <w:autoSpaceDE w:val="0"/>
        <w:autoSpaceDN w:val="0"/>
      </w:pPr>
      <w:r>
        <w:tab/>
      </w:r>
      <w:r>
        <w:tab/>
      </w:r>
      <w:r>
        <w:tab/>
      </w:r>
      <w:r>
        <w:tab/>
        <w:t>free(first_word);</w:t>
      </w:r>
    </w:p>
    <w:p w:rsidR="00437B3A" w:rsidRDefault="00437B3A" w:rsidP="00437B3A">
      <w:pPr>
        <w:pStyle w:val="Code"/>
        <w:autoSpaceDE w:val="0"/>
        <w:autoSpaceDN w:val="0"/>
      </w:pPr>
      <w:r>
        <w:tab/>
      </w:r>
      <w:r>
        <w:tab/>
      </w:r>
      <w:r>
        <w:tab/>
        <w:t>} else statement-&gt;operands.label[0] = '\0';</w:t>
      </w:r>
    </w:p>
    <w:p w:rsidR="00437B3A" w:rsidRDefault="00437B3A" w:rsidP="00437B3A">
      <w:pPr>
        <w:pStyle w:val="Code"/>
        <w:autoSpaceDE w:val="0"/>
        <w:autoSpaceDN w:val="0"/>
      </w:pPr>
      <w:r>
        <w:tab/>
      </w:r>
      <w:r>
        <w:tab/>
      </w:r>
      <w:r>
        <w:tab/>
        <w:t>break;</w:t>
      </w:r>
    </w:p>
    <w:p w:rsidR="00437B3A" w:rsidRDefault="00437B3A" w:rsidP="00437B3A">
      <w:pPr>
        <w:pStyle w:val="Code"/>
        <w:autoSpaceDE w:val="0"/>
        <w:autoSpaceDN w:val="0"/>
      </w:pPr>
    </w:p>
    <w:p w:rsidR="00437B3A" w:rsidRDefault="00437B3A" w:rsidP="00437B3A">
      <w:pPr>
        <w:pStyle w:val="Code"/>
        <w:autoSpaceDE w:val="0"/>
        <w:autoSpaceDN w:val="0"/>
      </w:pPr>
      <w:r>
        <w:tab/>
      </w:r>
      <w:r>
        <w:tab/>
        <w:t>case BASE:</w:t>
      </w:r>
    </w:p>
    <w:p w:rsidR="00437B3A" w:rsidRDefault="00437B3A" w:rsidP="00437B3A">
      <w:pPr>
        <w:pStyle w:val="Code"/>
        <w:autoSpaceDE w:val="0"/>
        <w:autoSpaceDN w:val="0"/>
      </w:pPr>
      <w:r>
        <w:tab/>
      </w:r>
      <w:r>
        <w:tab/>
      </w:r>
      <w:r>
        <w:tab/>
        <w:t>first_word = sscan_word(asm_line_cursor, SSCAN_WORD_NO_COMMA);</w:t>
      </w:r>
    </w:p>
    <w:p w:rsidR="00437B3A" w:rsidRDefault="00437B3A" w:rsidP="00437B3A">
      <w:pPr>
        <w:pStyle w:val="Code"/>
        <w:autoSpaceDE w:val="0"/>
        <w:autoSpaceDN w:val="0"/>
      </w:pPr>
      <w:r>
        <w:tab/>
      </w:r>
      <w:r>
        <w:tab/>
      </w:r>
      <w:r>
        <w:tab/>
        <w:t>if (strlen(first_word) &gt;= SIC_LABEL_LENGTH) return 0;</w:t>
      </w:r>
    </w:p>
    <w:p w:rsidR="00437B3A" w:rsidRDefault="00437B3A" w:rsidP="00437B3A">
      <w:pPr>
        <w:pStyle w:val="Code"/>
        <w:autoSpaceDE w:val="0"/>
        <w:autoSpaceDN w:val="0"/>
      </w:pPr>
      <w:r>
        <w:tab/>
      </w:r>
      <w:r>
        <w:tab/>
      </w:r>
      <w:r>
        <w:tab/>
        <w:t>strcpy(statement-&gt;operands.label, first_word);</w:t>
      </w:r>
    </w:p>
    <w:p w:rsidR="00437B3A" w:rsidRDefault="00437B3A" w:rsidP="00437B3A">
      <w:pPr>
        <w:pStyle w:val="Code"/>
        <w:autoSpaceDE w:val="0"/>
        <w:autoSpaceDN w:val="0"/>
      </w:pPr>
      <w:r>
        <w:tab/>
      </w:r>
      <w:r>
        <w:tab/>
      </w:r>
      <w:r>
        <w:tab/>
        <w:t>free(first_word);</w:t>
      </w:r>
    </w:p>
    <w:p w:rsidR="00437B3A" w:rsidRDefault="00437B3A" w:rsidP="00437B3A">
      <w:pPr>
        <w:pStyle w:val="Code"/>
        <w:autoSpaceDE w:val="0"/>
        <w:autoSpaceDN w:val="0"/>
      </w:pPr>
      <w:r>
        <w:tab/>
      </w:r>
      <w:r>
        <w:tab/>
      </w:r>
      <w:r>
        <w:tab/>
        <w:t>break;</w:t>
      </w:r>
    </w:p>
    <w:p w:rsidR="00437B3A" w:rsidRDefault="00437B3A" w:rsidP="00437B3A">
      <w:pPr>
        <w:pStyle w:val="Code"/>
        <w:autoSpaceDE w:val="0"/>
        <w:autoSpaceDN w:val="0"/>
      </w:pPr>
    </w:p>
    <w:p w:rsidR="00437B3A" w:rsidRDefault="00437B3A" w:rsidP="00437B3A">
      <w:pPr>
        <w:pStyle w:val="Code"/>
        <w:autoSpaceDE w:val="0"/>
        <w:autoSpaceDN w:val="0"/>
      </w:pPr>
      <w:r>
        <w:tab/>
      </w:r>
      <w:r>
        <w:tab/>
        <w:t>case NOBASE: break;</w:t>
      </w:r>
    </w:p>
    <w:p w:rsidR="00437B3A" w:rsidRDefault="00437B3A" w:rsidP="00437B3A">
      <w:pPr>
        <w:pStyle w:val="Code"/>
        <w:autoSpaceDE w:val="0"/>
        <w:autoSpaceDN w:val="0"/>
      </w:pPr>
      <w:r>
        <w:tab/>
      </w:r>
      <w:r>
        <w:tab/>
      </w:r>
      <w:r>
        <w:tab/>
      </w:r>
      <w:r>
        <w:tab/>
      </w:r>
      <w:r>
        <w:tab/>
        <w:t xml:space="preserve"> </w:t>
      </w:r>
    </w:p>
    <w:p w:rsidR="00437B3A" w:rsidRDefault="00437B3A" w:rsidP="00437B3A">
      <w:pPr>
        <w:pStyle w:val="Code"/>
        <w:autoSpaceDE w:val="0"/>
        <w:autoSpaceDN w:val="0"/>
      </w:pPr>
      <w:r>
        <w:tab/>
      </w:r>
      <w:r>
        <w:tab/>
        <w:t>default:</w:t>
      </w:r>
    </w:p>
    <w:p w:rsidR="00437B3A" w:rsidRDefault="00437B3A" w:rsidP="00437B3A">
      <w:pPr>
        <w:pStyle w:val="Code"/>
        <w:autoSpaceDE w:val="0"/>
        <w:autoSpaceDN w:val="0"/>
      </w:pPr>
      <w:r>
        <w:tab/>
      </w:r>
      <w:r>
        <w:tab/>
      </w:r>
      <w:r>
        <w:tab/>
        <w:t>printf("Unsupported operand\n");</w:t>
      </w:r>
    </w:p>
    <w:p w:rsidR="00437B3A" w:rsidRDefault="00437B3A" w:rsidP="00437B3A">
      <w:pPr>
        <w:pStyle w:val="Code"/>
        <w:autoSpaceDE w:val="0"/>
        <w:autoSpaceDN w:val="0"/>
      </w:pPr>
      <w:r>
        <w:tab/>
      </w:r>
      <w:r>
        <w:tab/>
      </w:r>
      <w:r>
        <w:tab/>
        <w:t>return 0;</w:t>
      </w:r>
    </w:p>
    <w:p w:rsidR="00437B3A" w:rsidRDefault="00437B3A" w:rsidP="00437B3A">
      <w:pPr>
        <w:pStyle w:val="Code"/>
        <w:autoSpaceDE w:val="0"/>
        <w:autoSpaceDN w:val="0"/>
      </w:pPr>
      <w:r>
        <w:tab/>
        <w:t>}</w:t>
      </w:r>
    </w:p>
    <w:p w:rsidR="00437B3A" w:rsidRDefault="00437B3A" w:rsidP="00437B3A">
      <w:pPr>
        <w:pStyle w:val="Code"/>
        <w:autoSpaceDE w:val="0"/>
        <w:autoSpaceDN w:val="0"/>
      </w:pPr>
      <w:r>
        <w:tab/>
        <w:t>// check for trailing text</w:t>
      </w:r>
    </w:p>
    <w:p w:rsidR="00437B3A" w:rsidRDefault="00437B3A" w:rsidP="00437B3A">
      <w:pPr>
        <w:pStyle w:val="Code"/>
        <w:autoSpaceDE w:val="0"/>
        <w:autoSpaceDN w:val="0"/>
      </w:pPr>
      <w:r>
        <w:tab/>
        <w:t>skip_whitespaces(asm_line_cursor);</w:t>
      </w:r>
    </w:p>
    <w:p w:rsidR="00437B3A" w:rsidRDefault="00437B3A" w:rsidP="00437B3A">
      <w:pPr>
        <w:pStyle w:val="Code"/>
        <w:autoSpaceDE w:val="0"/>
        <w:autoSpaceDN w:val="0"/>
      </w:pPr>
      <w:r>
        <w:tab/>
        <w:t>return **asm_line_cursor == '\0';</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inline int is_reserved(char *word, ReservedDict *reserved) {</w:t>
      </w:r>
    </w:p>
    <w:p w:rsidR="00437B3A" w:rsidRDefault="00437B3A" w:rsidP="00437B3A">
      <w:pPr>
        <w:pStyle w:val="Code"/>
        <w:autoSpaceDE w:val="0"/>
        <w:autoSpaceDN w:val="0"/>
      </w:pPr>
      <w:r>
        <w:tab/>
        <w:t>if (*word == '+') return dict_contains(reserved, word + 1);</w:t>
      </w:r>
    </w:p>
    <w:p w:rsidR="00437B3A" w:rsidRDefault="00437B3A" w:rsidP="00437B3A">
      <w:pPr>
        <w:pStyle w:val="Code"/>
        <w:autoSpaceDE w:val="0"/>
        <w:autoSpaceDN w:val="0"/>
      </w:pPr>
      <w:r>
        <w:tab/>
        <w:t>else return dict_contains(reserved, word);</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int read_reserved(</w:t>
      </w:r>
    </w:p>
    <w:p w:rsidR="00437B3A" w:rsidRDefault="00437B3A" w:rsidP="00437B3A">
      <w:pPr>
        <w:pStyle w:val="Code"/>
        <w:autoSpaceDE w:val="0"/>
        <w:autoSpaceDN w:val="0"/>
      </w:pPr>
      <w:r>
        <w:tab/>
      </w:r>
      <w:r>
        <w:tab/>
        <w:t>char *word, SicStatement *statement, ReservedDict *reserved) {</w:t>
      </w:r>
    </w:p>
    <w:p w:rsidR="00437B3A" w:rsidRDefault="00437B3A" w:rsidP="00437B3A">
      <w:pPr>
        <w:pStyle w:val="Code"/>
        <w:autoSpaceDE w:val="0"/>
        <w:autoSpaceDN w:val="0"/>
      </w:pPr>
      <w:r>
        <w:tab/>
        <w:t>if (*word == '+') {</w:t>
      </w:r>
    </w:p>
    <w:p w:rsidR="00437B3A" w:rsidRDefault="00437B3A" w:rsidP="00437B3A">
      <w:pPr>
        <w:pStyle w:val="Code"/>
        <w:autoSpaceDE w:val="0"/>
        <w:autoSpaceDN w:val="0"/>
      </w:pPr>
      <w:r>
        <w:tab/>
      </w:r>
      <w:r>
        <w:tab/>
        <w:t>// this instruction is extended so this must be a memory operator</w:t>
      </w:r>
    </w:p>
    <w:p w:rsidR="00437B3A" w:rsidRDefault="00437B3A" w:rsidP="00437B3A">
      <w:pPr>
        <w:pStyle w:val="Code"/>
        <w:autoSpaceDE w:val="0"/>
        <w:autoSpaceDN w:val="0"/>
      </w:pPr>
      <w:r>
        <w:tab/>
      </w:r>
      <w:r>
        <w:tab/>
        <w:t>if (find_reserved_type(reserved, word + 1, &amp;statement-&gt;type)) {</w:t>
      </w:r>
    </w:p>
    <w:p w:rsidR="00437B3A" w:rsidRDefault="00437B3A" w:rsidP="00437B3A">
      <w:pPr>
        <w:pStyle w:val="Code"/>
        <w:autoSpaceDE w:val="0"/>
        <w:autoSpaceDN w:val="0"/>
      </w:pPr>
      <w:r>
        <w:tab/>
      </w:r>
      <w:r>
        <w:tab/>
      </w:r>
      <w:r>
        <w:tab/>
        <w:t>if (statement-&gt;type == MEM_OPERATION) {</w:t>
      </w:r>
    </w:p>
    <w:p w:rsidR="00437B3A" w:rsidRDefault="00437B3A" w:rsidP="00437B3A">
      <w:pPr>
        <w:pStyle w:val="Code"/>
        <w:autoSpaceDE w:val="0"/>
        <w:autoSpaceDN w:val="0"/>
      </w:pPr>
      <w:r>
        <w:tab/>
      </w:r>
      <w:r>
        <w:tab/>
      </w:r>
      <w:r>
        <w:tab/>
      </w:r>
      <w:r>
        <w:tab/>
        <w:t>statement-&gt;reserved_string = malloc(</w:t>
      </w:r>
    </w:p>
    <w:p w:rsidR="00437B3A" w:rsidRDefault="00437B3A" w:rsidP="00437B3A">
      <w:pPr>
        <w:pStyle w:val="Code"/>
        <w:autoSpaceDE w:val="0"/>
        <w:autoSpaceDN w:val="0"/>
      </w:pPr>
      <w:r>
        <w:tab/>
      </w:r>
      <w:r>
        <w:tab/>
      </w:r>
      <w:r>
        <w:tab/>
      </w:r>
      <w:r>
        <w:tab/>
      </w:r>
      <w:r>
        <w:tab/>
      </w:r>
      <w:r>
        <w:tab/>
        <w:t>sizeof(char) * (strlen(word) - 1));</w:t>
      </w:r>
    </w:p>
    <w:p w:rsidR="00437B3A" w:rsidRDefault="00437B3A" w:rsidP="00437B3A">
      <w:pPr>
        <w:pStyle w:val="Code"/>
        <w:autoSpaceDE w:val="0"/>
        <w:autoSpaceDN w:val="0"/>
      </w:pPr>
      <w:r>
        <w:tab/>
      </w:r>
      <w:r>
        <w:tab/>
      </w:r>
      <w:r>
        <w:tab/>
      </w:r>
      <w:r>
        <w:tab/>
        <w:t>strcpy(statement-&gt;reserved_string, word + 1);</w:t>
      </w:r>
    </w:p>
    <w:p w:rsidR="00437B3A" w:rsidRDefault="00437B3A" w:rsidP="00437B3A">
      <w:pPr>
        <w:pStyle w:val="Code"/>
        <w:autoSpaceDE w:val="0"/>
        <w:autoSpaceDN w:val="0"/>
      </w:pPr>
      <w:r>
        <w:tab/>
      </w:r>
      <w:r>
        <w:tab/>
      </w:r>
      <w:r>
        <w:tab/>
      </w:r>
      <w:r>
        <w:tab/>
        <w:t>statement-&gt;e = 1;</w:t>
      </w:r>
    </w:p>
    <w:p w:rsidR="00437B3A" w:rsidRDefault="00437B3A" w:rsidP="00437B3A">
      <w:pPr>
        <w:pStyle w:val="Code"/>
        <w:autoSpaceDE w:val="0"/>
        <w:autoSpaceDN w:val="0"/>
      </w:pPr>
      <w:r>
        <w:tab/>
      </w:r>
      <w:r>
        <w:tab/>
      </w:r>
      <w:r>
        <w:tab/>
      </w:r>
      <w:r>
        <w:tab/>
        <w:t>free(word);</w:t>
      </w:r>
    </w:p>
    <w:p w:rsidR="00437B3A" w:rsidRDefault="00437B3A" w:rsidP="00437B3A">
      <w:pPr>
        <w:pStyle w:val="Code"/>
        <w:autoSpaceDE w:val="0"/>
        <w:autoSpaceDN w:val="0"/>
      </w:pPr>
      <w:r>
        <w:tab/>
      </w:r>
      <w:r>
        <w:tab/>
      </w:r>
      <w:r>
        <w:tab/>
      </w:r>
      <w:r>
        <w:tab/>
        <w:t>return 1;</w:t>
      </w:r>
    </w:p>
    <w:p w:rsidR="00437B3A" w:rsidRDefault="00437B3A" w:rsidP="00437B3A">
      <w:pPr>
        <w:pStyle w:val="Code"/>
        <w:autoSpaceDE w:val="0"/>
        <w:autoSpaceDN w:val="0"/>
      </w:pPr>
      <w:r>
        <w:tab/>
      </w:r>
      <w:r>
        <w:tab/>
      </w:r>
      <w:r>
        <w:tab/>
        <w:t>}</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r>
        <w:tab/>
        <w:t>}</w:t>
      </w:r>
    </w:p>
    <w:p w:rsidR="00437B3A" w:rsidRDefault="00437B3A" w:rsidP="00437B3A">
      <w:pPr>
        <w:pStyle w:val="Code"/>
        <w:autoSpaceDE w:val="0"/>
        <w:autoSpaceDN w:val="0"/>
      </w:pPr>
      <w:r>
        <w:tab/>
        <w:t>else {</w:t>
      </w:r>
    </w:p>
    <w:p w:rsidR="00437B3A" w:rsidRDefault="00437B3A" w:rsidP="00437B3A">
      <w:pPr>
        <w:pStyle w:val="Code"/>
        <w:autoSpaceDE w:val="0"/>
        <w:autoSpaceDN w:val="0"/>
      </w:pPr>
      <w:r>
        <w:tab/>
      </w:r>
      <w:r>
        <w:tab/>
        <w:t>if (find_reserved_type(reserved, word, &amp;statement-&gt;type)) {</w:t>
      </w:r>
    </w:p>
    <w:p w:rsidR="00437B3A" w:rsidRDefault="00437B3A" w:rsidP="00437B3A">
      <w:pPr>
        <w:pStyle w:val="Code"/>
        <w:autoSpaceDE w:val="0"/>
        <w:autoSpaceDN w:val="0"/>
      </w:pPr>
      <w:r>
        <w:tab/>
      </w:r>
      <w:r>
        <w:tab/>
      </w:r>
      <w:r>
        <w:tab/>
        <w:t>statement-&gt;reserved_string = word;</w:t>
      </w:r>
    </w:p>
    <w:p w:rsidR="00437B3A" w:rsidRDefault="00437B3A" w:rsidP="00437B3A">
      <w:pPr>
        <w:pStyle w:val="Code"/>
        <w:autoSpaceDE w:val="0"/>
        <w:autoSpaceDN w:val="0"/>
      </w:pPr>
      <w:r>
        <w:tab/>
      </w:r>
      <w:r>
        <w:tab/>
      </w:r>
      <w:r>
        <w:tab/>
        <w:t>statement-&gt;e = 0;</w:t>
      </w:r>
    </w:p>
    <w:p w:rsidR="00437B3A" w:rsidRDefault="00437B3A" w:rsidP="00437B3A">
      <w:pPr>
        <w:pStyle w:val="Code"/>
        <w:autoSpaceDE w:val="0"/>
        <w:autoSpaceDN w:val="0"/>
      </w:pPr>
      <w:r>
        <w:tab/>
      </w:r>
      <w:r>
        <w:tab/>
      </w:r>
      <w:r>
        <w:tab/>
        <w:t>return 1;</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r>
        <w:tab/>
        <w:t>}</w:t>
      </w:r>
    </w:p>
    <w:p w:rsidR="00437B3A" w:rsidRDefault="00437B3A" w:rsidP="00437B3A">
      <w:pPr>
        <w:pStyle w:val="Code"/>
        <w:autoSpaceDE w:val="0"/>
        <w:autoSpaceDN w:val="0"/>
      </w:pPr>
      <w:r>
        <w:tab/>
        <w:t>return 0;</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int sscan_label_and_reserved(</w:t>
      </w:r>
    </w:p>
    <w:p w:rsidR="00437B3A" w:rsidRDefault="00437B3A" w:rsidP="00437B3A">
      <w:pPr>
        <w:pStyle w:val="Code"/>
        <w:autoSpaceDE w:val="0"/>
        <w:autoSpaceDN w:val="0"/>
      </w:pPr>
      <w:r>
        <w:tab/>
      </w:r>
      <w:r>
        <w:tab/>
        <w:t xml:space="preserve">char **asm_line_cursor, SicStatement *statement, </w:t>
      </w:r>
    </w:p>
    <w:p w:rsidR="00437B3A" w:rsidRDefault="00437B3A" w:rsidP="00437B3A">
      <w:pPr>
        <w:pStyle w:val="Code"/>
        <w:autoSpaceDE w:val="0"/>
        <w:autoSpaceDN w:val="0"/>
      </w:pPr>
      <w:r>
        <w:tab/>
      </w:r>
      <w:r>
        <w:tab/>
        <w:t>ReservedDict *reserved) {</w:t>
      </w:r>
    </w:p>
    <w:p w:rsidR="00437B3A" w:rsidRDefault="00437B3A" w:rsidP="00437B3A">
      <w:pPr>
        <w:pStyle w:val="Code"/>
        <w:autoSpaceDE w:val="0"/>
        <w:autoSpaceDN w:val="0"/>
      </w:pPr>
      <w:r>
        <w:tab/>
        <w:t>// All asm lines start with an optional label and a required</w:t>
      </w:r>
    </w:p>
    <w:p w:rsidR="00437B3A" w:rsidRDefault="00437B3A" w:rsidP="00437B3A">
      <w:pPr>
        <w:pStyle w:val="Code"/>
        <w:autoSpaceDE w:val="0"/>
        <w:autoSpaceDN w:val="0"/>
      </w:pPr>
      <w:r>
        <w:tab/>
        <w:t>// reserved token like an operand or START, RBYTE etc.</w:t>
      </w:r>
    </w:p>
    <w:p w:rsidR="00437B3A" w:rsidRDefault="00437B3A" w:rsidP="00437B3A">
      <w:pPr>
        <w:pStyle w:val="Code"/>
        <w:autoSpaceDE w:val="0"/>
        <w:autoSpaceDN w:val="0"/>
      </w:pPr>
      <w:r>
        <w:lastRenderedPageBreak/>
        <w:tab/>
        <w:t>char *first_word = sscan_word(asm_line_cursor, SSCAN_WORD_NO_COMMA);</w:t>
      </w:r>
    </w:p>
    <w:p w:rsidR="00437B3A" w:rsidRDefault="00437B3A" w:rsidP="00437B3A">
      <w:pPr>
        <w:pStyle w:val="Code"/>
        <w:autoSpaceDE w:val="0"/>
        <w:autoSpaceDN w:val="0"/>
      </w:pPr>
      <w:r>
        <w:tab/>
        <w:t>if (!first_word) return 0;</w:t>
      </w:r>
    </w:p>
    <w:p w:rsidR="00437B3A" w:rsidRDefault="00437B3A" w:rsidP="00437B3A">
      <w:pPr>
        <w:pStyle w:val="Code"/>
        <w:autoSpaceDE w:val="0"/>
        <w:autoSpaceDN w:val="0"/>
      </w:pPr>
    </w:p>
    <w:p w:rsidR="00437B3A" w:rsidRDefault="00437B3A" w:rsidP="00437B3A">
      <w:pPr>
        <w:pStyle w:val="Code"/>
        <w:autoSpaceDE w:val="0"/>
        <w:autoSpaceDN w:val="0"/>
      </w:pPr>
      <w:r>
        <w:tab/>
        <w:t>if (is_reserved(first_word, reserved)) {</w:t>
      </w:r>
    </w:p>
    <w:p w:rsidR="00437B3A" w:rsidRDefault="00437B3A" w:rsidP="00437B3A">
      <w:pPr>
        <w:pStyle w:val="Code"/>
        <w:autoSpaceDE w:val="0"/>
        <w:autoSpaceDN w:val="0"/>
      </w:pPr>
      <w:r>
        <w:tab/>
      </w:r>
      <w:r>
        <w:tab/>
        <w:t>// we found a reserved token, so there is no label</w:t>
      </w:r>
    </w:p>
    <w:p w:rsidR="00437B3A" w:rsidRDefault="00437B3A" w:rsidP="00437B3A">
      <w:pPr>
        <w:pStyle w:val="Code"/>
        <w:autoSpaceDE w:val="0"/>
        <w:autoSpaceDN w:val="0"/>
      </w:pPr>
      <w:r>
        <w:tab/>
      </w:r>
      <w:r>
        <w:tab/>
        <w:t>return read_reserved(first_word, statement, reserved);</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 else -&gt; save the label</w:t>
      </w:r>
    </w:p>
    <w:p w:rsidR="00437B3A" w:rsidRDefault="00437B3A" w:rsidP="00437B3A">
      <w:pPr>
        <w:pStyle w:val="Code"/>
        <w:autoSpaceDE w:val="0"/>
        <w:autoSpaceDN w:val="0"/>
      </w:pPr>
      <w:r>
        <w:tab/>
        <w:t>if (strlen(first_word) &gt;= SIC_LABEL_LENGTH) return 0;</w:t>
      </w:r>
    </w:p>
    <w:p w:rsidR="00437B3A" w:rsidRDefault="00437B3A" w:rsidP="00437B3A">
      <w:pPr>
        <w:pStyle w:val="Code"/>
        <w:autoSpaceDE w:val="0"/>
        <w:autoSpaceDN w:val="0"/>
      </w:pPr>
    </w:p>
    <w:p w:rsidR="00437B3A" w:rsidRDefault="00437B3A" w:rsidP="00437B3A">
      <w:pPr>
        <w:pStyle w:val="Code"/>
        <w:autoSpaceDE w:val="0"/>
        <w:autoSpaceDN w:val="0"/>
      </w:pPr>
      <w:r>
        <w:tab/>
        <w:t>strcpy(statement-&gt;label, first_word);</w:t>
      </w:r>
    </w:p>
    <w:p w:rsidR="00437B3A" w:rsidRDefault="00437B3A" w:rsidP="00437B3A">
      <w:pPr>
        <w:pStyle w:val="Code"/>
        <w:autoSpaceDE w:val="0"/>
        <w:autoSpaceDN w:val="0"/>
      </w:pPr>
      <w:r>
        <w:tab/>
        <w:t>free(first_word);</w:t>
      </w:r>
    </w:p>
    <w:p w:rsidR="00437B3A" w:rsidRDefault="00437B3A" w:rsidP="00437B3A">
      <w:pPr>
        <w:pStyle w:val="Code"/>
        <w:autoSpaceDE w:val="0"/>
        <w:autoSpaceDN w:val="0"/>
      </w:pPr>
    </w:p>
    <w:p w:rsidR="00437B3A" w:rsidRDefault="00437B3A" w:rsidP="00437B3A">
      <w:pPr>
        <w:pStyle w:val="Code"/>
        <w:autoSpaceDE w:val="0"/>
        <w:autoSpaceDN w:val="0"/>
      </w:pPr>
      <w:r>
        <w:tab/>
        <w:t>char *second_word = sscan_word(asm_line_cursor, SSCAN_WORD_NO_COMMA);</w:t>
      </w:r>
    </w:p>
    <w:p w:rsidR="00437B3A" w:rsidRDefault="00437B3A" w:rsidP="00437B3A">
      <w:pPr>
        <w:pStyle w:val="Code"/>
        <w:autoSpaceDE w:val="0"/>
        <w:autoSpaceDN w:val="0"/>
      </w:pPr>
      <w:r>
        <w:tab/>
        <w:t>if (!second_word) return 0;</w:t>
      </w:r>
    </w:p>
    <w:p w:rsidR="00437B3A" w:rsidRDefault="00437B3A" w:rsidP="00437B3A">
      <w:pPr>
        <w:pStyle w:val="Code"/>
        <w:autoSpaceDE w:val="0"/>
        <w:autoSpaceDN w:val="0"/>
      </w:pPr>
    </w:p>
    <w:p w:rsidR="00437B3A" w:rsidRDefault="00437B3A" w:rsidP="00437B3A">
      <w:pPr>
        <w:pStyle w:val="Code"/>
        <w:autoSpaceDE w:val="0"/>
        <w:autoSpaceDN w:val="0"/>
      </w:pPr>
      <w:r>
        <w:tab/>
        <w:t>// now we need to find a reserved token</w:t>
      </w:r>
    </w:p>
    <w:p w:rsidR="00437B3A" w:rsidRDefault="00437B3A" w:rsidP="00437B3A">
      <w:pPr>
        <w:pStyle w:val="Code"/>
        <w:autoSpaceDE w:val="0"/>
        <w:autoSpaceDN w:val="0"/>
      </w:pPr>
      <w:r>
        <w:tab/>
        <w:t>if (is_reserved(second_word, reserved)) {</w:t>
      </w:r>
    </w:p>
    <w:p w:rsidR="00437B3A" w:rsidRDefault="00437B3A" w:rsidP="00437B3A">
      <w:pPr>
        <w:pStyle w:val="Code"/>
        <w:autoSpaceDE w:val="0"/>
        <w:autoSpaceDN w:val="0"/>
      </w:pPr>
      <w:r>
        <w:tab/>
      </w:r>
      <w:r>
        <w:tab/>
        <w:t>return read_reserved(second_word, statement, reserved);</w:t>
      </w:r>
    </w:p>
    <w:p w:rsidR="00437B3A" w:rsidRDefault="00437B3A" w:rsidP="00437B3A">
      <w:pPr>
        <w:pStyle w:val="Code"/>
        <w:autoSpaceDE w:val="0"/>
        <w:autoSpaceDN w:val="0"/>
      </w:pPr>
      <w:r>
        <w:tab/>
        <w:t>}</w:t>
      </w:r>
    </w:p>
    <w:p w:rsidR="00437B3A" w:rsidRDefault="00437B3A" w:rsidP="00437B3A">
      <w:pPr>
        <w:pStyle w:val="Code"/>
        <w:autoSpaceDE w:val="0"/>
        <w:autoSpaceDN w:val="0"/>
      </w:pPr>
      <w:r>
        <w:tab/>
        <w:t>free(second_word);</w:t>
      </w:r>
    </w:p>
    <w:p w:rsidR="00437B3A" w:rsidRDefault="00437B3A" w:rsidP="00437B3A">
      <w:pPr>
        <w:pStyle w:val="Code"/>
        <w:autoSpaceDE w:val="0"/>
        <w:autoSpaceDN w:val="0"/>
      </w:pPr>
      <w:r>
        <w:tab/>
        <w:t>return 0;</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SicStatement *add_statement(SicStatementList *list) {</w:t>
      </w:r>
    </w:p>
    <w:p w:rsidR="00437B3A" w:rsidRDefault="00437B3A" w:rsidP="00437B3A">
      <w:pPr>
        <w:pStyle w:val="Code"/>
        <w:autoSpaceDE w:val="0"/>
        <w:autoSpaceDN w:val="0"/>
      </w:pPr>
      <w:r>
        <w:tab/>
        <w:t>SicStatement *statement = calloc(sizeof(SicStatement), 1);</w:t>
      </w:r>
    </w:p>
    <w:p w:rsidR="00437B3A" w:rsidRDefault="00437B3A" w:rsidP="00437B3A">
      <w:pPr>
        <w:pStyle w:val="Code"/>
        <w:autoSpaceDE w:val="0"/>
        <w:autoSpaceDN w:val="0"/>
      </w:pPr>
      <w:r>
        <w:tab/>
        <w:t>statement-&gt;reserved_string = NULL;</w:t>
      </w:r>
    </w:p>
    <w:p w:rsidR="00437B3A" w:rsidRDefault="00437B3A" w:rsidP="00437B3A">
      <w:pPr>
        <w:pStyle w:val="Code"/>
        <w:autoSpaceDE w:val="0"/>
        <w:autoSpaceDN w:val="0"/>
      </w:pPr>
      <w:r>
        <w:tab/>
        <w:t>statement-&gt;operands.bytes = NULL;</w:t>
      </w:r>
    </w:p>
    <w:p w:rsidR="00437B3A" w:rsidRDefault="00437B3A" w:rsidP="00437B3A">
      <w:pPr>
        <w:pStyle w:val="Code"/>
        <w:autoSpaceDE w:val="0"/>
        <w:autoSpaceDN w:val="0"/>
      </w:pPr>
      <w:r>
        <w:tab/>
        <w:t>statement-&gt;p = 0;</w:t>
      </w:r>
    </w:p>
    <w:p w:rsidR="00437B3A" w:rsidRDefault="00437B3A" w:rsidP="00437B3A">
      <w:pPr>
        <w:pStyle w:val="Code"/>
        <w:autoSpaceDE w:val="0"/>
        <w:autoSpaceDN w:val="0"/>
      </w:pPr>
      <w:r>
        <w:tab/>
        <w:t>statement-&gt;b = 0;</w:t>
      </w:r>
    </w:p>
    <w:p w:rsidR="00437B3A" w:rsidRDefault="00437B3A" w:rsidP="00437B3A">
      <w:pPr>
        <w:pStyle w:val="Code"/>
        <w:autoSpaceDE w:val="0"/>
        <w:autoSpaceDN w:val="0"/>
      </w:pPr>
      <w:r>
        <w:tab/>
        <w:t>statement-&gt;e = 0;</w:t>
      </w:r>
    </w:p>
    <w:p w:rsidR="00437B3A" w:rsidRDefault="00437B3A" w:rsidP="00437B3A">
      <w:pPr>
        <w:pStyle w:val="Code"/>
        <w:autoSpaceDE w:val="0"/>
        <w:autoSpaceDN w:val="0"/>
      </w:pPr>
      <w:r>
        <w:tab/>
        <w:t>add_to_list(list, (void*) statement);</w:t>
      </w:r>
    </w:p>
    <w:p w:rsidR="00437B3A" w:rsidRDefault="00437B3A" w:rsidP="00437B3A">
      <w:pPr>
        <w:pStyle w:val="Code"/>
        <w:autoSpaceDE w:val="0"/>
        <w:autoSpaceDN w:val="0"/>
      </w:pPr>
    </w:p>
    <w:p w:rsidR="00437B3A" w:rsidRDefault="00437B3A" w:rsidP="00437B3A">
      <w:pPr>
        <w:pStyle w:val="Code"/>
        <w:autoSpaceDE w:val="0"/>
        <w:autoSpaceDN w:val="0"/>
      </w:pPr>
      <w:r>
        <w:tab/>
        <w:t>return statement;</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void strcat_byte(char *string, SicStatement *statement, int raw) {</w:t>
      </w:r>
    </w:p>
    <w:p w:rsidR="00437B3A" w:rsidRDefault="00437B3A" w:rsidP="00437B3A">
      <w:pPr>
        <w:pStyle w:val="Code"/>
        <w:autoSpaceDE w:val="0"/>
        <w:autoSpaceDN w:val="0"/>
      </w:pPr>
      <w:r>
        <w:tab/>
        <w:t>if (statement-&gt;operands.is_b) {</w:t>
      </w:r>
    </w:p>
    <w:p w:rsidR="00437B3A" w:rsidRDefault="00437B3A" w:rsidP="00437B3A">
      <w:pPr>
        <w:pStyle w:val="Code"/>
        <w:autoSpaceDE w:val="0"/>
        <w:autoSpaceDN w:val="0"/>
      </w:pPr>
      <w:r>
        <w:tab/>
      </w:r>
      <w:r>
        <w:tab/>
        <w:t>char hex[3];</w:t>
      </w:r>
    </w:p>
    <w:p w:rsidR="00437B3A" w:rsidRDefault="00437B3A" w:rsidP="00437B3A">
      <w:pPr>
        <w:pStyle w:val="Code"/>
        <w:autoSpaceDE w:val="0"/>
        <w:autoSpaceDN w:val="0"/>
      </w:pPr>
      <w:r>
        <w:tab/>
      </w:r>
      <w:r>
        <w:tab/>
        <w:t>for (int i = 0; i &lt; statement-&gt;operands.ulength; ++i) {</w:t>
      </w:r>
    </w:p>
    <w:p w:rsidR="00437B3A" w:rsidRDefault="00437B3A" w:rsidP="00437B3A">
      <w:pPr>
        <w:pStyle w:val="Code"/>
        <w:autoSpaceDE w:val="0"/>
        <w:autoSpaceDN w:val="0"/>
      </w:pPr>
      <w:r>
        <w:tab/>
      </w:r>
      <w:r>
        <w:tab/>
      </w:r>
      <w:r>
        <w:tab/>
        <w:t>if (!raw &amp;&amp; statement-&gt;operands.is_odd_b &amp;&amp;</w:t>
      </w:r>
    </w:p>
    <w:p w:rsidR="00437B3A" w:rsidRDefault="00437B3A" w:rsidP="00437B3A">
      <w:pPr>
        <w:pStyle w:val="Code"/>
        <w:autoSpaceDE w:val="0"/>
        <w:autoSpaceDN w:val="0"/>
      </w:pPr>
      <w:r>
        <w:tab/>
      </w:r>
      <w:r>
        <w:tab/>
      </w:r>
      <w:r>
        <w:tab/>
      </w:r>
      <w:r>
        <w:tab/>
      </w:r>
      <w:r>
        <w:tab/>
        <w:t>i == statement-&gt;operands.ulength - 1) {</w:t>
      </w:r>
    </w:p>
    <w:p w:rsidR="00437B3A" w:rsidRDefault="00437B3A" w:rsidP="00437B3A">
      <w:pPr>
        <w:pStyle w:val="Code"/>
        <w:autoSpaceDE w:val="0"/>
        <w:autoSpaceDN w:val="0"/>
      </w:pPr>
      <w:r>
        <w:tab/>
      </w:r>
      <w:r>
        <w:tab/>
      </w:r>
      <w:r>
        <w:tab/>
      </w:r>
      <w:r>
        <w:tab/>
        <w:t>sprintf(hex, "%1X", statement-&gt;operands.ubytes[i] / 16);</w:t>
      </w:r>
    </w:p>
    <w:p w:rsidR="00437B3A" w:rsidRDefault="00437B3A" w:rsidP="00437B3A">
      <w:pPr>
        <w:pStyle w:val="Code"/>
        <w:autoSpaceDE w:val="0"/>
        <w:autoSpaceDN w:val="0"/>
      </w:pPr>
      <w:r>
        <w:tab/>
      </w:r>
      <w:r>
        <w:tab/>
      </w:r>
      <w:r>
        <w:tab/>
        <w:t>} else {</w:t>
      </w:r>
    </w:p>
    <w:p w:rsidR="00437B3A" w:rsidRDefault="00437B3A" w:rsidP="00437B3A">
      <w:pPr>
        <w:pStyle w:val="Code"/>
        <w:autoSpaceDE w:val="0"/>
        <w:autoSpaceDN w:val="0"/>
      </w:pPr>
      <w:r>
        <w:tab/>
      </w:r>
      <w:r>
        <w:tab/>
      </w:r>
      <w:r>
        <w:tab/>
      </w:r>
      <w:r>
        <w:tab/>
        <w:t>sprintf(hex, "%02X", statement-&gt;operands.ubytes[i]);</w:t>
      </w:r>
    </w:p>
    <w:p w:rsidR="00437B3A" w:rsidRDefault="00437B3A" w:rsidP="00437B3A">
      <w:pPr>
        <w:pStyle w:val="Code"/>
        <w:autoSpaceDE w:val="0"/>
        <w:autoSpaceDN w:val="0"/>
      </w:pPr>
      <w:r>
        <w:tab/>
      </w:r>
      <w:r>
        <w:tab/>
      </w:r>
      <w:r>
        <w:tab/>
        <w:t>}</w:t>
      </w:r>
    </w:p>
    <w:p w:rsidR="00437B3A" w:rsidRDefault="00437B3A" w:rsidP="00437B3A">
      <w:pPr>
        <w:pStyle w:val="Code"/>
        <w:autoSpaceDE w:val="0"/>
        <w:autoSpaceDN w:val="0"/>
      </w:pPr>
      <w:r>
        <w:tab/>
      </w:r>
      <w:r>
        <w:tab/>
      </w:r>
      <w:r>
        <w:tab/>
        <w:t>strcat(string, hex);</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r>
        <w:tab/>
        <w:t>} else {</w:t>
      </w:r>
    </w:p>
    <w:p w:rsidR="00437B3A" w:rsidRDefault="00437B3A" w:rsidP="00437B3A">
      <w:pPr>
        <w:pStyle w:val="Code"/>
        <w:autoSpaceDE w:val="0"/>
        <w:autoSpaceDN w:val="0"/>
      </w:pPr>
      <w:r>
        <w:tab/>
      </w:r>
      <w:r>
        <w:tab/>
        <w:t>if (raw) {</w:t>
      </w:r>
    </w:p>
    <w:p w:rsidR="00437B3A" w:rsidRDefault="00437B3A" w:rsidP="00437B3A">
      <w:pPr>
        <w:pStyle w:val="Code"/>
        <w:autoSpaceDE w:val="0"/>
        <w:autoSpaceDN w:val="0"/>
      </w:pPr>
      <w:r>
        <w:tab/>
      </w:r>
      <w:r>
        <w:tab/>
      </w:r>
      <w:r>
        <w:tab/>
        <w:t>for (char *c = statement-&gt;operands.bytes; *c; ++c) {</w:t>
      </w:r>
    </w:p>
    <w:p w:rsidR="00437B3A" w:rsidRDefault="00437B3A" w:rsidP="00437B3A">
      <w:pPr>
        <w:pStyle w:val="Code"/>
        <w:autoSpaceDE w:val="0"/>
        <w:autoSpaceDN w:val="0"/>
      </w:pPr>
      <w:r>
        <w:tab/>
      </w:r>
      <w:r>
        <w:tab/>
      </w:r>
      <w:r>
        <w:tab/>
      </w:r>
      <w:r>
        <w:tab/>
        <w:t>char hex[3];</w:t>
      </w:r>
    </w:p>
    <w:p w:rsidR="00437B3A" w:rsidRDefault="00437B3A" w:rsidP="00437B3A">
      <w:pPr>
        <w:pStyle w:val="Code"/>
        <w:autoSpaceDE w:val="0"/>
        <w:autoSpaceDN w:val="0"/>
      </w:pPr>
      <w:r>
        <w:tab/>
      </w:r>
      <w:r>
        <w:tab/>
      </w:r>
      <w:r>
        <w:tab/>
      </w:r>
      <w:r>
        <w:tab/>
        <w:t>sprintf(hex, "%02X", *c);</w:t>
      </w:r>
    </w:p>
    <w:p w:rsidR="00437B3A" w:rsidRDefault="00437B3A" w:rsidP="00437B3A">
      <w:pPr>
        <w:pStyle w:val="Code"/>
        <w:autoSpaceDE w:val="0"/>
        <w:autoSpaceDN w:val="0"/>
      </w:pPr>
      <w:r>
        <w:tab/>
      </w:r>
      <w:r>
        <w:tab/>
      </w:r>
      <w:r>
        <w:tab/>
      </w:r>
      <w:r>
        <w:tab/>
        <w:t>strcat(string, hex);</w:t>
      </w:r>
    </w:p>
    <w:p w:rsidR="00437B3A" w:rsidRDefault="00437B3A" w:rsidP="00437B3A">
      <w:pPr>
        <w:pStyle w:val="Code"/>
        <w:autoSpaceDE w:val="0"/>
        <w:autoSpaceDN w:val="0"/>
      </w:pPr>
      <w:r>
        <w:tab/>
      </w:r>
      <w:r>
        <w:tab/>
      </w:r>
      <w:r>
        <w:tab/>
        <w:t>}</w:t>
      </w:r>
    </w:p>
    <w:p w:rsidR="00437B3A" w:rsidRDefault="00437B3A" w:rsidP="00437B3A">
      <w:pPr>
        <w:pStyle w:val="Code"/>
        <w:autoSpaceDE w:val="0"/>
        <w:autoSpaceDN w:val="0"/>
      </w:pPr>
      <w:r>
        <w:tab/>
      </w:r>
      <w:r>
        <w:tab/>
        <w:t>} else {</w:t>
      </w:r>
    </w:p>
    <w:p w:rsidR="00437B3A" w:rsidRDefault="00437B3A" w:rsidP="00437B3A">
      <w:pPr>
        <w:pStyle w:val="Code"/>
        <w:autoSpaceDE w:val="0"/>
        <w:autoSpaceDN w:val="0"/>
      </w:pPr>
      <w:r>
        <w:tab/>
      </w:r>
      <w:r>
        <w:tab/>
      </w:r>
      <w:r>
        <w:tab/>
        <w:t>strcat(string, statement-&gt;operands.bytes);</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r>
        <w:tab/>
        <w:t>}</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inline int is_whitespace(char c) {</w:t>
      </w:r>
    </w:p>
    <w:p w:rsidR="00437B3A" w:rsidRDefault="00437B3A" w:rsidP="00437B3A">
      <w:pPr>
        <w:pStyle w:val="Code"/>
        <w:autoSpaceDE w:val="0"/>
        <w:autoSpaceDN w:val="0"/>
      </w:pPr>
      <w:r>
        <w:tab/>
        <w:t>return c == ' ' || c == '\t';</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inline int is_whitespace_or_comma(char c) {</w:t>
      </w:r>
    </w:p>
    <w:p w:rsidR="00437B3A" w:rsidRDefault="00437B3A" w:rsidP="00437B3A">
      <w:pPr>
        <w:pStyle w:val="Code"/>
        <w:autoSpaceDE w:val="0"/>
        <w:autoSpaceDN w:val="0"/>
      </w:pPr>
      <w:r>
        <w:lastRenderedPageBreak/>
        <w:tab/>
        <w:t>return c == ' ' || c == '\t' || c == ',';</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int read_line(FILE *in, char **string) {</w:t>
      </w:r>
    </w:p>
    <w:p w:rsidR="00437B3A" w:rsidRDefault="00437B3A" w:rsidP="00437B3A">
      <w:pPr>
        <w:pStyle w:val="Code"/>
        <w:autoSpaceDE w:val="0"/>
        <w:autoSpaceDN w:val="0"/>
      </w:pPr>
      <w:r>
        <w:tab/>
        <w:t>int is_start_of_line = 1;</w:t>
      </w:r>
    </w:p>
    <w:p w:rsidR="00437B3A" w:rsidRDefault="00437B3A" w:rsidP="00437B3A">
      <w:pPr>
        <w:pStyle w:val="Code"/>
        <w:autoSpaceDE w:val="0"/>
        <w:autoSpaceDN w:val="0"/>
      </w:pPr>
      <w:r>
        <w:tab/>
        <w:t>int is_comment_part = 0;</w:t>
      </w:r>
    </w:p>
    <w:p w:rsidR="00437B3A" w:rsidRDefault="00437B3A" w:rsidP="00437B3A">
      <w:pPr>
        <w:pStyle w:val="Code"/>
        <w:autoSpaceDE w:val="0"/>
        <w:autoSpaceDN w:val="0"/>
      </w:pPr>
      <w:r>
        <w:tab/>
        <w:t>int c;</w:t>
      </w:r>
    </w:p>
    <w:p w:rsidR="00437B3A" w:rsidRDefault="00437B3A" w:rsidP="00437B3A">
      <w:pPr>
        <w:pStyle w:val="Code"/>
        <w:autoSpaceDE w:val="0"/>
        <w:autoSpaceDN w:val="0"/>
      </w:pPr>
    </w:p>
    <w:p w:rsidR="00437B3A" w:rsidRDefault="00437B3A" w:rsidP="00437B3A">
      <w:pPr>
        <w:pStyle w:val="Code"/>
        <w:autoSpaceDE w:val="0"/>
        <w:autoSpaceDN w:val="0"/>
      </w:pPr>
      <w:r>
        <w:tab/>
        <w:t>char buffer[4096] = { 0 };</w:t>
      </w:r>
    </w:p>
    <w:p w:rsidR="00437B3A" w:rsidRDefault="00437B3A" w:rsidP="00437B3A">
      <w:pPr>
        <w:pStyle w:val="Code"/>
        <w:autoSpaceDE w:val="0"/>
        <w:autoSpaceDN w:val="0"/>
      </w:pPr>
      <w:r>
        <w:tab/>
        <w:t>char *buffer_cursor = buffer;</w:t>
      </w:r>
    </w:p>
    <w:p w:rsidR="00437B3A" w:rsidRDefault="00437B3A" w:rsidP="00437B3A">
      <w:pPr>
        <w:pStyle w:val="Code"/>
        <w:autoSpaceDE w:val="0"/>
        <w:autoSpaceDN w:val="0"/>
      </w:pPr>
      <w:r>
        <w:tab/>
        <w:t>char *buffer_end = buffer + 1024;</w:t>
      </w:r>
    </w:p>
    <w:p w:rsidR="00437B3A" w:rsidRDefault="00437B3A" w:rsidP="00437B3A">
      <w:pPr>
        <w:pStyle w:val="Code"/>
        <w:autoSpaceDE w:val="0"/>
        <w:autoSpaceDN w:val="0"/>
      </w:pPr>
      <w:r>
        <w:tab/>
      </w:r>
    </w:p>
    <w:p w:rsidR="00437B3A" w:rsidRDefault="00437B3A" w:rsidP="00437B3A">
      <w:pPr>
        <w:pStyle w:val="Code"/>
        <w:autoSpaceDE w:val="0"/>
        <w:autoSpaceDN w:val="0"/>
      </w:pPr>
      <w:r>
        <w:tab/>
        <w:t>if (feof(in)) {</w:t>
      </w:r>
    </w:p>
    <w:p w:rsidR="00437B3A" w:rsidRDefault="00437B3A" w:rsidP="00437B3A">
      <w:pPr>
        <w:pStyle w:val="Code"/>
        <w:autoSpaceDE w:val="0"/>
        <w:autoSpaceDN w:val="0"/>
      </w:pPr>
      <w:r>
        <w:tab/>
      </w:r>
      <w:r>
        <w:tab/>
        <w:t>*string = NULL;</w:t>
      </w:r>
    </w:p>
    <w:p w:rsidR="00437B3A" w:rsidRDefault="00437B3A" w:rsidP="00437B3A">
      <w:pPr>
        <w:pStyle w:val="Code"/>
        <w:autoSpaceDE w:val="0"/>
        <w:autoSpaceDN w:val="0"/>
      </w:pPr>
      <w:r>
        <w:tab/>
      </w:r>
      <w:r>
        <w:tab/>
        <w:t>return READ_LINE_EOF;</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while (1) {</w:t>
      </w:r>
    </w:p>
    <w:p w:rsidR="00437B3A" w:rsidRDefault="00437B3A" w:rsidP="00437B3A">
      <w:pPr>
        <w:pStyle w:val="Code"/>
        <w:autoSpaceDE w:val="0"/>
        <w:autoSpaceDN w:val="0"/>
      </w:pPr>
      <w:r>
        <w:tab/>
      </w:r>
      <w:r>
        <w:tab/>
        <w:t>c = fgetc(in);</w:t>
      </w:r>
    </w:p>
    <w:p w:rsidR="00437B3A" w:rsidRDefault="00437B3A" w:rsidP="00437B3A">
      <w:pPr>
        <w:pStyle w:val="Code"/>
        <w:autoSpaceDE w:val="0"/>
        <w:autoSpaceDN w:val="0"/>
      </w:pPr>
      <w:r>
        <w:tab/>
      </w:r>
      <w:r>
        <w:tab/>
        <w:t>if (c == '\n' || c == EOF) {</w:t>
      </w:r>
    </w:p>
    <w:p w:rsidR="00437B3A" w:rsidRDefault="00437B3A" w:rsidP="00437B3A">
      <w:pPr>
        <w:pStyle w:val="Code"/>
        <w:autoSpaceDE w:val="0"/>
        <w:autoSpaceDN w:val="0"/>
      </w:pPr>
      <w:r>
        <w:tab/>
      </w:r>
      <w:r>
        <w:tab/>
      </w:r>
      <w:r>
        <w:tab/>
        <w:t>if (is_start_of_line) {</w:t>
      </w:r>
    </w:p>
    <w:p w:rsidR="00437B3A" w:rsidRDefault="00437B3A" w:rsidP="00437B3A">
      <w:pPr>
        <w:pStyle w:val="Code"/>
        <w:autoSpaceDE w:val="0"/>
        <w:autoSpaceDN w:val="0"/>
      </w:pPr>
      <w:r>
        <w:tab/>
      </w:r>
      <w:r>
        <w:tab/>
      </w:r>
      <w:r>
        <w:tab/>
      </w:r>
      <w:r>
        <w:tab/>
        <w:t>*string = NULL;</w:t>
      </w:r>
    </w:p>
    <w:p w:rsidR="00437B3A" w:rsidRDefault="00437B3A" w:rsidP="00437B3A">
      <w:pPr>
        <w:pStyle w:val="Code"/>
        <w:autoSpaceDE w:val="0"/>
        <w:autoSpaceDN w:val="0"/>
      </w:pPr>
      <w:r>
        <w:tab/>
      </w:r>
      <w:r>
        <w:tab/>
      </w:r>
      <w:r>
        <w:tab/>
      </w:r>
      <w:r>
        <w:tab/>
        <w:t>return READ_LINE_BLANK;</w:t>
      </w:r>
    </w:p>
    <w:p w:rsidR="00437B3A" w:rsidRDefault="00437B3A" w:rsidP="00437B3A">
      <w:pPr>
        <w:pStyle w:val="Code"/>
        <w:autoSpaceDE w:val="0"/>
        <w:autoSpaceDN w:val="0"/>
      </w:pPr>
      <w:r>
        <w:tab/>
      </w:r>
      <w:r>
        <w:tab/>
      </w:r>
      <w:r>
        <w:tab/>
        <w:t>} else {</w:t>
      </w:r>
    </w:p>
    <w:p w:rsidR="00437B3A" w:rsidRDefault="00437B3A" w:rsidP="00437B3A">
      <w:pPr>
        <w:pStyle w:val="Code"/>
        <w:autoSpaceDE w:val="0"/>
        <w:autoSpaceDN w:val="0"/>
      </w:pPr>
      <w:r>
        <w:tab/>
      </w:r>
      <w:r>
        <w:tab/>
      </w:r>
      <w:r>
        <w:tab/>
      </w:r>
      <w:r>
        <w:tab/>
        <w:t>*string = malloc(sizeof(char) * (strlen(buffer) + 1));</w:t>
      </w:r>
    </w:p>
    <w:p w:rsidR="00437B3A" w:rsidRDefault="00437B3A" w:rsidP="00437B3A">
      <w:pPr>
        <w:pStyle w:val="Code"/>
        <w:autoSpaceDE w:val="0"/>
        <w:autoSpaceDN w:val="0"/>
      </w:pPr>
      <w:r>
        <w:tab/>
      </w:r>
      <w:r>
        <w:tab/>
      </w:r>
      <w:r>
        <w:tab/>
      </w:r>
      <w:r>
        <w:tab/>
        <w:t>strcpy(*string, buffer);</w:t>
      </w:r>
    </w:p>
    <w:p w:rsidR="00437B3A" w:rsidRDefault="00437B3A" w:rsidP="00437B3A">
      <w:pPr>
        <w:pStyle w:val="Code"/>
        <w:autoSpaceDE w:val="0"/>
        <w:autoSpaceDN w:val="0"/>
      </w:pPr>
      <w:r>
        <w:tab/>
      </w:r>
      <w:r>
        <w:tab/>
      </w:r>
      <w:r>
        <w:tab/>
      </w:r>
      <w:r>
        <w:tab/>
        <w:t>return READ_LINE_SUCCESS;</w:t>
      </w:r>
    </w:p>
    <w:p w:rsidR="00437B3A" w:rsidRDefault="00437B3A" w:rsidP="00437B3A">
      <w:pPr>
        <w:pStyle w:val="Code"/>
        <w:autoSpaceDE w:val="0"/>
        <w:autoSpaceDN w:val="0"/>
      </w:pPr>
      <w:r>
        <w:tab/>
      </w:r>
      <w:r>
        <w:tab/>
      </w:r>
      <w:r>
        <w:tab/>
        <w:t>}</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r>
        <w:tab/>
      </w:r>
      <w:r>
        <w:tab/>
        <w:t>if (is_comment_part) {</w:t>
      </w:r>
    </w:p>
    <w:p w:rsidR="00437B3A" w:rsidRDefault="00437B3A" w:rsidP="00437B3A">
      <w:pPr>
        <w:pStyle w:val="Code"/>
        <w:autoSpaceDE w:val="0"/>
        <w:autoSpaceDN w:val="0"/>
      </w:pPr>
      <w:r>
        <w:tab/>
      </w:r>
      <w:r>
        <w:tab/>
      </w:r>
      <w:r>
        <w:tab/>
        <w:t>continue;</w:t>
      </w:r>
    </w:p>
    <w:p w:rsidR="00437B3A" w:rsidRDefault="00437B3A" w:rsidP="00437B3A">
      <w:pPr>
        <w:pStyle w:val="Code"/>
        <w:autoSpaceDE w:val="0"/>
        <w:autoSpaceDN w:val="0"/>
      </w:pPr>
      <w:r>
        <w:tab/>
      </w:r>
      <w:r>
        <w:tab/>
        <w:t>} else {</w:t>
      </w:r>
    </w:p>
    <w:p w:rsidR="00437B3A" w:rsidRDefault="00437B3A" w:rsidP="00437B3A">
      <w:pPr>
        <w:pStyle w:val="Code"/>
        <w:autoSpaceDE w:val="0"/>
        <w:autoSpaceDN w:val="0"/>
      </w:pPr>
      <w:r>
        <w:tab/>
      </w:r>
      <w:r>
        <w:tab/>
      </w:r>
      <w:r>
        <w:tab/>
        <w:t>if (c == '.') {</w:t>
      </w:r>
    </w:p>
    <w:p w:rsidR="00437B3A" w:rsidRDefault="00437B3A" w:rsidP="00437B3A">
      <w:pPr>
        <w:pStyle w:val="Code"/>
        <w:autoSpaceDE w:val="0"/>
        <w:autoSpaceDN w:val="0"/>
      </w:pPr>
      <w:r>
        <w:tab/>
      </w:r>
      <w:r>
        <w:tab/>
      </w:r>
      <w:r>
        <w:tab/>
      </w:r>
      <w:r>
        <w:tab/>
        <w:t>is_comment_part = 1; continue;</w:t>
      </w:r>
    </w:p>
    <w:p w:rsidR="00437B3A" w:rsidRDefault="00437B3A" w:rsidP="00437B3A">
      <w:pPr>
        <w:pStyle w:val="Code"/>
        <w:autoSpaceDE w:val="0"/>
        <w:autoSpaceDN w:val="0"/>
      </w:pPr>
      <w:r>
        <w:tab/>
      </w:r>
      <w:r>
        <w:tab/>
      </w:r>
      <w:r>
        <w:tab/>
        <w:t>}</w:t>
      </w:r>
    </w:p>
    <w:p w:rsidR="00437B3A" w:rsidRDefault="00437B3A" w:rsidP="00437B3A">
      <w:pPr>
        <w:pStyle w:val="Code"/>
        <w:autoSpaceDE w:val="0"/>
        <w:autoSpaceDN w:val="0"/>
      </w:pPr>
    </w:p>
    <w:p w:rsidR="00437B3A" w:rsidRDefault="00437B3A" w:rsidP="00437B3A">
      <w:pPr>
        <w:pStyle w:val="Code"/>
        <w:autoSpaceDE w:val="0"/>
        <w:autoSpaceDN w:val="0"/>
      </w:pPr>
      <w:r>
        <w:tab/>
      </w:r>
      <w:r>
        <w:tab/>
      </w:r>
      <w:r>
        <w:tab/>
        <w:t>if (is_start_of_line &amp;&amp; !is_whitespace(c)) is_start_of_line = 0;</w:t>
      </w:r>
    </w:p>
    <w:p w:rsidR="00437B3A" w:rsidRDefault="00437B3A" w:rsidP="00437B3A">
      <w:pPr>
        <w:pStyle w:val="Code"/>
        <w:autoSpaceDE w:val="0"/>
        <w:autoSpaceDN w:val="0"/>
      </w:pPr>
    </w:p>
    <w:p w:rsidR="00437B3A" w:rsidRDefault="00437B3A" w:rsidP="00437B3A">
      <w:pPr>
        <w:pStyle w:val="Code"/>
        <w:autoSpaceDE w:val="0"/>
        <w:autoSpaceDN w:val="0"/>
      </w:pPr>
      <w:r>
        <w:tab/>
      </w:r>
      <w:r>
        <w:tab/>
      </w:r>
      <w:r>
        <w:tab/>
        <w:t>if (!is_start_of_line) {</w:t>
      </w:r>
    </w:p>
    <w:p w:rsidR="00437B3A" w:rsidRDefault="00437B3A" w:rsidP="00437B3A">
      <w:pPr>
        <w:pStyle w:val="Code"/>
        <w:autoSpaceDE w:val="0"/>
        <w:autoSpaceDN w:val="0"/>
      </w:pPr>
      <w:r>
        <w:tab/>
      </w:r>
      <w:r>
        <w:tab/>
      </w:r>
      <w:r>
        <w:tab/>
      </w:r>
      <w:r>
        <w:tab/>
        <w:t>if (buffer_cursor == buffer_end) return READ_LINE_INVALID;</w:t>
      </w:r>
    </w:p>
    <w:p w:rsidR="00437B3A" w:rsidRDefault="00437B3A" w:rsidP="00437B3A">
      <w:pPr>
        <w:pStyle w:val="Code"/>
        <w:autoSpaceDE w:val="0"/>
        <w:autoSpaceDN w:val="0"/>
      </w:pPr>
      <w:r>
        <w:tab/>
      </w:r>
      <w:r>
        <w:tab/>
      </w:r>
      <w:r>
        <w:tab/>
      </w:r>
      <w:r>
        <w:tab/>
        <w:t>*buffer_cursor++ = c;</w:t>
      </w:r>
    </w:p>
    <w:p w:rsidR="00437B3A" w:rsidRDefault="00437B3A" w:rsidP="00437B3A">
      <w:pPr>
        <w:pStyle w:val="Code"/>
        <w:autoSpaceDE w:val="0"/>
        <w:autoSpaceDN w:val="0"/>
      </w:pPr>
      <w:r>
        <w:tab/>
      </w:r>
      <w:r>
        <w:tab/>
      </w:r>
      <w:r>
        <w:tab/>
        <w:t>}</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r>
        <w:tab/>
        <w:t>}</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inline void skip_whitespaces(char **cursor) {</w:t>
      </w:r>
    </w:p>
    <w:p w:rsidR="00437B3A" w:rsidRDefault="00437B3A" w:rsidP="00437B3A">
      <w:pPr>
        <w:pStyle w:val="Code"/>
        <w:autoSpaceDE w:val="0"/>
        <w:autoSpaceDN w:val="0"/>
      </w:pPr>
      <w:r>
        <w:tab/>
        <w:t>while (is_whitespace(**cursor) &amp;&amp; **cursor) {</w:t>
      </w:r>
    </w:p>
    <w:p w:rsidR="00437B3A" w:rsidRDefault="00437B3A" w:rsidP="00437B3A">
      <w:pPr>
        <w:pStyle w:val="Code"/>
        <w:autoSpaceDE w:val="0"/>
        <w:autoSpaceDN w:val="0"/>
      </w:pPr>
      <w:r>
        <w:tab/>
      </w:r>
      <w:r>
        <w:tab/>
        <w:t>(*cursor) += 1;</w:t>
      </w:r>
    </w:p>
    <w:p w:rsidR="00437B3A" w:rsidRDefault="00437B3A" w:rsidP="00437B3A">
      <w:pPr>
        <w:pStyle w:val="Code"/>
        <w:autoSpaceDE w:val="0"/>
        <w:autoSpaceDN w:val="0"/>
      </w:pPr>
      <w:r>
        <w:tab/>
        <w:t>}</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inline int skip_whitespaces_and_comma(char **cursor) {</w:t>
      </w:r>
    </w:p>
    <w:p w:rsidR="00437B3A" w:rsidRDefault="00437B3A" w:rsidP="00437B3A">
      <w:pPr>
        <w:pStyle w:val="Code"/>
        <w:autoSpaceDE w:val="0"/>
        <w:autoSpaceDN w:val="0"/>
      </w:pPr>
      <w:r>
        <w:tab/>
        <w:t>int passed_comma = 0;</w:t>
      </w:r>
    </w:p>
    <w:p w:rsidR="00437B3A" w:rsidRDefault="00437B3A" w:rsidP="00437B3A">
      <w:pPr>
        <w:pStyle w:val="Code"/>
        <w:autoSpaceDE w:val="0"/>
        <w:autoSpaceDN w:val="0"/>
      </w:pPr>
      <w:r>
        <w:tab/>
        <w:t>while (**cursor &amp;&amp; is_whitespace_or_comma(**cursor)) {</w:t>
      </w:r>
    </w:p>
    <w:p w:rsidR="00437B3A" w:rsidRDefault="00437B3A" w:rsidP="00437B3A">
      <w:pPr>
        <w:pStyle w:val="Code"/>
        <w:autoSpaceDE w:val="0"/>
        <w:autoSpaceDN w:val="0"/>
      </w:pPr>
      <w:r>
        <w:tab/>
      </w:r>
      <w:r>
        <w:tab/>
        <w:t>if (**cursor == ',') {</w:t>
      </w:r>
    </w:p>
    <w:p w:rsidR="00437B3A" w:rsidRDefault="00437B3A" w:rsidP="00437B3A">
      <w:pPr>
        <w:pStyle w:val="Code"/>
        <w:autoSpaceDE w:val="0"/>
        <w:autoSpaceDN w:val="0"/>
      </w:pPr>
      <w:r>
        <w:tab/>
      </w:r>
      <w:r>
        <w:tab/>
      </w:r>
      <w:r>
        <w:tab/>
        <w:t>if (passed_comma) return 0;</w:t>
      </w:r>
    </w:p>
    <w:p w:rsidR="00437B3A" w:rsidRDefault="00437B3A" w:rsidP="00437B3A">
      <w:pPr>
        <w:pStyle w:val="Code"/>
        <w:autoSpaceDE w:val="0"/>
        <w:autoSpaceDN w:val="0"/>
      </w:pPr>
      <w:r>
        <w:tab/>
      </w:r>
      <w:r>
        <w:tab/>
      </w:r>
      <w:r>
        <w:tab/>
        <w:t>else passed_comma = 1;</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r>
        <w:tab/>
      </w:r>
      <w:r>
        <w:tab/>
        <w:t>(*cursor) += 1;</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return passed_comma;</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#include &lt;stdio.h&gt;</w:t>
      </w:r>
    </w:p>
    <w:p w:rsidR="00437B3A" w:rsidRDefault="00437B3A" w:rsidP="00437B3A">
      <w:pPr>
        <w:pStyle w:val="Code"/>
        <w:autoSpaceDE w:val="0"/>
        <w:autoSpaceDN w:val="0"/>
      </w:pPr>
      <w:r>
        <w:t>#include &lt;stdlib.h&gt;</w:t>
      </w:r>
    </w:p>
    <w:p w:rsidR="00437B3A" w:rsidRDefault="00437B3A" w:rsidP="00437B3A">
      <w:pPr>
        <w:pStyle w:val="Code"/>
        <w:autoSpaceDE w:val="0"/>
        <w:autoSpaceDN w:val="0"/>
      </w:pPr>
    </w:p>
    <w:p w:rsidR="00437B3A" w:rsidRDefault="00437B3A" w:rsidP="00437B3A">
      <w:pPr>
        <w:pStyle w:val="Code"/>
        <w:autoSpaceDE w:val="0"/>
        <w:autoSpaceDN w:val="0"/>
      </w:pPr>
      <w:r>
        <w:t>#include "assemble.h"</w:t>
      </w:r>
    </w:p>
    <w:p w:rsidR="00437B3A" w:rsidRDefault="00437B3A" w:rsidP="00437B3A">
      <w:pPr>
        <w:pStyle w:val="Code"/>
        <w:autoSpaceDE w:val="0"/>
        <w:autoSpaceDN w:val="0"/>
      </w:pPr>
      <w:r>
        <w:t>#include "hashtable.h"</w:t>
      </w:r>
    </w:p>
    <w:p w:rsidR="00437B3A" w:rsidRDefault="00437B3A" w:rsidP="00437B3A">
      <w:pPr>
        <w:pStyle w:val="Code"/>
        <w:autoSpaceDE w:val="0"/>
        <w:autoSpaceDN w:val="0"/>
      </w:pPr>
      <w:r>
        <w:t>#include "reserved.h"</w:t>
      </w:r>
    </w:p>
    <w:p w:rsidR="00437B3A" w:rsidRDefault="00437B3A" w:rsidP="00437B3A">
      <w:pPr>
        <w:pStyle w:val="Code"/>
        <w:autoSpaceDE w:val="0"/>
        <w:autoSpaceDN w:val="0"/>
      </w:pPr>
      <w:r>
        <w:t>#include "symbol.h"</w:t>
      </w:r>
    </w:p>
    <w:p w:rsidR="00437B3A" w:rsidRDefault="00437B3A" w:rsidP="00437B3A">
      <w:pPr>
        <w:pStyle w:val="Code"/>
        <w:autoSpaceDE w:val="0"/>
        <w:autoSpaceDN w:val="0"/>
      </w:pPr>
      <w:r>
        <w:t>#include "asm_helper.h"</w:t>
      </w:r>
    </w:p>
    <w:p w:rsidR="00437B3A" w:rsidRDefault="00437B3A" w:rsidP="00437B3A">
      <w:pPr>
        <w:pStyle w:val="Code"/>
        <w:autoSpaceDE w:val="0"/>
        <w:autoSpaceDN w:val="0"/>
      </w:pPr>
      <w:r>
        <w:t>#include "global.h"</w:t>
      </w:r>
    </w:p>
    <w:p w:rsidR="00437B3A" w:rsidRDefault="00437B3A" w:rsidP="00437B3A">
      <w:pPr>
        <w:pStyle w:val="Code"/>
        <w:autoSpaceDE w:val="0"/>
        <w:autoSpaceDN w:val="0"/>
      </w:pPr>
      <w:r>
        <w:t>#include "string.h"</w:t>
      </w:r>
    </w:p>
    <w:p w:rsidR="00437B3A" w:rsidRDefault="00437B3A" w:rsidP="00437B3A">
      <w:pPr>
        <w:pStyle w:val="Code"/>
        <w:autoSpaceDE w:val="0"/>
        <w:autoSpaceDN w:val="0"/>
      </w:pPr>
    </w:p>
    <w:p w:rsidR="00437B3A" w:rsidRDefault="00437B3A" w:rsidP="00437B3A">
      <w:pPr>
        <w:pStyle w:val="Code"/>
        <w:autoSpaceDE w:val="0"/>
        <w:autoSpaceDN w:val="0"/>
      </w:pPr>
      <w:r>
        <w:t>/* Recall these definitions</w:t>
      </w:r>
    </w:p>
    <w:p w:rsidR="00437B3A" w:rsidRDefault="00437B3A" w:rsidP="00437B3A">
      <w:pPr>
        <w:pStyle w:val="Code"/>
        <w:autoSpaceDE w:val="0"/>
        <w:autoSpaceDN w:val="0"/>
      </w:pPr>
      <w:r>
        <w:t>typedef struct _TranslationUnit {</w:t>
      </w:r>
    </w:p>
    <w:p w:rsidR="00437B3A" w:rsidRDefault="00437B3A" w:rsidP="00437B3A">
      <w:pPr>
        <w:pStyle w:val="Code"/>
        <w:autoSpaceDE w:val="0"/>
        <w:autoSpaceDN w:val="0"/>
      </w:pPr>
      <w:r>
        <w:tab/>
        <w:t>HashTable *opcodes;</w:t>
      </w:r>
    </w:p>
    <w:p w:rsidR="00437B3A" w:rsidRDefault="00437B3A" w:rsidP="00437B3A">
      <w:pPr>
        <w:pStyle w:val="Code"/>
        <w:autoSpaceDE w:val="0"/>
        <w:autoSpaceDN w:val="0"/>
      </w:pPr>
      <w:r>
        <w:tab/>
        <w:t>ReservedDict *reserved;</w:t>
      </w:r>
    </w:p>
    <w:p w:rsidR="00437B3A" w:rsidRDefault="00437B3A" w:rsidP="00437B3A">
      <w:pPr>
        <w:pStyle w:val="Code"/>
        <w:autoSpaceDE w:val="0"/>
        <w:autoSpaceDN w:val="0"/>
      </w:pPr>
      <w:r>
        <w:tab/>
        <w:t>SicStatementList *statements;</w:t>
      </w:r>
    </w:p>
    <w:p w:rsidR="00437B3A" w:rsidRDefault="00437B3A" w:rsidP="00437B3A">
      <w:pPr>
        <w:pStyle w:val="Code"/>
        <w:autoSpaceDE w:val="0"/>
        <w:autoSpaceDN w:val="0"/>
      </w:pPr>
      <w:r>
        <w:tab/>
        <w:t>SymbolTable *symbols;</w:t>
      </w:r>
    </w:p>
    <w:p w:rsidR="00437B3A" w:rsidRDefault="00437B3A" w:rsidP="00437B3A">
      <w:pPr>
        <w:pStyle w:val="Code"/>
        <w:autoSpaceDE w:val="0"/>
        <w:autoSpaceDN w:val="0"/>
      </w:pPr>
      <w:r>
        <w:t>} TranslationUnit;</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TranslationUnit *tu = NULL;</w:t>
      </w:r>
    </w:p>
    <w:p w:rsidR="00437B3A" w:rsidRDefault="00437B3A" w:rsidP="00437B3A">
      <w:pPr>
        <w:pStyle w:val="Code"/>
        <w:autoSpaceDE w:val="0"/>
        <w:autoSpaceDN w:val="0"/>
      </w:pPr>
    </w:p>
    <w:p w:rsidR="00437B3A" w:rsidRDefault="00437B3A" w:rsidP="00437B3A">
      <w:pPr>
        <w:pStyle w:val="Code"/>
        <w:autoSpaceDE w:val="0"/>
        <w:autoSpaceDN w:val="0"/>
      </w:pPr>
      <w:r>
        <w:t>int assemble_1(FILE *out, ParsedCommand *pc) {</w:t>
      </w:r>
    </w:p>
    <w:p w:rsidR="00437B3A" w:rsidRDefault="00437B3A" w:rsidP="00437B3A">
      <w:pPr>
        <w:pStyle w:val="Code"/>
        <w:autoSpaceDE w:val="0"/>
        <w:autoSpaceDN w:val="0"/>
      </w:pPr>
      <w:r>
        <w:tab/>
        <w:t>if (tu) {</w:t>
      </w:r>
    </w:p>
    <w:p w:rsidR="00437B3A" w:rsidRDefault="00437B3A" w:rsidP="00437B3A">
      <w:pPr>
        <w:pStyle w:val="Code"/>
        <w:autoSpaceDE w:val="0"/>
        <w:autoSpaceDN w:val="0"/>
      </w:pPr>
      <w:r>
        <w:tab/>
      </w:r>
      <w:r>
        <w:tab/>
        <w:t>free_translation_unit(tu);</w:t>
      </w:r>
    </w:p>
    <w:p w:rsidR="00437B3A" w:rsidRDefault="00437B3A" w:rsidP="00437B3A">
      <w:pPr>
        <w:pStyle w:val="Code"/>
        <w:autoSpaceDE w:val="0"/>
        <w:autoSpaceDN w:val="0"/>
      </w:pPr>
      <w:r>
        <w:tab/>
      </w:r>
      <w:r>
        <w:tab/>
        <w:t>tu = NULL;</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FILE *in;</w:t>
      </w:r>
    </w:p>
    <w:p w:rsidR="00437B3A" w:rsidRDefault="00437B3A" w:rsidP="00437B3A">
      <w:pPr>
        <w:pStyle w:val="Code"/>
        <w:autoSpaceDE w:val="0"/>
        <w:autoSpaceDN w:val="0"/>
      </w:pPr>
      <w:r>
        <w:tab/>
        <w:t>if (!(in = fopen(pc-&gt;arguments[0], "r"))) {</w:t>
      </w:r>
    </w:p>
    <w:p w:rsidR="00437B3A" w:rsidRDefault="00437B3A" w:rsidP="00437B3A">
      <w:pPr>
        <w:pStyle w:val="Code"/>
        <w:autoSpaceDE w:val="0"/>
        <w:autoSpaceDN w:val="0"/>
      </w:pPr>
      <w:r>
        <w:tab/>
      </w:r>
      <w:r>
        <w:tab/>
        <w:t>fprintf(out, "error: could not open file for assembly\n");</w:t>
      </w:r>
    </w:p>
    <w:p w:rsidR="00437B3A" w:rsidRDefault="00437B3A" w:rsidP="00437B3A">
      <w:pPr>
        <w:pStyle w:val="Code"/>
        <w:autoSpaceDE w:val="0"/>
        <w:autoSpaceDN w:val="0"/>
      </w:pPr>
      <w:r>
        <w:tab/>
      </w:r>
      <w:r>
        <w:tab/>
        <w:t>return 0;</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tu = translate(out, in, G.table, G.reserved);</w:t>
      </w:r>
    </w:p>
    <w:p w:rsidR="00437B3A" w:rsidRDefault="00437B3A" w:rsidP="00437B3A">
      <w:pPr>
        <w:pStyle w:val="Code"/>
        <w:autoSpaceDE w:val="0"/>
        <w:autoSpaceDN w:val="0"/>
      </w:pPr>
      <w:r>
        <w:tab/>
        <w:t>fclose(in);</w:t>
      </w:r>
    </w:p>
    <w:p w:rsidR="00437B3A" w:rsidRDefault="00437B3A" w:rsidP="00437B3A">
      <w:pPr>
        <w:pStyle w:val="Code"/>
        <w:autoSpaceDE w:val="0"/>
        <w:autoSpaceDN w:val="0"/>
      </w:pPr>
      <w:r>
        <w:tab/>
        <w:t>if (!tu) return 0;</w:t>
      </w:r>
    </w:p>
    <w:p w:rsidR="00437B3A" w:rsidRDefault="00437B3A" w:rsidP="00437B3A">
      <w:pPr>
        <w:pStyle w:val="Code"/>
        <w:autoSpaceDE w:val="0"/>
        <w:autoSpaceDN w:val="0"/>
      </w:pPr>
    </w:p>
    <w:p w:rsidR="00437B3A" w:rsidRDefault="00437B3A" w:rsidP="00437B3A">
      <w:pPr>
        <w:pStyle w:val="Code"/>
        <w:autoSpaceDE w:val="0"/>
        <w:autoSpaceDN w:val="0"/>
      </w:pPr>
      <w:r>
        <w:tab/>
        <w:t>char lst[1000];</w:t>
      </w:r>
    </w:p>
    <w:p w:rsidR="00437B3A" w:rsidRDefault="00437B3A" w:rsidP="00437B3A">
      <w:pPr>
        <w:pStyle w:val="Code"/>
        <w:autoSpaceDE w:val="0"/>
        <w:autoSpaceDN w:val="0"/>
      </w:pPr>
      <w:r>
        <w:tab/>
        <w:t>char obj[1000];</w:t>
      </w:r>
    </w:p>
    <w:p w:rsidR="00437B3A" w:rsidRDefault="00437B3A" w:rsidP="00437B3A">
      <w:pPr>
        <w:pStyle w:val="Code"/>
        <w:autoSpaceDE w:val="0"/>
        <w:autoSpaceDN w:val="0"/>
      </w:pPr>
      <w:r>
        <w:tab/>
        <w:t>strcpy(lst, pc-&gt;arguments[0]);</w:t>
      </w:r>
    </w:p>
    <w:p w:rsidR="00437B3A" w:rsidRDefault="00437B3A" w:rsidP="00437B3A">
      <w:pPr>
        <w:pStyle w:val="Code"/>
        <w:autoSpaceDE w:val="0"/>
        <w:autoSpaceDN w:val="0"/>
      </w:pPr>
      <w:r>
        <w:tab/>
        <w:t>strcpy(obj, pc-&gt;arguments[0]);</w:t>
      </w:r>
    </w:p>
    <w:p w:rsidR="00437B3A" w:rsidRDefault="00437B3A" w:rsidP="00437B3A">
      <w:pPr>
        <w:pStyle w:val="Code"/>
        <w:autoSpaceDE w:val="0"/>
        <w:autoSpaceDN w:val="0"/>
      </w:pPr>
      <w:r>
        <w:tab/>
        <w:t>strcpy(lst + strlen(pc-&gt;arguments[0]) - 4, ".lst");</w:t>
      </w:r>
    </w:p>
    <w:p w:rsidR="00437B3A" w:rsidRDefault="00437B3A" w:rsidP="00437B3A">
      <w:pPr>
        <w:pStyle w:val="Code"/>
        <w:autoSpaceDE w:val="0"/>
        <w:autoSpaceDN w:val="0"/>
      </w:pPr>
      <w:r>
        <w:tab/>
        <w:t>strcpy(obj + strlen(pc-&gt;arguments[0]) - 4, ".obj");</w:t>
      </w:r>
    </w:p>
    <w:p w:rsidR="00437B3A" w:rsidRDefault="00437B3A" w:rsidP="00437B3A">
      <w:pPr>
        <w:pStyle w:val="Code"/>
        <w:autoSpaceDE w:val="0"/>
        <w:autoSpaceDN w:val="0"/>
      </w:pPr>
    </w:p>
    <w:p w:rsidR="00437B3A" w:rsidRDefault="00437B3A" w:rsidP="00437B3A">
      <w:pPr>
        <w:pStyle w:val="Code"/>
        <w:autoSpaceDE w:val="0"/>
        <w:autoSpaceDN w:val="0"/>
      </w:pPr>
      <w:r>
        <w:tab/>
        <w:t>FILE *lst_out = fopen(lst, "w");</w:t>
      </w:r>
    </w:p>
    <w:p w:rsidR="00437B3A" w:rsidRDefault="00437B3A" w:rsidP="00437B3A">
      <w:pPr>
        <w:pStyle w:val="Code"/>
        <w:autoSpaceDE w:val="0"/>
        <w:autoSpaceDN w:val="0"/>
      </w:pPr>
      <w:r>
        <w:tab/>
        <w:t>FILE *obj_out = fopen(obj, "w");</w:t>
      </w:r>
    </w:p>
    <w:p w:rsidR="00437B3A" w:rsidRDefault="00437B3A" w:rsidP="00437B3A">
      <w:pPr>
        <w:pStyle w:val="Code"/>
        <w:autoSpaceDE w:val="0"/>
        <w:autoSpaceDN w:val="0"/>
      </w:pPr>
      <w:r>
        <w:tab/>
        <w:t>generate_lst(lst_out, tu);</w:t>
      </w:r>
    </w:p>
    <w:p w:rsidR="00437B3A" w:rsidRDefault="00437B3A" w:rsidP="00437B3A">
      <w:pPr>
        <w:pStyle w:val="Code"/>
        <w:autoSpaceDE w:val="0"/>
        <w:autoSpaceDN w:val="0"/>
      </w:pPr>
      <w:r>
        <w:tab/>
        <w:t>generate_obj(obj_out, tu);</w:t>
      </w:r>
    </w:p>
    <w:p w:rsidR="00437B3A" w:rsidRDefault="00437B3A" w:rsidP="00437B3A">
      <w:pPr>
        <w:pStyle w:val="Code"/>
        <w:autoSpaceDE w:val="0"/>
        <w:autoSpaceDN w:val="0"/>
      </w:pPr>
      <w:r>
        <w:tab/>
        <w:t>fclose(lst_out);</w:t>
      </w:r>
    </w:p>
    <w:p w:rsidR="00437B3A" w:rsidRDefault="00437B3A" w:rsidP="00437B3A">
      <w:pPr>
        <w:pStyle w:val="Code"/>
        <w:autoSpaceDE w:val="0"/>
        <w:autoSpaceDN w:val="0"/>
      </w:pPr>
      <w:r>
        <w:tab/>
        <w:t>fclose(obj_out);</w:t>
      </w:r>
    </w:p>
    <w:p w:rsidR="00437B3A" w:rsidRDefault="00437B3A" w:rsidP="00437B3A">
      <w:pPr>
        <w:pStyle w:val="Code"/>
        <w:autoSpaceDE w:val="0"/>
        <w:autoSpaceDN w:val="0"/>
      </w:pPr>
    </w:p>
    <w:p w:rsidR="00437B3A" w:rsidRDefault="00437B3A" w:rsidP="00437B3A">
      <w:pPr>
        <w:pStyle w:val="Code"/>
        <w:autoSpaceDE w:val="0"/>
        <w:autoSpaceDN w:val="0"/>
      </w:pPr>
      <w:r>
        <w:tab/>
        <w:t>fprintf(out, "output file : [%s], [%s]\n", lst, obj);</w:t>
      </w:r>
    </w:p>
    <w:p w:rsidR="00437B3A" w:rsidRDefault="00437B3A" w:rsidP="00437B3A">
      <w:pPr>
        <w:pStyle w:val="Code"/>
        <w:autoSpaceDE w:val="0"/>
        <w:autoSpaceDN w:val="0"/>
      </w:pPr>
    </w:p>
    <w:p w:rsidR="00437B3A" w:rsidRDefault="00437B3A" w:rsidP="00437B3A">
      <w:pPr>
        <w:pStyle w:val="Code"/>
        <w:autoSpaceDE w:val="0"/>
        <w:autoSpaceDN w:val="0"/>
      </w:pPr>
      <w:r>
        <w:tab/>
        <w:t>return 1;</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int symbol_0(FILE *out, ParsedCommand *pc) {</w:t>
      </w:r>
    </w:p>
    <w:p w:rsidR="00437B3A" w:rsidRDefault="00437B3A" w:rsidP="00437B3A">
      <w:pPr>
        <w:pStyle w:val="Code"/>
        <w:autoSpaceDE w:val="0"/>
        <w:autoSpaceDN w:val="0"/>
      </w:pPr>
      <w:r>
        <w:tab/>
        <w:t>if (tu)</w:t>
      </w:r>
    </w:p>
    <w:p w:rsidR="00437B3A" w:rsidRDefault="00437B3A" w:rsidP="00437B3A">
      <w:pPr>
        <w:pStyle w:val="Code"/>
        <w:autoSpaceDE w:val="0"/>
        <w:autoSpaceDN w:val="0"/>
      </w:pPr>
      <w:r>
        <w:tab/>
      </w:r>
      <w:r>
        <w:tab/>
        <w:t>fprint_symbols(out, tu-&gt;symbols);</w:t>
      </w:r>
    </w:p>
    <w:p w:rsidR="00437B3A" w:rsidRDefault="00437B3A" w:rsidP="00437B3A">
      <w:pPr>
        <w:pStyle w:val="Code"/>
        <w:autoSpaceDE w:val="0"/>
        <w:autoSpaceDN w:val="0"/>
      </w:pPr>
      <w:r>
        <w:tab/>
        <w:t>else</w:t>
      </w:r>
    </w:p>
    <w:p w:rsidR="00437B3A" w:rsidRDefault="00437B3A" w:rsidP="00437B3A">
      <w:pPr>
        <w:pStyle w:val="Code"/>
        <w:autoSpaceDE w:val="0"/>
        <w:autoSpaceDN w:val="0"/>
      </w:pPr>
      <w:r>
        <w:tab/>
      </w:r>
      <w:r>
        <w:tab/>
        <w:t>fprintf(out, "there is no valid symbol table to print out.\n");</w:t>
      </w:r>
    </w:p>
    <w:p w:rsidR="00437B3A" w:rsidRDefault="00437B3A" w:rsidP="00437B3A">
      <w:pPr>
        <w:pStyle w:val="Code"/>
        <w:autoSpaceDE w:val="0"/>
        <w:autoSpaceDN w:val="0"/>
      </w:pPr>
      <w:r>
        <w:tab/>
        <w:t>return 1;</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TranslationUnit *new_translation_unit(</w:t>
      </w:r>
    </w:p>
    <w:p w:rsidR="00437B3A" w:rsidRDefault="00437B3A" w:rsidP="00437B3A">
      <w:pPr>
        <w:pStyle w:val="Code"/>
        <w:autoSpaceDE w:val="0"/>
        <w:autoSpaceDN w:val="0"/>
      </w:pPr>
      <w:r>
        <w:tab/>
      </w:r>
      <w:r>
        <w:tab/>
        <w:t>FILE *in, HashTable *opcodes, ReservedDict *reserved) {</w:t>
      </w:r>
    </w:p>
    <w:p w:rsidR="00437B3A" w:rsidRDefault="00437B3A" w:rsidP="00437B3A">
      <w:pPr>
        <w:pStyle w:val="Code"/>
        <w:autoSpaceDE w:val="0"/>
        <w:autoSpaceDN w:val="0"/>
      </w:pPr>
      <w:r>
        <w:tab/>
        <w:t>TranslationUnit *tu = malloc(sizeof(TranslationUnit));</w:t>
      </w:r>
    </w:p>
    <w:p w:rsidR="00437B3A" w:rsidRDefault="00437B3A" w:rsidP="00437B3A">
      <w:pPr>
        <w:pStyle w:val="Code"/>
        <w:autoSpaceDE w:val="0"/>
        <w:autoSpaceDN w:val="0"/>
      </w:pPr>
      <w:r>
        <w:tab/>
      </w:r>
    </w:p>
    <w:p w:rsidR="00437B3A" w:rsidRDefault="00437B3A" w:rsidP="00437B3A">
      <w:pPr>
        <w:pStyle w:val="Code"/>
        <w:autoSpaceDE w:val="0"/>
        <w:autoSpaceDN w:val="0"/>
      </w:pPr>
      <w:r>
        <w:lastRenderedPageBreak/>
        <w:tab/>
        <w:t>tu-&gt;opcodes = opcodes;</w:t>
      </w:r>
    </w:p>
    <w:p w:rsidR="00437B3A" w:rsidRDefault="00437B3A" w:rsidP="00437B3A">
      <w:pPr>
        <w:pStyle w:val="Code"/>
        <w:autoSpaceDE w:val="0"/>
        <w:autoSpaceDN w:val="0"/>
      </w:pPr>
      <w:r>
        <w:tab/>
        <w:t>tu-&gt;reserved = reserved;</w:t>
      </w:r>
    </w:p>
    <w:p w:rsidR="00437B3A" w:rsidRDefault="00437B3A" w:rsidP="00437B3A">
      <w:pPr>
        <w:pStyle w:val="Code"/>
        <w:autoSpaceDE w:val="0"/>
        <w:autoSpaceDN w:val="0"/>
      </w:pPr>
      <w:r>
        <w:tab/>
        <w:t>tu-&gt;statements = new_statement_list();</w:t>
      </w:r>
    </w:p>
    <w:p w:rsidR="00437B3A" w:rsidRDefault="00437B3A" w:rsidP="00437B3A">
      <w:pPr>
        <w:pStyle w:val="Code"/>
        <w:autoSpaceDE w:val="0"/>
        <w:autoSpaceDN w:val="0"/>
      </w:pPr>
      <w:r>
        <w:tab/>
        <w:t>tu-&gt;symbols = new_symbol_table();</w:t>
      </w:r>
    </w:p>
    <w:p w:rsidR="00437B3A" w:rsidRDefault="00437B3A" w:rsidP="00437B3A">
      <w:pPr>
        <w:pStyle w:val="Code"/>
        <w:autoSpaceDE w:val="0"/>
        <w:autoSpaceDN w:val="0"/>
      </w:pPr>
    </w:p>
    <w:p w:rsidR="00437B3A" w:rsidRDefault="00437B3A" w:rsidP="00437B3A">
      <w:pPr>
        <w:pStyle w:val="Code"/>
        <w:autoSpaceDE w:val="0"/>
        <w:autoSpaceDN w:val="0"/>
      </w:pPr>
      <w:r>
        <w:tab/>
        <w:t>return tu;</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TranslationUnit *translate(</w:t>
      </w:r>
    </w:p>
    <w:p w:rsidR="00437B3A" w:rsidRDefault="00437B3A" w:rsidP="00437B3A">
      <w:pPr>
        <w:pStyle w:val="Code"/>
        <w:autoSpaceDE w:val="0"/>
        <w:autoSpaceDN w:val="0"/>
      </w:pPr>
      <w:r>
        <w:tab/>
      </w:r>
      <w:r>
        <w:tab/>
        <w:t>FILE *out, FILE *in, HashTable *opcodes, ReservedDict *reserved) {</w:t>
      </w:r>
    </w:p>
    <w:p w:rsidR="00437B3A" w:rsidRDefault="00437B3A" w:rsidP="00437B3A">
      <w:pPr>
        <w:pStyle w:val="Code"/>
        <w:autoSpaceDE w:val="0"/>
        <w:autoSpaceDN w:val="0"/>
      </w:pPr>
      <w:r>
        <w:tab/>
        <w:t>TranslationUnit *tu = new_translation_unit(in, opcodes, reserved);</w:t>
      </w:r>
    </w:p>
    <w:p w:rsidR="00437B3A" w:rsidRDefault="00437B3A" w:rsidP="00437B3A">
      <w:pPr>
        <w:pStyle w:val="Code"/>
        <w:autoSpaceDE w:val="0"/>
        <w:autoSpaceDN w:val="0"/>
      </w:pPr>
    </w:p>
    <w:p w:rsidR="00437B3A" w:rsidRDefault="00437B3A" w:rsidP="00437B3A">
      <w:pPr>
        <w:pStyle w:val="Code"/>
        <w:autoSpaceDE w:val="0"/>
        <w:autoSpaceDN w:val="0"/>
      </w:pPr>
      <w:r>
        <w:tab/>
        <w:t>if (!read_asm(out, in, tu)) return NULL;</w:t>
      </w:r>
    </w:p>
    <w:p w:rsidR="00437B3A" w:rsidRDefault="00437B3A" w:rsidP="00437B3A">
      <w:pPr>
        <w:pStyle w:val="Code"/>
        <w:autoSpaceDE w:val="0"/>
        <w:autoSpaceDN w:val="0"/>
      </w:pPr>
      <w:r>
        <w:tab/>
        <w:t>if (!assign_addresses(out, tu)) return NULL;</w:t>
      </w:r>
    </w:p>
    <w:p w:rsidR="00437B3A" w:rsidRDefault="00437B3A" w:rsidP="00437B3A">
      <w:pPr>
        <w:pStyle w:val="Code"/>
        <w:autoSpaceDE w:val="0"/>
        <w:autoSpaceDN w:val="0"/>
      </w:pPr>
      <w:r>
        <w:tab/>
        <w:t>if (!fill_symbol_table(out, tu)) return NULL;</w:t>
      </w:r>
    </w:p>
    <w:p w:rsidR="00437B3A" w:rsidRDefault="00437B3A" w:rsidP="00437B3A">
      <w:pPr>
        <w:pStyle w:val="Code"/>
        <w:autoSpaceDE w:val="0"/>
        <w:autoSpaceDN w:val="0"/>
      </w:pPr>
      <w:r>
        <w:tab/>
        <w:t>if (!validate_statements(out, tu)) return NULL;</w:t>
      </w:r>
    </w:p>
    <w:p w:rsidR="00437B3A" w:rsidRDefault="00437B3A" w:rsidP="00437B3A">
      <w:pPr>
        <w:pStyle w:val="Code"/>
        <w:autoSpaceDE w:val="0"/>
        <w:autoSpaceDN w:val="0"/>
      </w:pPr>
    </w:p>
    <w:p w:rsidR="00437B3A" w:rsidRDefault="00437B3A" w:rsidP="00437B3A">
      <w:pPr>
        <w:pStyle w:val="Code"/>
        <w:autoSpaceDE w:val="0"/>
        <w:autoSpaceDN w:val="0"/>
      </w:pPr>
      <w:r>
        <w:tab/>
        <w:t>return tu;</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void free_translation_unit(TranslationUnit *tu) {</w:t>
      </w:r>
    </w:p>
    <w:p w:rsidR="00437B3A" w:rsidRDefault="00437B3A" w:rsidP="00437B3A">
      <w:pPr>
        <w:pStyle w:val="Code"/>
        <w:autoSpaceDE w:val="0"/>
        <w:autoSpaceDN w:val="0"/>
      </w:pPr>
      <w:r>
        <w:tab/>
        <w:t>free_statement_list(tu-&gt;statements);</w:t>
      </w:r>
    </w:p>
    <w:p w:rsidR="00437B3A" w:rsidRDefault="00437B3A" w:rsidP="00437B3A">
      <w:pPr>
        <w:pStyle w:val="Code"/>
        <w:autoSpaceDE w:val="0"/>
        <w:autoSpaceDN w:val="0"/>
      </w:pPr>
      <w:r>
        <w:tab/>
        <w:t>free_symbol_table(tu-&gt;symbols);</w:t>
      </w:r>
    </w:p>
    <w:p w:rsidR="00437B3A" w:rsidRDefault="00437B3A" w:rsidP="00437B3A">
      <w:pPr>
        <w:pStyle w:val="Code"/>
        <w:autoSpaceDE w:val="0"/>
        <w:autoSpaceDN w:val="0"/>
      </w:pPr>
      <w:r>
        <w:tab/>
        <w:t>free(tu);</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void generate_obj(FILE *out, TranslationUnit *tu) {</w:t>
      </w:r>
    </w:p>
    <w:p w:rsidR="00437B3A" w:rsidRDefault="00437B3A" w:rsidP="00437B3A">
      <w:pPr>
        <w:pStyle w:val="Code"/>
        <w:autoSpaceDE w:val="0"/>
        <w:autoSpaceDN w:val="0"/>
      </w:pPr>
      <w:r>
        <w:tab/>
        <w:t>fprint_header_record(out, tu);</w:t>
      </w:r>
    </w:p>
    <w:p w:rsidR="00437B3A" w:rsidRDefault="00437B3A" w:rsidP="00437B3A">
      <w:pPr>
        <w:pStyle w:val="Code"/>
        <w:autoSpaceDE w:val="0"/>
        <w:autoSpaceDN w:val="0"/>
      </w:pPr>
      <w:r>
        <w:tab/>
        <w:t>fprint_text_record(out, tu);</w:t>
      </w:r>
    </w:p>
    <w:p w:rsidR="00437B3A" w:rsidRDefault="00437B3A" w:rsidP="00437B3A">
      <w:pPr>
        <w:pStyle w:val="Code"/>
        <w:autoSpaceDE w:val="0"/>
        <w:autoSpaceDN w:val="0"/>
      </w:pPr>
      <w:r>
        <w:tab/>
        <w:t>fprint_modificaiton_record(out, tu);</w:t>
      </w:r>
    </w:p>
    <w:p w:rsidR="00437B3A" w:rsidRDefault="00437B3A" w:rsidP="00437B3A">
      <w:pPr>
        <w:pStyle w:val="Code"/>
        <w:autoSpaceDE w:val="0"/>
        <w:autoSpaceDN w:val="0"/>
      </w:pPr>
      <w:r>
        <w:tab/>
        <w:t>fprint_end_record(out, tu);</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void generate_lst(FILE *out, TranslationUnit *tu) {</w:t>
      </w:r>
    </w:p>
    <w:p w:rsidR="00437B3A" w:rsidRDefault="00437B3A" w:rsidP="00437B3A">
      <w:pPr>
        <w:pStyle w:val="Code"/>
        <w:autoSpaceDE w:val="0"/>
        <w:autoSpaceDN w:val="0"/>
      </w:pPr>
      <w:r>
        <w:tab/>
        <w:t xml:space="preserve">for (LinkedNode *node = tu-&gt;statements-&gt;head-&gt;link; node; </w:t>
      </w:r>
    </w:p>
    <w:p w:rsidR="00437B3A" w:rsidRDefault="00437B3A" w:rsidP="00437B3A">
      <w:pPr>
        <w:pStyle w:val="Code"/>
        <w:autoSpaceDE w:val="0"/>
        <w:autoSpaceDN w:val="0"/>
      </w:pPr>
      <w:r>
        <w:tab/>
      </w:r>
      <w:r>
        <w:tab/>
      </w:r>
      <w:r>
        <w:tab/>
        <w:t>node = node-&gt;link) {</w:t>
      </w:r>
    </w:p>
    <w:p w:rsidR="00437B3A" w:rsidRDefault="00437B3A" w:rsidP="00437B3A">
      <w:pPr>
        <w:pStyle w:val="Code"/>
        <w:autoSpaceDE w:val="0"/>
        <w:autoSpaceDN w:val="0"/>
      </w:pPr>
      <w:r>
        <w:tab/>
      </w:r>
      <w:r>
        <w:tab/>
        <w:t>fprint_lst_line(out, (SicStatement*) node-&gt;value, tu-&gt;opcodes);</w:t>
      </w:r>
    </w:p>
    <w:p w:rsidR="00437B3A" w:rsidRDefault="00437B3A" w:rsidP="00437B3A">
      <w:pPr>
        <w:pStyle w:val="Code"/>
        <w:autoSpaceDE w:val="0"/>
        <w:autoSpaceDN w:val="0"/>
      </w:pPr>
      <w:r>
        <w:tab/>
      </w:r>
      <w:r>
        <w:tab/>
        <w:t>fprintf(out, "\n");</w:t>
      </w:r>
    </w:p>
    <w:p w:rsidR="00437B3A" w:rsidRDefault="00437B3A" w:rsidP="00437B3A">
      <w:pPr>
        <w:pStyle w:val="Code"/>
        <w:autoSpaceDE w:val="0"/>
        <w:autoSpaceDN w:val="0"/>
      </w:pPr>
      <w:r>
        <w:tab/>
        <w:t>}</w:t>
      </w:r>
    </w:p>
    <w:p w:rsidR="00437B3A" w:rsidRDefault="00437B3A" w:rsidP="00437B3A">
      <w:pPr>
        <w:pStyle w:val="Code"/>
        <w:autoSpaceDE w:val="0"/>
        <w:autoSpaceDN w:val="0"/>
      </w:pPr>
      <w:r>
        <w:t>}</w:t>
      </w:r>
    </w:p>
    <w:p w:rsidR="00437B3A" w:rsidRDefault="00437B3A" w:rsidP="00437B3A">
      <w:pPr>
        <w:pStyle w:val="Code"/>
        <w:autoSpaceDE w:val="0"/>
        <w:autoSpaceDN w:val="0"/>
      </w:pPr>
      <w:r>
        <w:t>#include "file.h"</w:t>
      </w:r>
    </w:p>
    <w:p w:rsidR="00437B3A" w:rsidRDefault="00437B3A" w:rsidP="00437B3A">
      <w:pPr>
        <w:pStyle w:val="Code"/>
        <w:autoSpaceDE w:val="0"/>
        <w:autoSpaceDN w:val="0"/>
      </w:pPr>
      <w:r>
        <w:t>#include &lt;stdio.h&gt;</w:t>
      </w:r>
    </w:p>
    <w:p w:rsidR="00437B3A" w:rsidRDefault="00437B3A" w:rsidP="00437B3A">
      <w:pPr>
        <w:pStyle w:val="Code"/>
        <w:autoSpaceDE w:val="0"/>
        <w:autoSpaceDN w:val="0"/>
      </w:pPr>
      <w:r>
        <w:t>#include &lt;dirent.h&gt;</w:t>
      </w:r>
    </w:p>
    <w:p w:rsidR="00437B3A" w:rsidRDefault="00437B3A" w:rsidP="00437B3A">
      <w:pPr>
        <w:pStyle w:val="Code"/>
        <w:autoSpaceDE w:val="0"/>
        <w:autoSpaceDN w:val="0"/>
      </w:pPr>
      <w:r>
        <w:t>#include &lt;sys/stat.h&gt;</w:t>
      </w:r>
    </w:p>
    <w:p w:rsidR="00437B3A" w:rsidRDefault="00437B3A" w:rsidP="00437B3A">
      <w:pPr>
        <w:pStyle w:val="Code"/>
        <w:autoSpaceDE w:val="0"/>
        <w:autoSpaceDN w:val="0"/>
      </w:pPr>
    </w:p>
    <w:p w:rsidR="00437B3A" w:rsidRDefault="00437B3A" w:rsidP="00437B3A">
      <w:pPr>
        <w:pStyle w:val="Code"/>
        <w:autoSpaceDE w:val="0"/>
        <w:autoSpaceDN w:val="0"/>
      </w:pPr>
      <w:r>
        <w:t>#ifdef TEST</w:t>
      </w:r>
    </w:p>
    <w:p w:rsidR="00437B3A" w:rsidRDefault="00437B3A" w:rsidP="00437B3A">
      <w:pPr>
        <w:pStyle w:val="Code"/>
        <w:autoSpaceDE w:val="0"/>
        <w:autoSpaceDN w:val="0"/>
      </w:pPr>
      <w:r>
        <w:t>// Manual unit test for this module</w:t>
      </w:r>
    </w:p>
    <w:p w:rsidR="00437B3A" w:rsidRDefault="00437B3A" w:rsidP="00437B3A">
      <w:pPr>
        <w:pStyle w:val="Code"/>
        <w:autoSpaceDE w:val="0"/>
        <w:autoSpaceDN w:val="0"/>
      </w:pPr>
      <w:r>
        <w:t>// Refer to the README for testing instructions</w:t>
      </w:r>
    </w:p>
    <w:p w:rsidR="00437B3A" w:rsidRDefault="00437B3A" w:rsidP="00437B3A">
      <w:pPr>
        <w:pStyle w:val="Code"/>
        <w:autoSpaceDE w:val="0"/>
        <w:autoSpaceDN w:val="0"/>
      </w:pPr>
      <w:r>
        <w:t>int main(void) {</w:t>
      </w:r>
    </w:p>
    <w:p w:rsidR="00437B3A" w:rsidRDefault="00437B3A" w:rsidP="00437B3A">
      <w:pPr>
        <w:pStyle w:val="Code"/>
        <w:autoSpaceDE w:val="0"/>
        <w:autoSpaceDN w:val="0"/>
      </w:pPr>
      <w:r>
        <w:tab/>
        <w:t>printf("&gt;&gt; Print dir:\n");</w:t>
      </w:r>
    </w:p>
    <w:p w:rsidR="00437B3A" w:rsidRDefault="00437B3A" w:rsidP="00437B3A">
      <w:pPr>
        <w:pStyle w:val="Code"/>
        <w:autoSpaceDE w:val="0"/>
        <w:autoSpaceDN w:val="0"/>
      </w:pPr>
      <w:r>
        <w:tab/>
        <w:t>fprint_dir(stdout);</w:t>
      </w:r>
    </w:p>
    <w:p w:rsidR="00437B3A" w:rsidRDefault="00437B3A" w:rsidP="00437B3A">
      <w:pPr>
        <w:pStyle w:val="Code"/>
        <w:autoSpaceDE w:val="0"/>
        <w:autoSpaceDN w:val="0"/>
      </w:pPr>
    </w:p>
    <w:p w:rsidR="00437B3A" w:rsidRDefault="00437B3A" w:rsidP="00437B3A">
      <w:pPr>
        <w:pStyle w:val="Code"/>
        <w:autoSpaceDE w:val="0"/>
        <w:autoSpaceDN w:val="0"/>
      </w:pPr>
      <w:r>
        <w:tab/>
        <w:t>printf("&gt;&gt; Print file.h:\n");</w:t>
      </w:r>
    </w:p>
    <w:p w:rsidR="00437B3A" w:rsidRDefault="00437B3A" w:rsidP="00437B3A">
      <w:pPr>
        <w:pStyle w:val="Code"/>
        <w:autoSpaceDE w:val="0"/>
        <w:autoSpaceDN w:val="0"/>
      </w:pPr>
      <w:r>
        <w:tab/>
        <w:t>if (!fprint_file(stdout, "file.h"))</w:t>
      </w:r>
    </w:p>
    <w:p w:rsidR="00437B3A" w:rsidRDefault="00437B3A" w:rsidP="00437B3A">
      <w:pPr>
        <w:pStyle w:val="Code"/>
        <w:autoSpaceDE w:val="0"/>
        <w:autoSpaceDN w:val="0"/>
      </w:pPr>
      <w:r>
        <w:tab/>
      </w:r>
      <w:r>
        <w:tab/>
        <w:t>printf("Error opening file!\n");</w:t>
      </w:r>
    </w:p>
    <w:p w:rsidR="00437B3A" w:rsidRDefault="00437B3A" w:rsidP="00437B3A">
      <w:pPr>
        <w:pStyle w:val="Code"/>
        <w:autoSpaceDE w:val="0"/>
        <w:autoSpaceDN w:val="0"/>
      </w:pPr>
    </w:p>
    <w:p w:rsidR="00437B3A" w:rsidRDefault="00437B3A" w:rsidP="00437B3A">
      <w:pPr>
        <w:pStyle w:val="Code"/>
        <w:autoSpaceDE w:val="0"/>
        <w:autoSpaceDN w:val="0"/>
      </w:pPr>
      <w:r>
        <w:tab/>
        <w:t>printf("&gt;&gt; Print hoho.h:\n");</w:t>
      </w:r>
    </w:p>
    <w:p w:rsidR="00437B3A" w:rsidRDefault="00437B3A" w:rsidP="00437B3A">
      <w:pPr>
        <w:pStyle w:val="Code"/>
        <w:autoSpaceDE w:val="0"/>
        <w:autoSpaceDN w:val="0"/>
      </w:pPr>
      <w:r>
        <w:tab/>
        <w:t>if (!fprint_file(stdout, "hoho.h"))</w:t>
      </w:r>
    </w:p>
    <w:p w:rsidR="00437B3A" w:rsidRDefault="00437B3A" w:rsidP="00437B3A">
      <w:pPr>
        <w:pStyle w:val="Code"/>
        <w:autoSpaceDE w:val="0"/>
        <w:autoSpaceDN w:val="0"/>
      </w:pPr>
      <w:r>
        <w:tab/>
      </w:r>
      <w:r>
        <w:tab/>
        <w:t>printf("Error opening file!\n");</w:t>
      </w:r>
    </w:p>
    <w:p w:rsidR="00437B3A" w:rsidRDefault="00437B3A" w:rsidP="00437B3A">
      <w:pPr>
        <w:pStyle w:val="Code"/>
        <w:autoSpaceDE w:val="0"/>
        <w:autoSpaceDN w:val="0"/>
      </w:pPr>
      <w:r>
        <w:t>}</w:t>
      </w:r>
    </w:p>
    <w:p w:rsidR="00437B3A" w:rsidRDefault="00437B3A" w:rsidP="00437B3A">
      <w:pPr>
        <w:pStyle w:val="Code"/>
        <w:autoSpaceDE w:val="0"/>
        <w:autoSpaceDN w:val="0"/>
      </w:pPr>
      <w:r>
        <w:t>#endif</w:t>
      </w:r>
    </w:p>
    <w:p w:rsidR="00437B3A" w:rsidRDefault="00437B3A" w:rsidP="00437B3A">
      <w:pPr>
        <w:pStyle w:val="Code"/>
        <w:autoSpaceDE w:val="0"/>
        <w:autoSpaceDN w:val="0"/>
      </w:pPr>
    </w:p>
    <w:p w:rsidR="00437B3A" w:rsidRDefault="00437B3A" w:rsidP="00437B3A">
      <w:pPr>
        <w:pStyle w:val="Code"/>
        <w:autoSpaceDE w:val="0"/>
        <w:autoSpaceDN w:val="0"/>
      </w:pPr>
      <w:r>
        <w:t>void fprint_dir(FILE *out) {</w:t>
      </w:r>
    </w:p>
    <w:p w:rsidR="00437B3A" w:rsidRDefault="00437B3A" w:rsidP="00437B3A">
      <w:pPr>
        <w:pStyle w:val="Code"/>
        <w:autoSpaceDE w:val="0"/>
        <w:autoSpaceDN w:val="0"/>
      </w:pPr>
      <w:r>
        <w:tab/>
        <w:t>struct dirent *entry;</w:t>
      </w:r>
    </w:p>
    <w:p w:rsidR="00437B3A" w:rsidRDefault="00437B3A" w:rsidP="00437B3A">
      <w:pPr>
        <w:pStyle w:val="Code"/>
        <w:autoSpaceDE w:val="0"/>
        <w:autoSpaceDN w:val="0"/>
      </w:pPr>
      <w:r>
        <w:tab/>
        <w:t>DIR *directory = opendir(".");</w:t>
      </w:r>
    </w:p>
    <w:p w:rsidR="00437B3A" w:rsidRDefault="00437B3A" w:rsidP="00437B3A">
      <w:pPr>
        <w:pStyle w:val="Code"/>
        <w:autoSpaceDE w:val="0"/>
        <w:autoSpaceDN w:val="0"/>
      </w:pPr>
    </w:p>
    <w:p w:rsidR="00437B3A" w:rsidRDefault="00437B3A" w:rsidP="00437B3A">
      <w:pPr>
        <w:pStyle w:val="Code"/>
        <w:autoSpaceDE w:val="0"/>
        <w:autoSpaceDN w:val="0"/>
      </w:pPr>
      <w:r>
        <w:tab/>
        <w:t>// For each file in current directory</w:t>
      </w:r>
    </w:p>
    <w:p w:rsidR="00437B3A" w:rsidRDefault="00437B3A" w:rsidP="00437B3A">
      <w:pPr>
        <w:pStyle w:val="Code"/>
        <w:autoSpaceDE w:val="0"/>
        <w:autoSpaceDN w:val="0"/>
      </w:pPr>
      <w:r>
        <w:lastRenderedPageBreak/>
        <w:tab/>
        <w:t>while ((entry = readdir(directory))) {</w:t>
      </w:r>
    </w:p>
    <w:p w:rsidR="00437B3A" w:rsidRDefault="00437B3A" w:rsidP="00437B3A">
      <w:pPr>
        <w:pStyle w:val="Code"/>
        <w:autoSpaceDE w:val="0"/>
        <w:autoSpaceDN w:val="0"/>
      </w:pPr>
      <w:r>
        <w:tab/>
      </w:r>
      <w:r>
        <w:tab/>
        <w:t>char *filename = entry-&gt;d_name;</w:t>
      </w:r>
    </w:p>
    <w:p w:rsidR="00437B3A" w:rsidRDefault="00437B3A" w:rsidP="00437B3A">
      <w:pPr>
        <w:pStyle w:val="Code"/>
        <w:autoSpaceDE w:val="0"/>
        <w:autoSpaceDN w:val="0"/>
      </w:pPr>
      <w:r>
        <w:tab/>
      </w:r>
      <w:r>
        <w:tab/>
        <w:t>struct stat buffer;</w:t>
      </w:r>
    </w:p>
    <w:p w:rsidR="00437B3A" w:rsidRDefault="00437B3A" w:rsidP="00437B3A">
      <w:pPr>
        <w:pStyle w:val="Code"/>
        <w:autoSpaceDE w:val="0"/>
        <w:autoSpaceDN w:val="0"/>
      </w:pPr>
      <w:r>
        <w:tab/>
      </w:r>
      <w:r>
        <w:tab/>
        <w:t>stat(filename, &amp;buffer);</w:t>
      </w:r>
    </w:p>
    <w:p w:rsidR="00437B3A" w:rsidRDefault="00437B3A" w:rsidP="00437B3A">
      <w:pPr>
        <w:pStyle w:val="Code"/>
        <w:autoSpaceDE w:val="0"/>
        <w:autoSpaceDN w:val="0"/>
      </w:pPr>
    </w:p>
    <w:p w:rsidR="00437B3A" w:rsidRDefault="00437B3A" w:rsidP="00437B3A">
      <w:pPr>
        <w:pStyle w:val="Code"/>
        <w:autoSpaceDE w:val="0"/>
        <w:autoSpaceDN w:val="0"/>
      </w:pPr>
      <w:r>
        <w:tab/>
      </w:r>
      <w:r>
        <w:tab/>
        <w:t>if (filename[0] == '.') continue;</w:t>
      </w:r>
    </w:p>
    <w:p w:rsidR="00437B3A" w:rsidRDefault="00437B3A" w:rsidP="00437B3A">
      <w:pPr>
        <w:pStyle w:val="Code"/>
        <w:autoSpaceDE w:val="0"/>
        <w:autoSpaceDN w:val="0"/>
      </w:pPr>
    </w:p>
    <w:p w:rsidR="00437B3A" w:rsidRDefault="00437B3A" w:rsidP="00437B3A">
      <w:pPr>
        <w:pStyle w:val="Code"/>
        <w:autoSpaceDE w:val="0"/>
        <w:autoSpaceDN w:val="0"/>
      </w:pPr>
      <w:r>
        <w:tab/>
      </w:r>
      <w:r>
        <w:tab/>
        <w:t>if (entry-&gt;d_type == DT_DIR) {</w:t>
      </w:r>
    </w:p>
    <w:p w:rsidR="00437B3A" w:rsidRDefault="00437B3A" w:rsidP="00437B3A">
      <w:pPr>
        <w:pStyle w:val="Code"/>
        <w:autoSpaceDE w:val="0"/>
        <w:autoSpaceDN w:val="0"/>
      </w:pPr>
      <w:r>
        <w:tab/>
      </w:r>
      <w:r>
        <w:tab/>
      </w:r>
      <w:r>
        <w:tab/>
        <w:t>fprintf(out, "%s/\t", filename);</w:t>
      </w:r>
    </w:p>
    <w:p w:rsidR="00437B3A" w:rsidRDefault="00437B3A" w:rsidP="00437B3A">
      <w:pPr>
        <w:pStyle w:val="Code"/>
        <w:autoSpaceDE w:val="0"/>
        <w:autoSpaceDN w:val="0"/>
      </w:pPr>
      <w:r>
        <w:tab/>
      </w:r>
      <w:r>
        <w:tab/>
      </w:r>
      <w:r>
        <w:tab/>
        <w:t>continue;</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p>
    <w:p w:rsidR="00437B3A" w:rsidRDefault="00437B3A" w:rsidP="00437B3A">
      <w:pPr>
        <w:pStyle w:val="Code"/>
        <w:autoSpaceDE w:val="0"/>
        <w:autoSpaceDN w:val="0"/>
      </w:pPr>
      <w:r>
        <w:tab/>
      </w:r>
      <w:r>
        <w:tab/>
        <w:t>fprintf(out, "%s", filename);</w:t>
      </w:r>
    </w:p>
    <w:p w:rsidR="00437B3A" w:rsidRDefault="00437B3A" w:rsidP="00437B3A">
      <w:pPr>
        <w:pStyle w:val="Code"/>
        <w:autoSpaceDE w:val="0"/>
        <w:autoSpaceDN w:val="0"/>
      </w:pPr>
      <w:r>
        <w:tab/>
      </w:r>
      <w:r>
        <w:tab/>
        <w:t>if (entry-&gt;d_type == DT_DIR) fprintf(out, "\\");</w:t>
      </w:r>
    </w:p>
    <w:p w:rsidR="00437B3A" w:rsidRDefault="00437B3A" w:rsidP="00437B3A">
      <w:pPr>
        <w:pStyle w:val="Code"/>
        <w:autoSpaceDE w:val="0"/>
        <w:autoSpaceDN w:val="0"/>
      </w:pPr>
      <w:r>
        <w:tab/>
      </w:r>
      <w:r>
        <w:tab/>
        <w:t>else if (buffer.st_mode &amp; S_IXUSR) fprintf(out, "*");</w:t>
      </w:r>
    </w:p>
    <w:p w:rsidR="00437B3A" w:rsidRDefault="00437B3A" w:rsidP="00437B3A">
      <w:pPr>
        <w:pStyle w:val="Code"/>
        <w:autoSpaceDE w:val="0"/>
        <w:autoSpaceDN w:val="0"/>
      </w:pPr>
      <w:r>
        <w:tab/>
      </w:r>
      <w:r>
        <w:tab/>
        <w:t>fprintf(out, "\t");</w:t>
      </w:r>
    </w:p>
    <w:p w:rsidR="00437B3A" w:rsidRDefault="00437B3A" w:rsidP="00437B3A">
      <w:pPr>
        <w:pStyle w:val="Code"/>
        <w:autoSpaceDE w:val="0"/>
        <w:autoSpaceDN w:val="0"/>
      </w:pPr>
      <w:r>
        <w:tab/>
        <w:t>}</w:t>
      </w:r>
    </w:p>
    <w:p w:rsidR="00437B3A" w:rsidRDefault="00437B3A" w:rsidP="00437B3A">
      <w:pPr>
        <w:pStyle w:val="Code"/>
        <w:autoSpaceDE w:val="0"/>
        <w:autoSpaceDN w:val="0"/>
      </w:pPr>
      <w:r>
        <w:tab/>
        <w:t>fprintf(out, "\n");</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int fprint_file(FILE *out, char *filename) {</w:t>
      </w:r>
    </w:p>
    <w:p w:rsidR="00437B3A" w:rsidRDefault="00437B3A" w:rsidP="00437B3A">
      <w:pPr>
        <w:pStyle w:val="Code"/>
        <w:autoSpaceDE w:val="0"/>
        <w:autoSpaceDN w:val="0"/>
      </w:pPr>
      <w:r>
        <w:tab/>
        <w:t>FILE *file;</w:t>
      </w:r>
    </w:p>
    <w:p w:rsidR="00437B3A" w:rsidRDefault="00437B3A" w:rsidP="00437B3A">
      <w:pPr>
        <w:pStyle w:val="Code"/>
        <w:autoSpaceDE w:val="0"/>
        <w:autoSpaceDN w:val="0"/>
      </w:pPr>
    </w:p>
    <w:p w:rsidR="00437B3A" w:rsidRDefault="00437B3A" w:rsidP="00437B3A">
      <w:pPr>
        <w:pStyle w:val="Code"/>
        <w:autoSpaceDE w:val="0"/>
        <w:autoSpaceDN w:val="0"/>
      </w:pPr>
      <w:r>
        <w:tab/>
        <w:t>// Open file and return failure if there was a problem</w:t>
      </w:r>
    </w:p>
    <w:p w:rsidR="00437B3A" w:rsidRDefault="00437B3A" w:rsidP="00437B3A">
      <w:pPr>
        <w:pStyle w:val="Code"/>
        <w:autoSpaceDE w:val="0"/>
        <w:autoSpaceDN w:val="0"/>
      </w:pPr>
      <w:r>
        <w:tab/>
        <w:t>if (!(file = fopen(filename, "r")))</w:t>
      </w:r>
    </w:p>
    <w:p w:rsidR="00437B3A" w:rsidRDefault="00437B3A" w:rsidP="00437B3A">
      <w:pPr>
        <w:pStyle w:val="Code"/>
        <w:autoSpaceDE w:val="0"/>
        <w:autoSpaceDN w:val="0"/>
      </w:pPr>
      <w:r>
        <w:tab/>
      </w:r>
      <w:r>
        <w:tab/>
        <w:t>return 0;</w:t>
      </w:r>
    </w:p>
    <w:p w:rsidR="00437B3A" w:rsidRDefault="00437B3A" w:rsidP="00437B3A">
      <w:pPr>
        <w:pStyle w:val="Code"/>
        <w:autoSpaceDE w:val="0"/>
        <w:autoSpaceDN w:val="0"/>
      </w:pPr>
    </w:p>
    <w:p w:rsidR="00437B3A" w:rsidRDefault="00437B3A" w:rsidP="00437B3A">
      <w:pPr>
        <w:pStyle w:val="Code"/>
        <w:autoSpaceDE w:val="0"/>
        <w:autoSpaceDN w:val="0"/>
      </w:pPr>
      <w:r>
        <w:tab/>
        <w:t>if (feof(file))</w:t>
      </w:r>
    </w:p>
    <w:p w:rsidR="00437B3A" w:rsidRDefault="00437B3A" w:rsidP="00437B3A">
      <w:pPr>
        <w:pStyle w:val="Code"/>
        <w:autoSpaceDE w:val="0"/>
        <w:autoSpaceDN w:val="0"/>
      </w:pPr>
      <w:r>
        <w:tab/>
      </w:r>
      <w:r>
        <w:tab/>
        <w:t>return 0;</w:t>
      </w:r>
    </w:p>
    <w:p w:rsidR="00437B3A" w:rsidRDefault="00437B3A" w:rsidP="00437B3A">
      <w:pPr>
        <w:pStyle w:val="Code"/>
        <w:autoSpaceDE w:val="0"/>
        <w:autoSpaceDN w:val="0"/>
      </w:pPr>
      <w:r>
        <w:tab/>
      </w:r>
    </w:p>
    <w:p w:rsidR="00437B3A" w:rsidRDefault="00437B3A" w:rsidP="00437B3A">
      <w:pPr>
        <w:pStyle w:val="Code"/>
        <w:autoSpaceDE w:val="0"/>
        <w:autoSpaceDN w:val="0"/>
      </w:pPr>
      <w:r>
        <w:tab/>
      </w:r>
    </w:p>
    <w:p w:rsidR="00437B3A" w:rsidRDefault="00437B3A" w:rsidP="00437B3A">
      <w:pPr>
        <w:pStyle w:val="Code"/>
        <w:autoSpaceDE w:val="0"/>
        <w:autoSpaceDN w:val="0"/>
      </w:pPr>
      <w:r>
        <w:tab/>
        <w:t>// Print all characters from 'file' to output stream</w:t>
      </w:r>
    </w:p>
    <w:p w:rsidR="00437B3A" w:rsidRDefault="00437B3A" w:rsidP="00437B3A">
      <w:pPr>
        <w:pStyle w:val="Code"/>
        <w:autoSpaceDE w:val="0"/>
        <w:autoSpaceDN w:val="0"/>
      </w:pPr>
      <w:r>
        <w:tab/>
        <w:t>char c;</w:t>
      </w:r>
    </w:p>
    <w:p w:rsidR="00437B3A" w:rsidRDefault="00437B3A" w:rsidP="00437B3A">
      <w:pPr>
        <w:pStyle w:val="Code"/>
        <w:autoSpaceDE w:val="0"/>
        <w:autoSpaceDN w:val="0"/>
      </w:pPr>
      <w:r>
        <w:tab/>
        <w:t>while ((c = fgetc(file)) != EOF)</w:t>
      </w:r>
    </w:p>
    <w:p w:rsidR="00437B3A" w:rsidRDefault="00437B3A" w:rsidP="00437B3A">
      <w:pPr>
        <w:pStyle w:val="Code"/>
        <w:autoSpaceDE w:val="0"/>
        <w:autoSpaceDN w:val="0"/>
      </w:pPr>
      <w:r>
        <w:tab/>
      </w:r>
      <w:r>
        <w:tab/>
        <w:t>fprintf(out, "%c", c);</w:t>
      </w:r>
    </w:p>
    <w:p w:rsidR="00437B3A" w:rsidRDefault="00437B3A" w:rsidP="00437B3A">
      <w:pPr>
        <w:pStyle w:val="Code"/>
        <w:autoSpaceDE w:val="0"/>
        <w:autoSpaceDN w:val="0"/>
      </w:pPr>
    </w:p>
    <w:p w:rsidR="00437B3A" w:rsidRDefault="00437B3A" w:rsidP="00437B3A">
      <w:pPr>
        <w:pStyle w:val="Code"/>
        <w:autoSpaceDE w:val="0"/>
        <w:autoSpaceDN w:val="0"/>
      </w:pPr>
      <w:r>
        <w:tab/>
        <w:t>return 1;</w:t>
      </w:r>
    </w:p>
    <w:p w:rsidR="00437B3A" w:rsidRDefault="00437B3A" w:rsidP="00437B3A">
      <w:pPr>
        <w:pStyle w:val="Code"/>
        <w:autoSpaceDE w:val="0"/>
        <w:autoSpaceDN w:val="0"/>
      </w:pPr>
      <w:r>
        <w:t>}</w:t>
      </w:r>
    </w:p>
    <w:p w:rsidR="00437B3A" w:rsidRDefault="00437B3A" w:rsidP="00437B3A">
      <w:pPr>
        <w:pStyle w:val="Code"/>
        <w:autoSpaceDE w:val="0"/>
        <w:autoSpaceDN w:val="0"/>
      </w:pPr>
      <w:r>
        <w:t>#include "generic_dict.h"</w:t>
      </w:r>
    </w:p>
    <w:p w:rsidR="00437B3A" w:rsidRDefault="00437B3A" w:rsidP="00437B3A">
      <w:pPr>
        <w:pStyle w:val="Code"/>
        <w:autoSpaceDE w:val="0"/>
        <w:autoSpaceDN w:val="0"/>
      </w:pPr>
    </w:p>
    <w:p w:rsidR="00437B3A" w:rsidRDefault="00437B3A" w:rsidP="00437B3A">
      <w:pPr>
        <w:pStyle w:val="Code"/>
        <w:autoSpaceDE w:val="0"/>
        <w:autoSpaceDN w:val="0"/>
      </w:pPr>
      <w:r>
        <w:t>#include &lt;stdio.h&gt;</w:t>
      </w:r>
    </w:p>
    <w:p w:rsidR="00437B3A" w:rsidRDefault="00437B3A" w:rsidP="00437B3A">
      <w:pPr>
        <w:pStyle w:val="Code"/>
        <w:autoSpaceDE w:val="0"/>
        <w:autoSpaceDN w:val="0"/>
      </w:pPr>
      <w:r>
        <w:t>#include &lt;stdlib.h&gt;</w:t>
      </w:r>
    </w:p>
    <w:p w:rsidR="00437B3A" w:rsidRDefault="00437B3A" w:rsidP="00437B3A">
      <w:pPr>
        <w:pStyle w:val="Code"/>
        <w:autoSpaceDE w:val="0"/>
        <w:autoSpaceDN w:val="0"/>
      </w:pPr>
      <w:r>
        <w:t>#include &lt;string.h&gt;</w:t>
      </w:r>
    </w:p>
    <w:p w:rsidR="00437B3A" w:rsidRDefault="00437B3A" w:rsidP="00437B3A">
      <w:pPr>
        <w:pStyle w:val="Code"/>
        <w:autoSpaceDE w:val="0"/>
        <w:autoSpaceDN w:val="0"/>
      </w:pPr>
      <w:r>
        <w:t>#include &lt;assert.h&gt;</w:t>
      </w:r>
    </w:p>
    <w:p w:rsidR="00437B3A" w:rsidRDefault="00437B3A" w:rsidP="00437B3A">
      <w:pPr>
        <w:pStyle w:val="Code"/>
        <w:autoSpaceDE w:val="0"/>
        <w:autoSpaceDN w:val="0"/>
      </w:pPr>
    </w:p>
    <w:p w:rsidR="00437B3A" w:rsidRDefault="00437B3A" w:rsidP="00437B3A">
      <w:pPr>
        <w:pStyle w:val="Code"/>
        <w:autoSpaceDE w:val="0"/>
        <w:autoSpaceDN w:val="0"/>
      </w:pPr>
      <w:r>
        <w:t>/* Recall these definitions</w:t>
      </w:r>
    </w:p>
    <w:p w:rsidR="00437B3A" w:rsidRDefault="00437B3A" w:rsidP="00437B3A">
      <w:pPr>
        <w:pStyle w:val="Code"/>
        <w:autoSpaceDE w:val="0"/>
        <w:autoSpaceDN w:val="0"/>
      </w:pPr>
      <w:r>
        <w:t>typedef struct _BucketNode {</w:t>
      </w:r>
    </w:p>
    <w:p w:rsidR="00437B3A" w:rsidRDefault="00437B3A" w:rsidP="00437B3A">
      <w:pPr>
        <w:pStyle w:val="Code"/>
        <w:autoSpaceDE w:val="0"/>
        <w:autoSpaceDN w:val="0"/>
      </w:pPr>
      <w:r>
        <w:tab/>
        <w:t>char *key;</w:t>
      </w:r>
    </w:p>
    <w:p w:rsidR="00437B3A" w:rsidRDefault="00437B3A" w:rsidP="00437B3A">
      <w:pPr>
        <w:pStyle w:val="Code"/>
        <w:autoSpaceDE w:val="0"/>
        <w:autoSpaceDN w:val="0"/>
      </w:pPr>
      <w:r>
        <w:tab/>
        <w:t>void *value;</w:t>
      </w:r>
    </w:p>
    <w:p w:rsidR="00437B3A" w:rsidRDefault="00437B3A" w:rsidP="00437B3A">
      <w:pPr>
        <w:pStyle w:val="Code"/>
        <w:autoSpaceDE w:val="0"/>
        <w:autoSpaceDN w:val="0"/>
      </w:pPr>
      <w:r>
        <w:tab/>
        <w:t>struct _BucketNode *link;</w:t>
      </w:r>
    </w:p>
    <w:p w:rsidR="00437B3A" w:rsidRDefault="00437B3A" w:rsidP="00437B3A">
      <w:pPr>
        <w:pStyle w:val="Code"/>
        <w:autoSpaceDE w:val="0"/>
        <w:autoSpaceDN w:val="0"/>
      </w:pPr>
      <w:r>
        <w:t>} BucketNode;</w:t>
      </w:r>
    </w:p>
    <w:p w:rsidR="00437B3A" w:rsidRDefault="00437B3A" w:rsidP="00437B3A">
      <w:pPr>
        <w:pStyle w:val="Code"/>
        <w:autoSpaceDE w:val="0"/>
        <w:autoSpaceDN w:val="0"/>
      </w:pPr>
    </w:p>
    <w:p w:rsidR="00437B3A" w:rsidRDefault="00437B3A" w:rsidP="00437B3A">
      <w:pPr>
        <w:pStyle w:val="Code"/>
        <w:autoSpaceDE w:val="0"/>
        <w:autoSpaceDN w:val="0"/>
      </w:pPr>
      <w:r>
        <w:t>typedef struct _DictNode {</w:t>
      </w:r>
    </w:p>
    <w:p w:rsidR="00437B3A" w:rsidRDefault="00437B3A" w:rsidP="00437B3A">
      <w:pPr>
        <w:pStyle w:val="Code"/>
        <w:autoSpaceDE w:val="0"/>
        <w:autoSpaceDN w:val="0"/>
      </w:pPr>
      <w:r>
        <w:tab/>
        <w:t>BucketNode *head;</w:t>
      </w:r>
    </w:p>
    <w:p w:rsidR="00437B3A" w:rsidRDefault="00437B3A" w:rsidP="00437B3A">
      <w:pPr>
        <w:pStyle w:val="Code"/>
        <w:autoSpaceDE w:val="0"/>
        <w:autoSpaceDN w:val="0"/>
      </w:pPr>
      <w:r>
        <w:tab/>
        <w:t>BucketNode *last;</w:t>
      </w:r>
    </w:p>
    <w:p w:rsidR="00437B3A" w:rsidRDefault="00437B3A" w:rsidP="00437B3A">
      <w:pPr>
        <w:pStyle w:val="Code"/>
        <w:autoSpaceDE w:val="0"/>
        <w:autoSpaceDN w:val="0"/>
      </w:pPr>
      <w:r>
        <w:t>} DictNode;</w:t>
      </w:r>
    </w:p>
    <w:p w:rsidR="00437B3A" w:rsidRDefault="00437B3A" w:rsidP="00437B3A">
      <w:pPr>
        <w:pStyle w:val="Code"/>
        <w:autoSpaceDE w:val="0"/>
        <w:autoSpaceDN w:val="0"/>
      </w:pPr>
    </w:p>
    <w:p w:rsidR="00437B3A" w:rsidRDefault="00437B3A" w:rsidP="00437B3A">
      <w:pPr>
        <w:pStyle w:val="Code"/>
        <w:autoSpaceDE w:val="0"/>
        <w:autoSpaceDN w:val="0"/>
      </w:pPr>
      <w:r>
        <w:t>typedef struct _Dict {</w:t>
      </w:r>
    </w:p>
    <w:p w:rsidR="00437B3A" w:rsidRDefault="00437B3A" w:rsidP="00437B3A">
      <w:pPr>
        <w:pStyle w:val="Code"/>
        <w:autoSpaceDE w:val="0"/>
        <w:autoSpaceDN w:val="0"/>
      </w:pPr>
      <w:r>
        <w:tab/>
        <w:t>int size;</w:t>
      </w:r>
    </w:p>
    <w:p w:rsidR="00437B3A" w:rsidRDefault="00437B3A" w:rsidP="00437B3A">
      <w:pPr>
        <w:pStyle w:val="Code"/>
        <w:autoSpaceDE w:val="0"/>
        <w:autoSpaceDN w:val="0"/>
      </w:pPr>
      <w:r>
        <w:tab/>
        <w:t>DictNode *nodes;</w:t>
      </w:r>
    </w:p>
    <w:p w:rsidR="00437B3A" w:rsidRDefault="00437B3A" w:rsidP="00437B3A">
      <w:pPr>
        <w:pStyle w:val="Code"/>
        <w:autoSpaceDE w:val="0"/>
        <w:autoSpaceDN w:val="0"/>
      </w:pPr>
      <w:r>
        <w:t>} Dict;</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#ifdef TEST</w:t>
      </w:r>
    </w:p>
    <w:p w:rsidR="00437B3A" w:rsidRDefault="00437B3A" w:rsidP="00437B3A">
      <w:pPr>
        <w:pStyle w:val="Code"/>
        <w:autoSpaceDE w:val="0"/>
        <w:autoSpaceDN w:val="0"/>
      </w:pPr>
      <w:r>
        <w:t>void print_string(FILE *out, void *string) {</w:t>
      </w:r>
    </w:p>
    <w:p w:rsidR="00437B3A" w:rsidRDefault="00437B3A" w:rsidP="00437B3A">
      <w:pPr>
        <w:pStyle w:val="Code"/>
        <w:autoSpaceDE w:val="0"/>
        <w:autoSpaceDN w:val="0"/>
      </w:pPr>
      <w:r>
        <w:tab/>
        <w:t>fprintf(out, "%s", (char*) string);</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int main(void) {</w:t>
      </w:r>
    </w:p>
    <w:p w:rsidR="00437B3A" w:rsidRDefault="00437B3A" w:rsidP="00437B3A">
      <w:pPr>
        <w:pStyle w:val="Code"/>
        <w:autoSpaceDE w:val="0"/>
        <w:autoSpaceDN w:val="0"/>
      </w:pPr>
      <w:r>
        <w:tab/>
        <w:t>Dict *dict = new_dict(20);</w:t>
      </w:r>
    </w:p>
    <w:p w:rsidR="00437B3A" w:rsidRDefault="00437B3A" w:rsidP="00437B3A">
      <w:pPr>
        <w:pStyle w:val="Code"/>
        <w:autoSpaceDE w:val="0"/>
        <w:autoSpaceDN w:val="0"/>
      </w:pPr>
      <w:r>
        <w:tab/>
        <w:t>add_to_dict(dict, "hello", "Yeah, hi");</w:t>
      </w:r>
    </w:p>
    <w:p w:rsidR="00437B3A" w:rsidRDefault="00437B3A" w:rsidP="00437B3A">
      <w:pPr>
        <w:pStyle w:val="Code"/>
        <w:autoSpaceDE w:val="0"/>
        <w:autoSpaceDN w:val="0"/>
      </w:pPr>
      <w:r>
        <w:tab/>
        <w:t>add_to_dict(dict, "bye", "Cya");</w:t>
      </w:r>
    </w:p>
    <w:p w:rsidR="00437B3A" w:rsidRDefault="00437B3A" w:rsidP="00437B3A">
      <w:pPr>
        <w:pStyle w:val="Code"/>
        <w:autoSpaceDE w:val="0"/>
        <w:autoSpaceDN w:val="0"/>
      </w:pPr>
    </w:p>
    <w:p w:rsidR="00437B3A" w:rsidRDefault="00437B3A" w:rsidP="00437B3A">
      <w:pPr>
        <w:pStyle w:val="Code"/>
        <w:autoSpaceDE w:val="0"/>
        <w:autoSpaceDN w:val="0"/>
      </w:pPr>
      <w:r>
        <w:tab/>
        <w:t>char *string;</w:t>
      </w:r>
    </w:p>
    <w:p w:rsidR="00437B3A" w:rsidRDefault="00437B3A" w:rsidP="00437B3A">
      <w:pPr>
        <w:pStyle w:val="Code"/>
        <w:autoSpaceDE w:val="0"/>
        <w:autoSpaceDN w:val="0"/>
      </w:pPr>
      <w:r>
        <w:tab/>
        <w:t>assert(find_from_dict(dict, "hello", (void*) &amp;string));</w:t>
      </w:r>
    </w:p>
    <w:p w:rsidR="00437B3A" w:rsidRDefault="00437B3A" w:rsidP="00437B3A">
      <w:pPr>
        <w:pStyle w:val="Code"/>
        <w:autoSpaceDE w:val="0"/>
        <w:autoSpaceDN w:val="0"/>
      </w:pPr>
      <w:r>
        <w:tab/>
        <w:t>assert(!strcmp("Yeah, hi", string));</w:t>
      </w:r>
    </w:p>
    <w:p w:rsidR="00437B3A" w:rsidRDefault="00437B3A" w:rsidP="00437B3A">
      <w:pPr>
        <w:pStyle w:val="Code"/>
        <w:autoSpaceDE w:val="0"/>
        <w:autoSpaceDN w:val="0"/>
      </w:pPr>
      <w:r>
        <w:tab/>
        <w:t>assert(find_from_dict(dict, "bye", (void*) &amp;string));</w:t>
      </w:r>
    </w:p>
    <w:p w:rsidR="00437B3A" w:rsidRDefault="00437B3A" w:rsidP="00437B3A">
      <w:pPr>
        <w:pStyle w:val="Code"/>
        <w:autoSpaceDE w:val="0"/>
        <w:autoSpaceDN w:val="0"/>
      </w:pPr>
      <w:r>
        <w:tab/>
        <w:t>assert(!strcmp("Cya", string));</w:t>
      </w:r>
    </w:p>
    <w:p w:rsidR="00437B3A" w:rsidRDefault="00437B3A" w:rsidP="00437B3A">
      <w:pPr>
        <w:pStyle w:val="Code"/>
        <w:autoSpaceDE w:val="0"/>
        <w:autoSpaceDN w:val="0"/>
      </w:pPr>
    </w:p>
    <w:p w:rsidR="00437B3A" w:rsidRDefault="00437B3A" w:rsidP="00437B3A">
      <w:pPr>
        <w:pStyle w:val="Code"/>
        <w:autoSpaceDE w:val="0"/>
        <w:autoSpaceDN w:val="0"/>
      </w:pPr>
      <w:r>
        <w:tab/>
        <w:t>assert(dict_contains(dict, "hello"));</w:t>
      </w:r>
    </w:p>
    <w:p w:rsidR="00437B3A" w:rsidRDefault="00437B3A" w:rsidP="00437B3A">
      <w:pPr>
        <w:pStyle w:val="Code"/>
        <w:autoSpaceDE w:val="0"/>
        <w:autoSpaceDN w:val="0"/>
      </w:pPr>
      <w:r>
        <w:tab/>
        <w:t>assert(dict_contains(dict, "bye"));</w:t>
      </w:r>
    </w:p>
    <w:p w:rsidR="00437B3A" w:rsidRDefault="00437B3A" w:rsidP="00437B3A">
      <w:pPr>
        <w:pStyle w:val="Code"/>
        <w:autoSpaceDE w:val="0"/>
        <w:autoSpaceDN w:val="0"/>
      </w:pPr>
      <w:r>
        <w:tab/>
        <w:t>assert(!dict_contains(dict, "hoho"));</w:t>
      </w:r>
    </w:p>
    <w:p w:rsidR="00437B3A" w:rsidRDefault="00437B3A" w:rsidP="00437B3A">
      <w:pPr>
        <w:pStyle w:val="Code"/>
        <w:autoSpaceDE w:val="0"/>
        <w:autoSpaceDN w:val="0"/>
      </w:pPr>
      <w:r>
        <w:tab/>
        <w:t>assert(!dict_contains(dict, "Hello"));</w:t>
      </w:r>
    </w:p>
    <w:p w:rsidR="00437B3A" w:rsidRDefault="00437B3A" w:rsidP="00437B3A">
      <w:pPr>
        <w:pStyle w:val="Code"/>
        <w:autoSpaceDE w:val="0"/>
        <w:autoSpaceDN w:val="0"/>
      </w:pPr>
    </w:p>
    <w:p w:rsidR="00437B3A" w:rsidRDefault="00437B3A" w:rsidP="00437B3A">
      <w:pPr>
        <w:pStyle w:val="Code"/>
        <w:autoSpaceDE w:val="0"/>
        <w:autoSpaceDN w:val="0"/>
      </w:pPr>
      <w:r>
        <w:tab/>
        <w:t>free_dict(dict, ignore_dict_values);</w:t>
      </w:r>
    </w:p>
    <w:p w:rsidR="00437B3A" w:rsidRDefault="00437B3A" w:rsidP="00437B3A">
      <w:pPr>
        <w:pStyle w:val="Code"/>
        <w:autoSpaceDE w:val="0"/>
        <w:autoSpaceDN w:val="0"/>
      </w:pPr>
    </w:p>
    <w:p w:rsidR="00437B3A" w:rsidRDefault="00437B3A" w:rsidP="00437B3A">
      <w:pPr>
        <w:pStyle w:val="Code"/>
        <w:autoSpaceDE w:val="0"/>
        <w:autoSpaceDN w:val="0"/>
      </w:pPr>
      <w:r>
        <w:tab/>
        <w:t>printf("----------------------------------------\n");</w:t>
      </w:r>
    </w:p>
    <w:p w:rsidR="00437B3A" w:rsidRDefault="00437B3A" w:rsidP="00437B3A">
      <w:pPr>
        <w:pStyle w:val="Code"/>
        <w:autoSpaceDE w:val="0"/>
        <w:autoSpaceDN w:val="0"/>
      </w:pPr>
      <w:r>
        <w:tab/>
        <w:t>printf("Automatic tests successful!\n");</w:t>
      </w:r>
    </w:p>
    <w:p w:rsidR="00437B3A" w:rsidRDefault="00437B3A" w:rsidP="00437B3A">
      <w:pPr>
        <w:pStyle w:val="Code"/>
        <w:autoSpaceDE w:val="0"/>
        <w:autoSpaceDN w:val="0"/>
      </w:pPr>
    </w:p>
    <w:p w:rsidR="00437B3A" w:rsidRDefault="00437B3A" w:rsidP="00437B3A">
      <w:pPr>
        <w:pStyle w:val="Code"/>
        <w:autoSpaceDE w:val="0"/>
        <w:autoSpaceDN w:val="0"/>
      </w:pPr>
      <w:r>
        <w:tab/>
        <w:t>{</w:t>
      </w:r>
    </w:p>
    <w:p w:rsidR="00437B3A" w:rsidRDefault="00437B3A" w:rsidP="00437B3A">
      <w:pPr>
        <w:pStyle w:val="Code"/>
        <w:autoSpaceDE w:val="0"/>
        <w:autoSpaceDN w:val="0"/>
      </w:pPr>
      <w:r>
        <w:tab/>
      </w:r>
      <w:r>
        <w:tab/>
        <w:t>printf("\n");</w:t>
      </w:r>
    </w:p>
    <w:p w:rsidR="00437B3A" w:rsidRDefault="00437B3A" w:rsidP="00437B3A">
      <w:pPr>
        <w:pStyle w:val="Code"/>
        <w:autoSpaceDE w:val="0"/>
        <w:autoSpaceDN w:val="0"/>
      </w:pPr>
    </w:p>
    <w:p w:rsidR="00437B3A" w:rsidRDefault="00437B3A" w:rsidP="00437B3A">
      <w:pPr>
        <w:pStyle w:val="Code"/>
        <w:autoSpaceDE w:val="0"/>
        <w:autoSpaceDN w:val="0"/>
      </w:pPr>
      <w:r>
        <w:tab/>
      </w:r>
      <w:r>
        <w:tab/>
        <w:t>Dict *dict = new_dict(20);</w:t>
      </w:r>
    </w:p>
    <w:p w:rsidR="00437B3A" w:rsidRDefault="00437B3A" w:rsidP="00437B3A">
      <w:pPr>
        <w:pStyle w:val="Code"/>
        <w:autoSpaceDE w:val="0"/>
        <w:autoSpaceDN w:val="0"/>
      </w:pPr>
      <w:r>
        <w:tab/>
      </w:r>
      <w:r>
        <w:tab/>
        <w:t>dict = new_dict(20);</w:t>
      </w:r>
    </w:p>
    <w:p w:rsidR="00437B3A" w:rsidRDefault="00437B3A" w:rsidP="00437B3A">
      <w:pPr>
        <w:pStyle w:val="Code"/>
        <w:autoSpaceDE w:val="0"/>
        <w:autoSpaceDN w:val="0"/>
      </w:pPr>
      <w:r>
        <w:tab/>
      </w:r>
      <w:r>
        <w:tab/>
        <w:t>add_to_dict(dict, "hello", "yeah, hi");</w:t>
      </w:r>
    </w:p>
    <w:p w:rsidR="00437B3A" w:rsidRDefault="00437B3A" w:rsidP="00437B3A">
      <w:pPr>
        <w:pStyle w:val="Code"/>
        <w:autoSpaceDE w:val="0"/>
        <w:autoSpaceDN w:val="0"/>
      </w:pPr>
      <w:r>
        <w:tab/>
      </w:r>
      <w:r>
        <w:tab/>
        <w:t>add_to_dict(dict, "bye", "Cya");</w:t>
      </w:r>
    </w:p>
    <w:p w:rsidR="00437B3A" w:rsidRDefault="00437B3A" w:rsidP="00437B3A">
      <w:pPr>
        <w:pStyle w:val="Code"/>
        <w:autoSpaceDE w:val="0"/>
        <w:autoSpaceDN w:val="0"/>
      </w:pPr>
    </w:p>
    <w:p w:rsidR="00437B3A" w:rsidRDefault="00437B3A" w:rsidP="00437B3A">
      <w:pPr>
        <w:pStyle w:val="Code"/>
        <w:autoSpaceDE w:val="0"/>
        <w:autoSpaceDN w:val="0"/>
      </w:pPr>
      <w:r>
        <w:tab/>
      </w:r>
      <w:r>
        <w:tab/>
        <w:t>printf("Print function\n");</w:t>
      </w:r>
    </w:p>
    <w:p w:rsidR="00437B3A" w:rsidRDefault="00437B3A" w:rsidP="00437B3A">
      <w:pPr>
        <w:pStyle w:val="Code"/>
        <w:autoSpaceDE w:val="0"/>
        <w:autoSpaceDN w:val="0"/>
      </w:pPr>
      <w:r>
        <w:tab/>
      </w:r>
      <w:r>
        <w:tab/>
        <w:t>fprint_dict(stdout, dict, print_string);</w:t>
      </w:r>
    </w:p>
    <w:p w:rsidR="00437B3A" w:rsidRDefault="00437B3A" w:rsidP="00437B3A">
      <w:pPr>
        <w:pStyle w:val="Code"/>
        <w:autoSpaceDE w:val="0"/>
        <w:autoSpaceDN w:val="0"/>
      </w:pPr>
    </w:p>
    <w:p w:rsidR="00437B3A" w:rsidRDefault="00437B3A" w:rsidP="00437B3A">
      <w:pPr>
        <w:pStyle w:val="Code"/>
        <w:autoSpaceDE w:val="0"/>
        <w:autoSpaceDN w:val="0"/>
      </w:pPr>
      <w:r>
        <w:tab/>
      </w:r>
      <w:r>
        <w:tab/>
        <w:t>free_dict(dict, ignore_dict_values);</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return 0;</w:t>
      </w:r>
    </w:p>
    <w:p w:rsidR="00437B3A" w:rsidRDefault="00437B3A" w:rsidP="00437B3A">
      <w:pPr>
        <w:pStyle w:val="Code"/>
        <w:autoSpaceDE w:val="0"/>
        <w:autoSpaceDN w:val="0"/>
      </w:pPr>
      <w:r>
        <w:t>}</w:t>
      </w:r>
    </w:p>
    <w:p w:rsidR="00437B3A" w:rsidRDefault="00437B3A" w:rsidP="00437B3A">
      <w:pPr>
        <w:pStyle w:val="Code"/>
        <w:autoSpaceDE w:val="0"/>
        <w:autoSpaceDN w:val="0"/>
      </w:pPr>
      <w:r>
        <w:t>#endif</w:t>
      </w:r>
    </w:p>
    <w:p w:rsidR="00437B3A" w:rsidRDefault="00437B3A" w:rsidP="00437B3A">
      <w:pPr>
        <w:pStyle w:val="Code"/>
        <w:autoSpaceDE w:val="0"/>
        <w:autoSpaceDN w:val="0"/>
      </w:pPr>
    </w:p>
    <w:p w:rsidR="00437B3A" w:rsidRDefault="00437B3A" w:rsidP="00437B3A">
      <w:pPr>
        <w:pStyle w:val="Code"/>
        <w:autoSpaceDE w:val="0"/>
        <w:autoSpaceDN w:val="0"/>
      </w:pPr>
      <w:r>
        <w:t>Dict *new_dict(int size) {</w:t>
      </w:r>
    </w:p>
    <w:p w:rsidR="00437B3A" w:rsidRDefault="00437B3A" w:rsidP="00437B3A">
      <w:pPr>
        <w:pStyle w:val="Code"/>
        <w:autoSpaceDE w:val="0"/>
        <w:autoSpaceDN w:val="0"/>
      </w:pPr>
      <w:r>
        <w:tab/>
        <w:t>Dict *dict= malloc(sizeof(Dict));</w:t>
      </w:r>
    </w:p>
    <w:p w:rsidR="00437B3A" w:rsidRDefault="00437B3A" w:rsidP="00437B3A">
      <w:pPr>
        <w:pStyle w:val="Code"/>
        <w:autoSpaceDE w:val="0"/>
        <w:autoSpaceDN w:val="0"/>
      </w:pPr>
      <w:r>
        <w:tab/>
        <w:t>dict-&gt;size = size;</w:t>
      </w:r>
    </w:p>
    <w:p w:rsidR="00437B3A" w:rsidRDefault="00437B3A" w:rsidP="00437B3A">
      <w:pPr>
        <w:pStyle w:val="Code"/>
        <w:autoSpaceDE w:val="0"/>
        <w:autoSpaceDN w:val="0"/>
      </w:pPr>
      <w:r>
        <w:tab/>
        <w:t>dict-&gt;nodes = malloc(sizeof(DictNode) * size);</w:t>
      </w:r>
    </w:p>
    <w:p w:rsidR="00437B3A" w:rsidRDefault="00437B3A" w:rsidP="00437B3A">
      <w:pPr>
        <w:pStyle w:val="Code"/>
        <w:autoSpaceDE w:val="0"/>
        <w:autoSpaceDN w:val="0"/>
      </w:pPr>
      <w:r>
        <w:tab/>
      </w:r>
    </w:p>
    <w:p w:rsidR="00437B3A" w:rsidRDefault="00437B3A" w:rsidP="00437B3A">
      <w:pPr>
        <w:pStyle w:val="Code"/>
        <w:autoSpaceDE w:val="0"/>
        <w:autoSpaceDN w:val="0"/>
      </w:pPr>
      <w:r>
        <w:tab/>
        <w:t>for (int i = 0; i &lt; size; ++i) {</w:t>
      </w:r>
    </w:p>
    <w:p w:rsidR="00437B3A" w:rsidRDefault="00437B3A" w:rsidP="00437B3A">
      <w:pPr>
        <w:pStyle w:val="Code"/>
        <w:autoSpaceDE w:val="0"/>
        <w:autoSpaceDN w:val="0"/>
      </w:pPr>
      <w:r>
        <w:tab/>
      </w:r>
      <w:r>
        <w:tab/>
        <w:t>dict-&gt;nodes[i].head = malloc(sizeof(BucketNode));</w:t>
      </w:r>
    </w:p>
    <w:p w:rsidR="00437B3A" w:rsidRDefault="00437B3A" w:rsidP="00437B3A">
      <w:pPr>
        <w:pStyle w:val="Code"/>
        <w:autoSpaceDE w:val="0"/>
        <w:autoSpaceDN w:val="0"/>
      </w:pPr>
      <w:r>
        <w:tab/>
      </w:r>
      <w:r>
        <w:tab/>
        <w:t>dict-&gt;nodes[i].head-&gt;key = NULL;</w:t>
      </w:r>
    </w:p>
    <w:p w:rsidR="00437B3A" w:rsidRDefault="00437B3A" w:rsidP="00437B3A">
      <w:pPr>
        <w:pStyle w:val="Code"/>
        <w:autoSpaceDE w:val="0"/>
        <w:autoSpaceDN w:val="0"/>
      </w:pPr>
      <w:r>
        <w:tab/>
      </w:r>
      <w:r>
        <w:tab/>
        <w:t>dict-&gt;nodes[i].head-&gt;value = NULL;</w:t>
      </w:r>
    </w:p>
    <w:p w:rsidR="00437B3A" w:rsidRDefault="00437B3A" w:rsidP="00437B3A">
      <w:pPr>
        <w:pStyle w:val="Code"/>
        <w:autoSpaceDE w:val="0"/>
        <w:autoSpaceDN w:val="0"/>
      </w:pPr>
      <w:r>
        <w:tab/>
      </w:r>
      <w:r>
        <w:tab/>
        <w:t>dict-&gt;nodes[i].head-&gt;link = NULL;</w:t>
      </w:r>
    </w:p>
    <w:p w:rsidR="00437B3A" w:rsidRDefault="00437B3A" w:rsidP="00437B3A">
      <w:pPr>
        <w:pStyle w:val="Code"/>
        <w:autoSpaceDE w:val="0"/>
        <w:autoSpaceDN w:val="0"/>
      </w:pPr>
      <w:r>
        <w:tab/>
      </w:r>
      <w:r>
        <w:tab/>
        <w:t>dict-&gt;nodes[i].last = dict-&gt;nodes[i].head;</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return dict;</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inline int hash(char *key, int table_size) {</w:t>
      </w:r>
    </w:p>
    <w:p w:rsidR="00437B3A" w:rsidRDefault="00437B3A" w:rsidP="00437B3A">
      <w:pPr>
        <w:pStyle w:val="Code"/>
        <w:autoSpaceDE w:val="0"/>
        <w:autoSpaceDN w:val="0"/>
      </w:pPr>
      <w:r>
        <w:tab/>
        <w:t>unsigned int hash_value = 0;</w:t>
      </w:r>
    </w:p>
    <w:p w:rsidR="00437B3A" w:rsidRDefault="00437B3A" w:rsidP="00437B3A">
      <w:pPr>
        <w:pStyle w:val="Code"/>
        <w:autoSpaceDE w:val="0"/>
        <w:autoSpaceDN w:val="0"/>
      </w:pPr>
      <w:r>
        <w:tab/>
        <w:t>for (; *key; ++key) {</w:t>
      </w:r>
    </w:p>
    <w:p w:rsidR="00437B3A" w:rsidRDefault="00437B3A" w:rsidP="00437B3A">
      <w:pPr>
        <w:pStyle w:val="Code"/>
        <w:autoSpaceDE w:val="0"/>
        <w:autoSpaceDN w:val="0"/>
      </w:pPr>
      <w:r>
        <w:tab/>
      </w:r>
      <w:r>
        <w:tab/>
        <w:t>hash_value = hash_value &lt;&lt; 1;</w:t>
      </w:r>
    </w:p>
    <w:p w:rsidR="00437B3A" w:rsidRDefault="00437B3A" w:rsidP="00437B3A">
      <w:pPr>
        <w:pStyle w:val="Code"/>
        <w:autoSpaceDE w:val="0"/>
        <w:autoSpaceDN w:val="0"/>
      </w:pPr>
      <w:r>
        <w:tab/>
      </w:r>
      <w:r>
        <w:tab/>
        <w:t>hash_value ^= *key;</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return hash_value % table_size;</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void free_dict(Dict *dict, void (*free_value) (void *value)) {</w:t>
      </w:r>
    </w:p>
    <w:p w:rsidR="00437B3A" w:rsidRDefault="00437B3A" w:rsidP="00437B3A">
      <w:pPr>
        <w:pStyle w:val="Code"/>
        <w:autoSpaceDE w:val="0"/>
        <w:autoSpaceDN w:val="0"/>
      </w:pPr>
      <w:r>
        <w:lastRenderedPageBreak/>
        <w:tab/>
        <w:t>for (int i = 0; i &lt; dict-&gt;size; ++i) {</w:t>
      </w:r>
    </w:p>
    <w:p w:rsidR="00437B3A" w:rsidRDefault="00437B3A" w:rsidP="00437B3A">
      <w:pPr>
        <w:pStyle w:val="Code"/>
        <w:autoSpaceDE w:val="0"/>
        <w:autoSpaceDN w:val="0"/>
      </w:pPr>
      <w:r>
        <w:tab/>
      </w:r>
      <w:r>
        <w:tab/>
        <w:t>BucketNode *next;</w:t>
      </w:r>
    </w:p>
    <w:p w:rsidR="00437B3A" w:rsidRDefault="00437B3A" w:rsidP="00437B3A">
      <w:pPr>
        <w:pStyle w:val="Code"/>
        <w:autoSpaceDE w:val="0"/>
        <w:autoSpaceDN w:val="0"/>
      </w:pPr>
      <w:r>
        <w:tab/>
      </w:r>
      <w:r>
        <w:tab/>
        <w:t>for (BucketNode *node = dict-&gt;nodes[i].head; node; node = next) {</w:t>
      </w:r>
    </w:p>
    <w:p w:rsidR="00437B3A" w:rsidRDefault="00437B3A" w:rsidP="00437B3A">
      <w:pPr>
        <w:pStyle w:val="Code"/>
        <w:autoSpaceDE w:val="0"/>
        <w:autoSpaceDN w:val="0"/>
      </w:pPr>
      <w:r>
        <w:tab/>
      </w:r>
      <w:r>
        <w:tab/>
      </w:r>
      <w:r>
        <w:tab/>
        <w:t>next = node-&gt;link;</w:t>
      </w:r>
    </w:p>
    <w:p w:rsidR="00437B3A" w:rsidRDefault="00437B3A" w:rsidP="00437B3A">
      <w:pPr>
        <w:pStyle w:val="Code"/>
        <w:autoSpaceDE w:val="0"/>
        <w:autoSpaceDN w:val="0"/>
      </w:pPr>
      <w:r>
        <w:tab/>
      </w:r>
      <w:r>
        <w:tab/>
      </w:r>
      <w:r>
        <w:tab/>
        <w:t>free_value(node-&gt;value);</w:t>
      </w:r>
    </w:p>
    <w:p w:rsidR="00437B3A" w:rsidRDefault="00437B3A" w:rsidP="00437B3A">
      <w:pPr>
        <w:pStyle w:val="Code"/>
        <w:autoSpaceDE w:val="0"/>
        <w:autoSpaceDN w:val="0"/>
      </w:pPr>
      <w:r>
        <w:tab/>
      </w:r>
      <w:r>
        <w:tab/>
      </w:r>
      <w:r>
        <w:tab/>
        <w:t>free(node-&gt;key);</w:t>
      </w:r>
    </w:p>
    <w:p w:rsidR="00437B3A" w:rsidRDefault="00437B3A" w:rsidP="00437B3A">
      <w:pPr>
        <w:pStyle w:val="Code"/>
        <w:autoSpaceDE w:val="0"/>
        <w:autoSpaceDN w:val="0"/>
      </w:pPr>
      <w:r>
        <w:tab/>
      </w:r>
      <w:r>
        <w:tab/>
      </w:r>
      <w:r>
        <w:tab/>
        <w:t>free(node);</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free(dict-&gt;nodes);</w:t>
      </w:r>
    </w:p>
    <w:p w:rsidR="00437B3A" w:rsidRDefault="00437B3A" w:rsidP="00437B3A">
      <w:pPr>
        <w:pStyle w:val="Code"/>
        <w:autoSpaceDE w:val="0"/>
        <w:autoSpaceDN w:val="0"/>
      </w:pPr>
      <w:r>
        <w:tab/>
        <w:t>free(dict);</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void add_to_dict(Dict *dict, char *key, void *value) {</w:t>
      </w:r>
    </w:p>
    <w:p w:rsidR="00437B3A" w:rsidRDefault="00437B3A" w:rsidP="00437B3A">
      <w:pPr>
        <w:pStyle w:val="Code"/>
        <w:autoSpaceDE w:val="0"/>
        <w:autoSpaceDN w:val="0"/>
      </w:pPr>
      <w:r>
        <w:tab/>
        <w:t>int h = hash(key, dict-&gt;size);</w:t>
      </w:r>
    </w:p>
    <w:p w:rsidR="00437B3A" w:rsidRDefault="00437B3A" w:rsidP="00437B3A">
      <w:pPr>
        <w:pStyle w:val="Code"/>
        <w:autoSpaceDE w:val="0"/>
        <w:autoSpaceDN w:val="0"/>
      </w:pPr>
    </w:p>
    <w:p w:rsidR="00437B3A" w:rsidRDefault="00437B3A" w:rsidP="00437B3A">
      <w:pPr>
        <w:pStyle w:val="Code"/>
        <w:autoSpaceDE w:val="0"/>
        <w:autoSpaceDN w:val="0"/>
      </w:pPr>
      <w:r>
        <w:tab/>
        <w:t>BucketNode *node = malloc(sizeof(BucketNode));</w:t>
      </w:r>
    </w:p>
    <w:p w:rsidR="00437B3A" w:rsidRDefault="00437B3A" w:rsidP="00437B3A">
      <w:pPr>
        <w:pStyle w:val="Code"/>
        <w:autoSpaceDE w:val="0"/>
        <w:autoSpaceDN w:val="0"/>
      </w:pPr>
      <w:r>
        <w:tab/>
        <w:t>node-&gt;key = malloc(sizeof(char) * (strlen(key) + 1));</w:t>
      </w:r>
    </w:p>
    <w:p w:rsidR="00437B3A" w:rsidRDefault="00437B3A" w:rsidP="00437B3A">
      <w:pPr>
        <w:pStyle w:val="Code"/>
        <w:autoSpaceDE w:val="0"/>
        <w:autoSpaceDN w:val="0"/>
      </w:pPr>
      <w:r>
        <w:tab/>
        <w:t>strcpy(node-&gt;key, key);</w:t>
      </w:r>
    </w:p>
    <w:p w:rsidR="00437B3A" w:rsidRDefault="00437B3A" w:rsidP="00437B3A">
      <w:pPr>
        <w:pStyle w:val="Code"/>
        <w:autoSpaceDE w:val="0"/>
        <w:autoSpaceDN w:val="0"/>
      </w:pPr>
      <w:r>
        <w:tab/>
        <w:t>node-&gt;link = NULL;</w:t>
      </w:r>
    </w:p>
    <w:p w:rsidR="00437B3A" w:rsidRDefault="00437B3A" w:rsidP="00437B3A">
      <w:pPr>
        <w:pStyle w:val="Code"/>
        <w:autoSpaceDE w:val="0"/>
        <w:autoSpaceDN w:val="0"/>
      </w:pPr>
      <w:r>
        <w:tab/>
        <w:t>node-&gt;value = value;</w:t>
      </w:r>
    </w:p>
    <w:p w:rsidR="00437B3A" w:rsidRDefault="00437B3A" w:rsidP="00437B3A">
      <w:pPr>
        <w:pStyle w:val="Code"/>
        <w:autoSpaceDE w:val="0"/>
        <w:autoSpaceDN w:val="0"/>
      </w:pPr>
    </w:p>
    <w:p w:rsidR="00437B3A" w:rsidRDefault="00437B3A" w:rsidP="00437B3A">
      <w:pPr>
        <w:pStyle w:val="Code"/>
        <w:autoSpaceDE w:val="0"/>
        <w:autoSpaceDN w:val="0"/>
      </w:pPr>
      <w:r>
        <w:tab/>
        <w:t>dict-&gt;nodes[h].last-&gt;link = node;</w:t>
      </w:r>
    </w:p>
    <w:p w:rsidR="00437B3A" w:rsidRDefault="00437B3A" w:rsidP="00437B3A">
      <w:pPr>
        <w:pStyle w:val="Code"/>
        <w:autoSpaceDE w:val="0"/>
        <w:autoSpaceDN w:val="0"/>
      </w:pPr>
      <w:r>
        <w:tab/>
        <w:t>dict-&gt;nodes[h].last = node;</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int find_from_dict(Dict *dict, char *key, void **value) {</w:t>
      </w:r>
    </w:p>
    <w:p w:rsidR="00437B3A" w:rsidRDefault="00437B3A" w:rsidP="00437B3A">
      <w:pPr>
        <w:pStyle w:val="Code"/>
        <w:autoSpaceDE w:val="0"/>
        <w:autoSpaceDN w:val="0"/>
      </w:pPr>
      <w:r>
        <w:tab/>
        <w:t>int h = hash(key, dict-&gt;size);</w:t>
      </w:r>
    </w:p>
    <w:p w:rsidR="00437B3A" w:rsidRDefault="00437B3A" w:rsidP="00437B3A">
      <w:pPr>
        <w:pStyle w:val="Code"/>
        <w:autoSpaceDE w:val="0"/>
        <w:autoSpaceDN w:val="0"/>
      </w:pPr>
      <w:r>
        <w:tab/>
      </w:r>
    </w:p>
    <w:p w:rsidR="00437B3A" w:rsidRDefault="00437B3A" w:rsidP="00437B3A">
      <w:pPr>
        <w:pStyle w:val="Code"/>
        <w:autoSpaceDE w:val="0"/>
        <w:autoSpaceDN w:val="0"/>
      </w:pPr>
      <w:r>
        <w:tab/>
        <w:t>for (BucketNode *node = dict-&gt;nodes[h].head-&gt;link; node; node = node-&gt;link)</w:t>
      </w:r>
    </w:p>
    <w:p w:rsidR="00437B3A" w:rsidRDefault="00437B3A" w:rsidP="00437B3A">
      <w:pPr>
        <w:pStyle w:val="Code"/>
        <w:autoSpaceDE w:val="0"/>
        <w:autoSpaceDN w:val="0"/>
      </w:pPr>
      <w:r>
        <w:tab/>
      </w:r>
      <w:r>
        <w:tab/>
        <w:t>if (!(strcmp(key, node-&gt;key))) {</w:t>
      </w:r>
    </w:p>
    <w:p w:rsidR="00437B3A" w:rsidRDefault="00437B3A" w:rsidP="00437B3A">
      <w:pPr>
        <w:pStyle w:val="Code"/>
        <w:autoSpaceDE w:val="0"/>
        <w:autoSpaceDN w:val="0"/>
      </w:pPr>
      <w:r>
        <w:tab/>
      </w:r>
      <w:r>
        <w:tab/>
      </w:r>
      <w:r>
        <w:tab/>
        <w:t>*value = node-&gt;value;</w:t>
      </w:r>
    </w:p>
    <w:p w:rsidR="00437B3A" w:rsidRDefault="00437B3A" w:rsidP="00437B3A">
      <w:pPr>
        <w:pStyle w:val="Code"/>
        <w:autoSpaceDE w:val="0"/>
        <w:autoSpaceDN w:val="0"/>
      </w:pPr>
      <w:r>
        <w:tab/>
      </w:r>
      <w:r>
        <w:tab/>
      </w:r>
      <w:r>
        <w:tab/>
        <w:t>return 1;</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p>
    <w:p w:rsidR="00437B3A" w:rsidRDefault="00437B3A" w:rsidP="00437B3A">
      <w:pPr>
        <w:pStyle w:val="Code"/>
        <w:autoSpaceDE w:val="0"/>
        <w:autoSpaceDN w:val="0"/>
      </w:pPr>
      <w:r>
        <w:tab/>
        <w:t>return 0;</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int dict_contains(Dict *dict, char *key) {</w:t>
      </w:r>
    </w:p>
    <w:p w:rsidR="00437B3A" w:rsidRDefault="00437B3A" w:rsidP="00437B3A">
      <w:pPr>
        <w:pStyle w:val="Code"/>
        <w:autoSpaceDE w:val="0"/>
        <w:autoSpaceDN w:val="0"/>
      </w:pPr>
      <w:r>
        <w:tab/>
        <w:t>int h = hash(key, dict-&gt;size);</w:t>
      </w:r>
    </w:p>
    <w:p w:rsidR="00437B3A" w:rsidRDefault="00437B3A" w:rsidP="00437B3A">
      <w:pPr>
        <w:pStyle w:val="Code"/>
        <w:autoSpaceDE w:val="0"/>
        <w:autoSpaceDN w:val="0"/>
      </w:pPr>
      <w:r>
        <w:tab/>
      </w:r>
    </w:p>
    <w:p w:rsidR="00437B3A" w:rsidRDefault="00437B3A" w:rsidP="00437B3A">
      <w:pPr>
        <w:pStyle w:val="Code"/>
        <w:autoSpaceDE w:val="0"/>
        <w:autoSpaceDN w:val="0"/>
      </w:pPr>
      <w:r>
        <w:tab/>
        <w:t>for (BucketNode *node = dict-&gt;nodes[h].head-&gt;link; node; node = node-&gt;link)</w:t>
      </w:r>
    </w:p>
    <w:p w:rsidR="00437B3A" w:rsidRDefault="00437B3A" w:rsidP="00437B3A">
      <w:pPr>
        <w:pStyle w:val="Code"/>
        <w:autoSpaceDE w:val="0"/>
        <w:autoSpaceDN w:val="0"/>
      </w:pPr>
      <w:r>
        <w:tab/>
      </w:r>
      <w:r>
        <w:tab/>
        <w:t>if (!(strcmp(key, node-&gt;key))) {</w:t>
      </w:r>
    </w:p>
    <w:p w:rsidR="00437B3A" w:rsidRDefault="00437B3A" w:rsidP="00437B3A">
      <w:pPr>
        <w:pStyle w:val="Code"/>
        <w:autoSpaceDE w:val="0"/>
        <w:autoSpaceDN w:val="0"/>
      </w:pPr>
      <w:r>
        <w:tab/>
      </w:r>
      <w:r>
        <w:tab/>
      </w:r>
      <w:r>
        <w:tab/>
        <w:t>return 1;</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p>
    <w:p w:rsidR="00437B3A" w:rsidRDefault="00437B3A" w:rsidP="00437B3A">
      <w:pPr>
        <w:pStyle w:val="Code"/>
        <w:autoSpaceDE w:val="0"/>
        <w:autoSpaceDN w:val="0"/>
      </w:pPr>
      <w:r>
        <w:tab/>
        <w:t>return 0;</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void fprint_dict(FILE *out, Dict *dict, void (*print_value) (FILE *out, void *value)) {</w:t>
      </w:r>
    </w:p>
    <w:p w:rsidR="00437B3A" w:rsidRDefault="00437B3A" w:rsidP="00437B3A">
      <w:pPr>
        <w:pStyle w:val="Code"/>
        <w:autoSpaceDE w:val="0"/>
        <w:autoSpaceDN w:val="0"/>
      </w:pPr>
      <w:r>
        <w:tab/>
        <w:t>for (int i = 0; i &lt; dict-&gt;size; ++i) {</w:t>
      </w:r>
    </w:p>
    <w:p w:rsidR="00437B3A" w:rsidRDefault="00437B3A" w:rsidP="00437B3A">
      <w:pPr>
        <w:pStyle w:val="Code"/>
        <w:autoSpaceDE w:val="0"/>
        <w:autoSpaceDN w:val="0"/>
      </w:pPr>
      <w:r>
        <w:tab/>
      </w:r>
      <w:r>
        <w:tab/>
        <w:t>fprintf(out, "%d : ", i);</w:t>
      </w:r>
    </w:p>
    <w:p w:rsidR="00437B3A" w:rsidRDefault="00437B3A" w:rsidP="00437B3A">
      <w:pPr>
        <w:pStyle w:val="Code"/>
        <w:autoSpaceDE w:val="0"/>
        <w:autoSpaceDN w:val="0"/>
      </w:pPr>
      <w:r>
        <w:tab/>
      </w:r>
      <w:r>
        <w:tab/>
      </w:r>
    </w:p>
    <w:p w:rsidR="00437B3A" w:rsidRDefault="00437B3A" w:rsidP="00437B3A">
      <w:pPr>
        <w:pStyle w:val="Code"/>
        <w:autoSpaceDE w:val="0"/>
        <w:autoSpaceDN w:val="0"/>
      </w:pPr>
      <w:r>
        <w:tab/>
      </w:r>
      <w:r>
        <w:tab/>
        <w:t>for (BucketNode *node = dict-&gt;nodes[i].head-&gt;link; node; node = node-&gt;link) {</w:t>
      </w:r>
    </w:p>
    <w:p w:rsidR="00437B3A" w:rsidRDefault="00437B3A" w:rsidP="00437B3A">
      <w:pPr>
        <w:pStyle w:val="Code"/>
        <w:autoSpaceDE w:val="0"/>
        <w:autoSpaceDN w:val="0"/>
      </w:pPr>
      <w:r>
        <w:tab/>
      </w:r>
      <w:r>
        <w:tab/>
      </w:r>
      <w:r>
        <w:tab/>
        <w:t>fprintf(out, "[%s,", node-&gt;key);</w:t>
      </w:r>
    </w:p>
    <w:p w:rsidR="00437B3A" w:rsidRDefault="00437B3A" w:rsidP="00437B3A">
      <w:pPr>
        <w:pStyle w:val="Code"/>
        <w:autoSpaceDE w:val="0"/>
        <w:autoSpaceDN w:val="0"/>
      </w:pPr>
      <w:r>
        <w:tab/>
      </w:r>
      <w:r>
        <w:tab/>
      </w:r>
      <w:r>
        <w:tab/>
        <w:t>print_value(out, node-&gt;value);</w:t>
      </w:r>
    </w:p>
    <w:p w:rsidR="00437B3A" w:rsidRDefault="00437B3A" w:rsidP="00437B3A">
      <w:pPr>
        <w:pStyle w:val="Code"/>
        <w:autoSpaceDE w:val="0"/>
        <w:autoSpaceDN w:val="0"/>
      </w:pPr>
      <w:r>
        <w:tab/>
      </w:r>
      <w:r>
        <w:tab/>
      </w:r>
      <w:r>
        <w:tab/>
        <w:t>fprintf(out, "]");</w:t>
      </w:r>
    </w:p>
    <w:p w:rsidR="00437B3A" w:rsidRDefault="00437B3A" w:rsidP="00437B3A">
      <w:pPr>
        <w:pStyle w:val="Code"/>
        <w:autoSpaceDE w:val="0"/>
        <w:autoSpaceDN w:val="0"/>
      </w:pPr>
      <w:r>
        <w:tab/>
      </w:r>
      <w:r>
        <w:tab/>
      </w:r>
      <w:r>
        <w:tab/>
        <w:t>if (node-&gt;link) fprintf(out, " -&gt; ");</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p>
    <w:p w:rsidR="00437B3A" w:rsidRDefault="00437B3A" w:rsidP="00437B3A">
      <w:pPr>
        <w:pStyle w:val="Code"/>
        <w:autoSpaceDE w:val="0"/>
        <w:autoSpaceDN w:val="0"/>
      </w:pPr>
      <w:r>
        <w:tab/>
      </w:r>
      <w:r>
        <w:tab/>
        <w:t>fprintf(out, "\n");</w:t>
      </w:r>
    </w:p>
    <w:p w:rsidR="00437B3A" w:rsidRDefault="00437B3A" w:rsidP="00437B3A">
      <w:pPr>
        <w:pStyle w:val="Code"/>
        <w:autoSpaceDE w:val="0"/>
        <w:autoSpaceDN w:val="0"/>
      </w:pPr>
      <w:r>
        <w:tab/>
        <w:t>}</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void ignore_dict_values(void *value) {</w:t>
      </w:r>
    </w:p>
    <w:p w:rsidR="00437B3A" w:rsidRDefault="00437B3A" w:rsidP="00437B3A">
      <w:pPr>
        <w:pStyle w:val="Code"/>
        <w:autoSpaceDE w:val="0"/>
        <w:autoSpaceDN w:val="0"/>
      </w:pPr>
      <w:r>
        <w:tab/>
        <w:t>(void) value; // suppress unused warning</w:t>
      </w:r>
    </w:p>
    <w:p w:rsidR="00437B3A" w:rsidRDefault="00437B3A" w:rsidP="00437B3A">
      <w:pPr>
        <w:pStyle w:val="Code"/>
        <w:autoSpaceDE w:val="0"/>
        <w:autoSpaceDN w:val="0"/>
      </w:pPr>
      <w:r>
        <w:lastRenderedPageBreak/>
        <w:t>}</w:t>
      </w:r>
    </w:p>
    <w:p w:rsidR="00437B3A" w:rsidRDefault="00437B3A" w:rsidP="00437B3A">
      <w:pPr>
        <w:pStyle w:val="Code"/>
        <w:autoSpaceDE w:val="0"/>
        <w:autoSpaceDN w:val="0"/>
      </w:pPr>
      <w:r>
        <w:t>#include "generic_list.h"</w:t>
      </w:r>
    </w:p>
    <w:p w:rsidR="00437B3A" w:rsidRDefault="00437B3A" w:rsidP="00437B3A">
      <w:pPr>
        <w:pStyle w:val="Code"/>
        <w:autoSpaceDE w:val="0"/>
        <w:autoSpaceDN w:val="0"/>
      </w:pPr>
      <w:r>
        <w:t>#include &lt;stdio.h&gt;</w:t>
      </w:r>
    </w:p>
    <w:p w:rsidR="00437B3A" w:rsidRDefault="00437B3A" w:rsidP="00437B3A">
      <w:pPr>
        <w:pStyle w:val="Code"/>
        <w:autoSpaceDE w:val="0"/>
        <w:autoSpaceDN w:val="0"/>
      </w:pPr>
      <w:r>
        <w:t>#include &lt;stdlib.h&gt;</w:t>
      </w:r>
    </w:p>
    <w:p w:rsidR="00437B3A" w:rsidRDefault="00437B3A" w:rsidP="00437B3A">
      <w:pPr>
        <w:pStyle w:val="Code"/>
        <w:autoSpaceDE w:val="0"/>
        <w:autoSpaceDN w:val="0"/>
      </w:pPr>
      <w:r>
        <w:t>#include &lt;string.h&gt;</w:t>
      </w:r>
    </w:p>
    <w:p w:rsidR="00437B3A" w:rsidRDefault="00437B3A" w:rsidP="00437B3A">
      <w:pPr>
        <w:pStyle w:val="Code"/>
        <w:autoSpaceDE w:val="0"/>
        <w:autoSpaceDN w:val="0"/>
      </w:pPr>
      <w:r>
        <w:t>#include &lt;assert.h&gt;</w:t>
      </w:r>
    </w:p>
    <w:p w:rsidR="00437B3A" w:rsidRDefault="00437B3A" w:rsidP="00437B3A">
      <w:pPr>
        <w:pStyle w:val="Code"/>
        <w:autoSpaceDE w:val="0"/>
        <w:autoSpaceDN w:val="0"/>
      </w:pPr>
    </w:p>
    <w:p w:rsidR="00437B3A" w:rsidRDefault="00437B3A" w:rsidP="00437B3A">
      <w:pPr>
        <w:pStyle w:val="Code"/>
        <w:autoSpaceDE w:val="0"/>
        <w:autoSpaceDN w:val="0"/>
      </w:pPr>
      <w:r>
        <w:t>/* Recall these definitions</w:t>
      </w:r>
    </w:p>
    <w:p w:rsidR="00437B3A" w:rsidRDefault="00437B3A" w:rsidP="00437B3A">
      <w:pPr>
        <w:pStyle w:val="Code"/>
        <w:autoSpaceDE w:val="0"/>
        <w:autoSpaceDN w:val="0"/>
      </w:pPr>
      <w:r>
        <w:t>typedef struct _LinkedNode {</w:t>
      </w:r>
    </w:p>
    <w:p w:rsidR="00437B3A" w:rsidRDefault="00437B3A" w:rsidP="00437B3A">
      <w:pPr>
        <w:pStyle w:val="Code"/>
        <w:autoSpaceDE w:val="0"/>
        <w:autoSpaceDN w:val="0"/>
      </w:pPr>
      <w:r>
        <w:tab/>
        <w:t>void *value;</w:t>
      </w:r>
    </w:p>
    <w:p w:rsidR="00437B3A" w:rsidRDefault="00437B3A" w:rsidP="00437B3A">
      <w:pPr>
        <w:pStyle w:val="Code"/>
        <w:autoSpaceDE w:val="0"/>
        <w:autoSpaceDN w:val="0"/>
      </w:pPr>
      <w:r>
        <w:tab/>
        <w:t>struct _LinkedNode *link;</w:t>
      </w:r>
    </w:p>
    <w:p w:rsidR="00437B3A" w:rsidRDefault="00437B3A" w:rsidP="00437B3A">
      <w:pPr>
        <w:pStyle w:val="Code"/>
        <w:autoSpaceDE w:val="0"/>
        <w:autoSpaceDN w:val="0"/>
      </w:pPr>
      <w:r>
        <w:t>} LinkedNode;</w:t>
      </w:r>
    </w:p>
    <w:p w:rsidR="00437B3A" w:rsidRDefault="00437B3A" w:rsidP="00437B3A">
      <w:pPr>
        <w:pStyle w:val="Code"/>
        <w:autoSpaceDE w:val="0"/>
        <w:autoSpaceDN w:val="0"/>
      </w:pPr>
    </w:p>
    <w:p w:rsidR="00437B3A" w:rsidRDefault="00437B3A" w:rsidP="00437B3A">
      <w:pPr>
        <w:pStyle w:val="Code"/>
        <w:autoSpaceDE w:val="0"/>
        <w:autoSpaceDN w:val="0"/>
      </w:pPr>
      <w:r>
        <w:t>typedef struct _List {</w:t>
      </w:r>
    </w:p>
    <w:p w:rsidR="00437B3A" w:rsidRDefault="00437B3A" w:rsidP="00437B3A">
      <w:pPr>
        <w:pStyle w:val="Code"/>
        <w:autoSpaceDE w:val="0"/>
        <w:autoSpaceDN w:val="0"/>
      </w:pPr>
      <w:r>
        <w:tab/>
        <w:t>LinkedNode *head;</w:t>
      </w:r>
    </w:p>
    <w:p w:rsidR="00437B3A" w:rsidRDefault="00437B3A" w:rsidP="00437B3A">
      <w:pPr>
        <w:pStyle w:val="Code"/>
        <w:autoSpaceDE w:val="0"/>
        <w:autoSpaceDN w:val="0"/>
      </w:pPr>
      <w:r>
        <w:tab/>
        <w:t>LinkedNode *last;</w:t>
      </w:r>
    </w:p>
    <w:p w:rsidR="00437B3A" w:rsidRDefault="00437B3A" w:rsidP="00437B3A">
      <w:pPr>
        <w:pStyle w:val="Code"/>
        <w:autoSpaceDE w:val="0"/>
        <w:autoSpaceDN w:val="0"/>
      </w:pPr>
      <w:r>
        <w:t>} List;</w:t>
      </w:r>
    </w:p>
    <w:p w:rsidR="00437B3A" w:rsidRDefault="00437B3A" w:rsidP="00437B3A">
      <w:pPr>
        <w:pStyle w:val="Code"/>
        <w:autoSpaceDE w:val="0"/>
        <w:autoSpaceDN w:val="0"/>
      </w:pPr>
      <w:r>
        <w:t>*/</w:t>
      </w:r>
    </w:p>
    <w:p w:rsidR="00437B3A" w:rsidRDefault="00437B3A" w:rsidP="00437B3A">
      <w:pPr>
        <w:pStyle w:val="Code"/>
        <w:autoSpaceDE w:val="0"/>
        <w:autoSpaceDN w:val="0"/>
      </w:pPr>
      <w:r>
        <w:t>#ifdef TEST</w:t>
      </w:r>
    </w:p>
    <w:p w:rsidR="00437B3A" w:rsidRDefault="00437B3A" w:rsidP="00437B3A">
      <w:pPr>
        <w:pStyle w:val="Code"/>
        <w:autoSpaceDE w:val="0"/>
        <w:autoSpaceDN w:val="0"/>
      </w:pPr>
      <w:r>
        <w:t>void print_string(FILE *out, void *string) {</w:t>
      </w:r>
    </w:p>
    <w:p w:rsidR="00437B3A" w:rsidRDefault="00437B3A" w:rsidP="00437B3A">
      <w:pPr>
        <w:pStyle w:val="Code"/>
        <w:autoSpaceDE w:val="0"/>
        <w:autoSpaceDN w:val="0"/>
      </w:pPr>
      <w:r>
        <w:tab/>
        <w:t>fprintf(out, "%s", (char*) string);</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int main(void) {</w:t>
      </w:r>
    </w:p>
    <w:p w:rsidR="00437B3A" w:rsidRDefault="00437B3A" w:rsidP="00437B3A">
      <w:pPr>
        <w:pStyle w:val="Code"/>
        <w:autoSpaceDE w:val="0"/>
        <w:autoSpaceDN w:val="0"/>
      </w:pPr>
      <w:r>
        <w:tab/>
        <w:t>List *list = new_list();</w:t>
      </w:r>
    </w:p>
    <w:p w:rsidR="00437B3A" w:rsidRDefault="00437B3A" w:rsidP="00437B3A">
      <w:pPr>
        <w:pStyle w:val="Code"/>
        <w:autoSpaceDE w:val="0"/>
        <w:autoSpaceDN w:val="0"/>
      </w:pPr>
    </w:p>
    <w:p w:rsidR="00437B3A" w:rsidRDefault="00437B3A" w:rsidP="00437B3A">
      <w:pPr>
        <w:pStyle w:val="Code"/>
        <w:autoSpaceDE w:val="0"/>
        <w:autoSpaceDN w:val="0"/>
      </w:pPr>
      <w:r>
        <w:tab/>
        <w:t>add_to_list(list, "Hello");</w:t>
      </w:r>
    </w:p>
    <w:p w:rsidR="00437B3A" w:rsidRDefault="00437B3A" w:rsidP="00437B3A">
      <w:pPr>
        <w:pStyle w:val="Code"/>
        <w:autoSpaceDE w:val="0"/>
        <w:autoSpaceDN w:val="0"/>
      </w:pPr>
      <w:r>
        <w:tab/>
        <w:t>add_to_list(list, "Yo");</w:t>
      </w:r>
    </w:p>
    <w:p w:rsidR="00437B3A" w:rsidRDefault="00437B3A" w:rsidP="00437B3A">
      <w:pPr>
        <w:pStyle w:val="Code"/>
        <w:autoSpaceDE w:val="0"/>
        <w:autoSpaceDN w:val="0"/>
      </w:pPr>
    </w:p>
    <w:p w:rsidR="00437B3A" w:rsidRDefault="00437B3A" w:rsidP="00437B3A">
      <w:pPr>
        <w:pStyle w:val="Code"/>
        <w:autoSpaceDE w:val="0"/>
        <w:autoSpaceDN w:val="0"/>
      </w:pPr>
      <w:r>
        <w:tab/>
        <w:t>assert(!strcmp(list-&gt;head-&gt;link-&gt;value, "Hello"));</w:t>
      </w:r>
    </w:p>
    <w:p w:rsidR="00437B3A" w:rsidRDefault="00437B3A" w:rsidP="00437B3A">
      <w:pPr>
        <w:pStyle w:val="Code"/>
        <w:autoSpaceDE w:val="0"/>
        <w:autoSpaceDN w:val="0"/>
      </w:pPr>
      <w:r>
        <w:tab/>
        <w:t>assert(!strcmp(list-&gt;head-&gt;link-&gt;link-&gt;value, "Yo"));</w:t>
      </w:r>
    </w:p>
    <w:p w:rsidR="00437B3A" w:rsidRDefault="00437B3A" w:rsidP="00437B3A">
      <w:pPr>
        <w:pStyle w:val="Code"/>
        <w:autoSpaceDE w:val="0"/>
        <w:autoSpaceDN w:val="0"/>
      </w:pPr>
    </w:p>
    <w:p w:rsidR="00437B3A" w:rsidRDefault="00437B3A" w:rsidP="00437B3A">
      <w:pPr>
        <w:pStyle w:val="Code"/>
        <w:autoSpaceDE w:val="0"/>
        <w:autoSpaceDN w:val="0"/>
      </w:pPr>
      <w:r>
        <w:tab/>
        <w:t>free_list(list, ignore_list_values);</w:t>
      </w:r>
    </w:p>
    <w:p w:rsidR="00437B3A" w:rsidRDefault="00437B3A" w:rsidP="00437B3A">
      <w:pPr>
        <w:pStyle w:val="Code"/>
        <w:autoSpaceDE w:val="0"/>
        <w:autoSpaceDN w:val="0"/>
      </w:pPr>
    </w:p>
    <w:p w:rsidR="00437B3A" w:rsidRDefault="00437B3A" w:rsidP="00437B3A">
      <w:pPr>
        <w:pStyle w:val="Code"/>
        <w:autoSpaceDE w:val="0"/>
        <w:autoSpaceDN w:val="0"/>
      </w:pPr>
      <w:r>
        <w:tab/>
        <w:t>printf("----------------------------------------\n");</w:t>
      </w:r>
    </w:p>
    <w:p w:rsidR="00437B3A" w:rsidRDefault="00437B3A" w:rsidP="00437B3A">
      <w:pPr>
        <w:pStyle w:val="Code"/>
        <w:autoSpaceDE w:val="0"/>
        <w:autoSpaceDN w:val="0"/>
      </w:pPr>
      <w:r>
        <w:tab/>
        <w:t>printf("Automatic tests successful!\n");</w:t>
      </w:r>
    </w:p>
    <w:p w:rsidR="00437B3A" w:rsidRDefault="00437B3A" w:rsidP="00437B3A">
      <w:pPr>
        <w:pStyle w:val="Code"/>
        <w:autoSpaceDE w:val="0"/>
        <w:autoSpaceDN w:val="0"/>
      </w:pPr>
    </w:p>
    <w:p w:rsidR="00437B3A" w:rsidRDefault="00437B3A" w:rsidP="00437B3A">
      <w:pPr>
        <w:pStyle w:val="Code"/>
        <w:autoSpaceDE w:val="0"/>
        <w:autoSpaceDN w:val="0"/>
      </w:pPr>
      <w:r>
        <w:tab/>
        <w:t>{</w:t>
      </w:r>
    </w:p>
    <w:p w:rsidR="00437B3A" w:rsidRDefault="00437B3A" w:rsidP="00437B3A">
      <w:pPr>
        <w:pStyle w:val="Code"/>
        <w:autoSpaceDE w:val="0"/>
        <w:autoSpaceDN w:val="0"/>
      </w:pPr>
      <w:r>
        <w:tab/>
      </w:r>
      <w:r>
        <w:tab/>
        <w:t>printf("\n");</w:t>
      </w:r>
    </w:p>
    <w:p w:rsidR="00437B3A" w:rsidRDefault="00437B3A" w:rsidP="00437B3A">
      <w:pPr>
        <w:pStyle w:val="Code"/>
        <w:autoSpaceDE w:val="0"/>
        <w:autoSpaceDN w:val="0"/>
      </w:pPr>
    </w:p>
    <w:p w:rsidR="00437B3A" w:rsidRDefault="00437B3A" w:rsidP="00437B3A">
      <w:pPr>
        <w:pStyle w:val="Code"/>
        <w:autoSpaceDE w:val="0"/>
        <w:autoSpaceDN w:val="0"/>
      </w:pPr>
      <w:r>
        <w:tab/>
      </w:r>
      <w:r>
        <w:tab/>
        <w:t>List *list = new_list();</w:t>
      </w:r>
    </w:p>
    <w:p w:rsidR="00437B3A" w:rsidRDefault="00437B3A" w:rsidP="00437B3A">
      <w:pPr>
        <w:pStyle w:val="Code"/>
        <w:autoSpaceDE w:val="0"/>
        <w:autoSpaceDN w:val="0"/>
      </w:pPr>
    </w:p>
    <w:p w:rsidR="00437B3A" w:rsidRDefault="00437B3A" w:rsidP="00437B3A">
      <w:pPr>
        <w:pStyle w:val="Code"/>
        <w:autoSpaceDE w:val="0"/>
        <w:autoSpaceDN w:val="0"/>
      </w:pPr>
      <w:r>
        <w:tab/>
      </w:r>
      <w:r>
        <w:tab/>
        <w:t>add_to_list(list, "Hello");</w:t>
      </w:r>
    </w:p>
    <w:p w:rsidR="00437B3A" w:rsidRDefault="00437B3A" w:rsidP="00437B3A">
      <w:pPr>
        <w:pStyle w:val="Code"/>
        <w:autoSpaceDE w:val="0"/>
        <w:autoSpaceDN w:val="0"/>
      </w:pPr>
      <w:r>
        <w:tab/>
      </w:r>
      <w:r>
        <w:tab/>
        <w:t>add_to_list(list, "Yo");</w:t>
      </w:r>
    </w:p>
    <w:p w:rsidR="00437B3A" w:rsidRDefault="00437B3A" w:rsidP="00437B3A">
      <w:pPr>
        <w:pStyle w:val="Code"/>
        <w:autoSpaceDE w:val="0"/>
        <w:autoSpaceDN w:val="0"/>
      </w:pPr>
    </w:p>
    <w:p w:rsidR="00437B3A" w:rsidRDefault="00437B3A" w:rsidP="00437B3A">
      <w:pPr>
        <w:pStyle w:val="Code"/>
        <w:autoSpaceDE w:val="0"/>
        <w:autoSpaceDN w:val="0"/>
      </w:pPr>
      <w:r>
        <w:tab/>
      </w:r>
      <w:r>
        <w:tab/>
        <w:t>fprint_list(stdout, list, print_string);</w:t>
      </w:r>
    </w:p>
    <w:p w:rsidR="00437B3A" w:rsidRDefault="00437B3A" w:rsidP="00437B3A">
      <w:pPr>
        <w:pStyle w:val="Code"/>
        <w:autoSpaceDE w:val="0"/>
        <w:autoSpaceDN w:val="0"/>
      </w:pPr>
    </w:p>
    <w:p w:rsidR="00437B3A" w:rsidRDefault="00437B3A" w:rsidP="00437B3A">
      <w:pPr>
        <w:pStyle w:val="Code"/>
        <w:autoSpaceDE w:val="0"/>
        <w:autoSpaceDN w:val="0"/>
      </w:pPr>
      <w:r>
        <w:tab/>
      </w:r>
      <w:r>
        <w:tab/>
        <w:t>free_list(list, ignore_list_values);</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return 0;</w:t>
      </w:r>
    </w:p>
    <w:p w:rsidR="00437B3A" w:rsidRDefault="00437B3A" w:rsidP="00437B3A">
      <w:pPr>
        <w:pStyle w:val="Code"/>
        <w:autoSpaceDE w:val="0"/>
        <w:autoSpaceDN w:val="0"/>
      </w:pPr>
      <w:r>
        <w:t>}</w:t>
      </w:r>
    </w:p>
    <w:p w:rsidR="00437B3A" w:rsidRDefault="00437B3A" w:rsidP="00437B3A">
      <w:pPr>
        <w:pStyle w:val="Code"/>
        <w:autoSpaceDE w:val="0"/>
        <w:autoSpaceDN w:val="0"/>
      </w:pPr>
      <w:r>
        <w:t>#endif</w:t>
      </w:r>
    </w:p>
    <w:p w:rsidR="00437B3A" w:rsidRDefault="00437B3A" w:rsidP="00437B3A">
      <w:pPr>
        <w:pStyle w:val="Code"/>
        <w:autoSpaceDE w:val="0"/>
        <w:autoSpaceDN w:val="0"/>
      </w:pPr>
    </w:p>
    <w:p w:rsidR="00437B3A" w:rsidRDefault="00437B3A" w:rsidP="00437B3A">
      <w:pPr>
        <w:pStyle w:val="Code"/>
        <w:autoSpaceDE w:val="0"/>
        <w:autoSpaceDN w:val="0"/>
      </w:pPr>
      <w:r>
        <w:t>List *new_list() {</w:t>
      </w:r>
    </w:p>
    <w:p w:rsidR="00437B3A" w:rsidRDefault="00437B3A" w:rsidP="00437B3A">
      <w:pPr>
        <w:pStyle w:val="Code"/>
        <w:autoSpaceDE w:val="0"/>
        <w:autoSpaceDN w:val="0"/>
      </w:pPr>
      <w:r>
        <w:tab/>
        <w:t>List *list = malloc(sizeof(List));</w:t>
      </w:r>
    </w:p>
    <w:p w:rsidR="00437B3A" w:rsidRDefault="00437B3A" w:rsidP="00437B3A">
      <w:pPr>
        <w:pStyle w:val="Code"/>
        <w:autoSpaceDE w:val="0"/>
        <w:autoSpaceDN w:val="0"/>
      </w:pPr>
      <w:r>
        <w:tab/>
        <w:t>LinkedNode *node = malloc(sizeof(LinkedNode));</w:t>
      </w:r>
    </w:p>
    <w:p w:rsidR="00437B3A" w:rsidRDefault="00437B3A" w:rsidP="00437B3A">
      <w:pPr>
        <w:pStyle w:val="Code"/>
        <w:autoSpaceDE w:val="0"/>
        <w:autoSpaceDN w:val="0"/>
      </w:pPr>
      <w:r>
        <w:tab/>
        <w:t>node-&gt;link = NULL;</w:t>
      </w:r>
    </w:p>
    <w:p w:rsidR="00437B3A" w:rsidRDefault="00437B3A" w:rsidP="00437B3A">
      <w:pPr>
        <w:pStyle w:val="Code"/>
        <w:autoSpaceDE w:val="0"/>
        <w:autoSpaceDN w:val="0"/>
      </w:pPr>
      <w:r>
        <w:tab/>
        <w:t>node-&gt;value = NULL;</w:t>
      </w:r>
    </w:p>
    <w:p w:rsidR="00437B3A" w:rsidRDefault="00437B3A" w:rsidP="00437B3A">
      <w:pPr>
        <w:pStyle w:val="Code"/>
        <w:autoSpaceDE w:val="0"/>
        <w:autoSpaceDN w:val="0"/>
      </w:pPr>
    </w:p>
    <w:p w:rsidR="00437B3A" w:rsidRDefault="00437B3A" w:rsidP="00437B3A">
      <w:pPr>
        <w:pStyle w:val="Code"/>
        <w:autoSpaceDE w:val="0"/>
        <w:autoSpaceDN w:val="0"/>
      </w:pPr>
      <w:r>
        <w:tab/>
        <w:t>list-&gt;head = node;</w:t>
      </w:r>
    </w:p>
    <w:p w:rsidR="00437B3A" w:rsidRDefault="00437B3A" w:rsidP="00437B3A">
      <w:pPr>
        <w:pStyle w:val="Code"/>
        <w:autoSpaceDE w:val="0"/>
        <w:autoSpaceDN w:val="0"/>
      </w:pPr>
      <w:r>
        <w:tab/>
        <w:t>list-&gt;last = list-&gt;head;</w:t>
      </w:r>
    </w:p>
    <w:p w:rsidR="00437B3A" w:rsidRDefault="00437B3A" w:rsidP="00437B3A">
      <w:pPr>
        <w:pStyle w:val="Code"/>
        <w:autoSpaceDE w:val="0"/>
        <w:autoSpaceDN w:val="0"/>
      </w:pPr>
    </w:p>
    <w:p w:rsidR="00437B3A" w:rsidRDefault="00437B3A" w:rsidP="00437B3A">
      <w:pPr>
        <w:pStyle w:val="Code"/>
        <w:autoSpaceDE w:val="0"/>
        <w:autoSpaceDN w:val="0"/>
      </w:pPr>
      <w:r>
        <w:tab/>
        <w:t>return list;</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void add_to_list(List *list, void *value) {</w:t>
      </w:r>
    </w:p>
    <w:p w:rsidR="00437B3A" w:rsidRDefault="00437B3A" w:rsidP="00437B3A">
      <w:pPr>
        <w:pStyle w:val="Code"/>
        <w:autoSpaceDE w:val="0"/>
        <w:autoSpaceDN w:val="0"/>
      </w:pPr>
      <w:r>
        <w:lastRenderedPageBreak/>
        <w:tab/>
        <w:t>LinkedNode *node = malloc(sizeof(LinkedNode));</w:t>
      </w:r>
    </w:p>
    <w:p w:rsidR="00437B3A" w:rsidRDefault="00437B3A" w:rsidP="00437B3A">
      <w:pPr>
        <w:pStyle w:val="Code"/>
        <w:autoSpaceDE w:val="0"/>
        <w:autoSpaceDN w:val="0"/>
      </w:pPr>
      <w:r>
        <w:tab/>
        <w:t>node-&gt;value = value;</w:t>
      </w:r>
    </w:p>
    <w:p w:rsidR="00437B3A" w:rsidRDefault="00437B3A" w:rsidP="00437B3A">
      <w:pPr>
        <w:pStyle w:val="Code"/>
        <w:autoSpaceDE w:val="0"/>
        <w:autoSpaceDN w:val="0"/>
      </w:pPr>
      <w:r>
        <w:tab/>
        <w:t>node-&gt;link = NULL;</w:t>
      </w:r>
    </w:p>
    <w:p w:rsidR="00437B3A" w:rsidRDefault="00437B3A" w:rsidP="00437B3A">
      <w:pPr>
        <w:pStyle w:val="Code"/>
        <w:autoSpaceDE w:val="0"/>
        <w:autoSpaceDN w:val="0"/>
      </w:pPr>
      <w:r>
        <w:tab/>
        <w:t>list-&gt;last-&gt;link = node;</w:t>
      </w:r>
    </w:p>
    <w:p w:rsidR="00437B3A" w:rsidRDefault="00437B3A" w:rsidP="00437B3A">
      <w:pPr>
        <w:pStyle w:val="Code"/>
        <w:autoSpaceDE w:val="0"/>
        <w:autoSpaceDN w:val="0"/>
      </w:pPr>
      <w:r>
        <w:tab/>
        <w:t>list-&gt;last = node;</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void free_list(List *list, void (*free_value) (void *value)) {</w:t>
      </w:r>
    </w:p>
    <w:p w:rsidR="00437B3A" w:rsidRDefault="00437B3A" w:rsidP="00437B3A">
      <w:pPr>
        <w:pStyle w:val="Code"/>
        <w:autoSpaceDE w:val="0"/>
        <w:autoSpaceDN w:val="0"/>
      </w:pPr>
      <w:r>
        <w:tab/>
        <w:t>LinkedNode *next;</w:t>
      </w:r>
    </w:p>
    <w:p w:rsidR="00437B3A" w:rsidRDefault="00437B3A" w:rsidP="00437B3A">
      <w:pPr>
        <w:pStyle w:val="Code"/>
        <w:autoSpaceDE w:val="0"/>
        <w:autoSpaceDN w:val="0"/>
      </w:pPr>
    </w:p>
    <w:p w:rsidR="00437B3A" w:rsidRDefault="00437B3A" w:rsidP="00437B3A">
      <w:pPr>
        <w:pStyle w:val="Code"/>
        <w:autoSpaceDE w:val="0"/>
        <w:autoSpaceDN w:val="0"/>
      </w:pPr>
      <w:r>
        <w:tab/>
        <w:t>for (LinkedNode *node = list-&gt;head; node; node = next) {</w:t>
      </w:r>
    </w:p>
    <w:p w:rsidR="00437B3A" w:rsidRDefault="00437B3A" w:rsidP="00437B3A">
      <w:pPr>
        <w:pStyle w:val="Code"/>
        <w:autoSpaceDE w:val="0"/>
        <w:autoSpaceDN w:val="0"/>
      </w:pPr>
      <w:r>
        <w:tab/>
      </w:r>
      <w:r>
        <w:tab/>
        <w:t>next = node-&gt;link;</w:t>
      </w:r>
    </w:p>
    <w:p w:rsidR="00437B3A" w:rsidRDefault="00437B3A" w:rsidP="00437B3A">
      <w:pPr>
        <w:pStyle w:val="Code"/>
        <w:autoSpaceDE w:val="0"/>
        <w:autoSpaceDN w:val="0"/>
      </w:pPr>
      <w:r>
        <w:tab/>
      </w:r>
      <w:r>
        <w:tab/>
        <w:t>if (node != list-&gt;head) free_value(node-&gt;value);</w:t>
      </w:r>
    </w:p>
    <w:p w:rsidR="00437B3A" w:rsidRDefault="00437B3A" w:rsidP="00437B3A">
      <w:pPr>
        <w:pStyle w:val="Code"/>
        <w:autoSpaceDE w:val="0"/>
        <w:autoSpaceDN w:val="0"/>
      </w:pPr>
      <w:r>
        <w:tab/>
      </w:r>
      <w:r>
        <w:tab/>
        <w:t>free(node);</w:t>
      </w:r>
    </w:p>
    <w:p w:rsidR="00437B3A" w:rsidRDefault="00437B3A" w:rsidP="00437B3A">
      <w:pPr>
        <w:pStyle w:val="Code"/>
        <w:autoSpaceDE w:val="0"/>
        <w:autoSpaceDN w:val="0"/>
      </w:pPr>
      <w:r>
        <w:tab/>
        <w:t>}</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void fprint_list(FILE *out, List *list, void (*print_value) (FILE *out, void *value)) {</w:t>
      </w:r>
    </w:p>
    <w:p w:rsidR="00437B3A" w:rsidRDefault="00437B3A" w:rsidP="00437B3A">
      <w:pPr>
        <w:pStyle w:val="Code"/>
        <w:autoSpaceDE w:val="0"/>
        <w:autoSpaceDN w:val="0"/>
      </w:pPr>
      <w:r>
        <w:tab/>
        <w:t>for (LinkedNode *node = list-&gt;head-&gt;link; node; node = node-&gt;link) {</w:t>
      </w:r>
    </w:p>
    <w:p w:rsidR="00437B3A" w:rsidRDefault="00437B3A" w:rsidP="00437B3A">
      <w:pPr>
        <w:pStyle w:val="Code"/>
        <w:autoSpaceDE w:val="0"/>
        <w:autoSpaceDN w:val="0"/>
      </w:pPr>
      <w:r>
        <w:tab/>
      </w:r>
      <w:r>
        <w:tab/>
        <w:t>print_value(out, node-&gt;value);</w:t>
      </w:r>
    </w:p>
    <w:p w:rsidR="00437B3A" w:rsidRDefault="00437B3A" w:rsidP="00437B3A">
      <w:pPr>
        <w:pStyle w:val="Code"/>
        <w:autoSpaceDE w:val="0"/>
        <w:autoSpaceDN w:val="0"/>
      </w:pPr>
      <w:r>
        <w:tab/>
      </w:r>
      <w:r>
        <w:tab/>
        <w:t>if (node-&gt;link)</w:t>
      </w:r>
    </w:p>
    <w:p w:rsidR="00437B3A" w:rsidRDefault="00437B3A" w:rsidP="00437B3A">
      <w:pPr>
        <w:pStyle w:val="Code"/>
        <w:autoSpaceDE w:val="0"/>
        <w:autoSpaceDN w:val="0"/>
      </w:pPr>
      <w:r>
        <w:tab/>
      </w:r>
      <w:r>
        <w:tab/>
      </w:r>
      <w:r>
        <w:tab/>
        <w:t>printf(" -&gt; ");</w:t>
      </w:r>
    </w:p>
    <w:p w:rsidR="00437B3A" w:rsidRDefault="00437B3A" w:rsidP="00437B3A">
      <w:pPr>
        <w:pStyle w:val="Code"/>
        <w:autoSpaceDE w:val="0"/>
        <w:autoSpaceDN w:val="0"/>
      </w:pPr>
      <w:r>
        <w:tab/>
        <w:t>}</w:t>
      </w:r>
    </w:p>
    <w:p w:rsidR="00437B3A" w:rsidRDefault="00437B3A" w:rsidP="00437B3A">
      <w:pPr>
        <w:pStyle w:val="Code"/>
        <w:autoSpaceDE w:val="0"/>
        <w:autoSpaceDN w:val="0"/>
      </w:pPr>
      <w:r>
        <w:tab/>
        <w:t>printf("\n");</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void ignore_list_values(void *value) {</w:t>
      </w:r>
    </w:p>
    <w:p w:rsidR="00437B3A" w:rsidRDefault="00437B3A" w:rsidP="00437B3A">
      <w:pPr>
        <w:pStyle w:val="Code"/>
        <w:autoSpaceDE w:val="0"/>
        <w:autoSpaceDN w:val="0"/>
      </w:pPr>
      <w:r>
        <w:tab/>
        <w:t>// suppress unused warning</w:t>
      </w:r>
    </w:p>
    <w:p w:rsidR="00437B3A" w:rsidRDefault="00437B3A" w:rsidP="00437B3A">
      <w:pPr>
        <w:pStyle w:val="Code"/>
        <w:autoSpaceDE w:val="0"/>
        <w:autoSpaceDN w:val="0"/>
      </w:pPr>
      <w:r>
        <w:tab/>
        <w:t>(void) value;</w:t>
      </w:r>
    </w:p>
    <w:p w:rsidR="00437B3A" w:rsidRDefault="00437B3A" w:rsidP="00437B3A">
      <w:pPr>
        <w:pStyle w:val="Code"/>
        <w:autoSpaceDE w:val="0"/>
        <w:autoSpaceDN w:val="0"/>
      </w:pPr>
      <w:r>
        <w:t>}</w:t>
      </w:r>
    </w:p>
    <w:p w:rsidR="00437B3A" w:rsidRDefault="00437B3A" w:rsidP="00437B3A">
      <w:pPr>
        <w:pStyle w:val="Code"/>
        <w:autoSpaceDE w:val="0"/>
        <w:autoSpaceDN w:val="0"/>
      </w:pPr>
      <w:r>
        <w:t>#include "hashtable.h"</w:t>
      </w:r>
    </w:p>
    <w:p w:rsidR="00437B3A" w:rsidRDefault="00437B3A" w:rsidP="00437B3A">
      <w:pPr>
        <w:pStyle w:val="Code"/>
        <w:autoSpaceDE w:val="0"/>
        <w:autoSpaceDN w:val="0"/>
      </w:pPr>
    </w:p>
    <w:p w:rsidR="00437B3A" w:rsidRDefault="00437B3A" w:rsidP="00437B3A">
      <w:pPr>
        <w:pStyle w:val="Code"/>
        <w:autoSpaceDE w:val="0"/>
        <w:autoSpaceDN w:val="0"/>
      </w:pPr>
      <w:r>
        <w:t>#include &lt;stdio.h&gt;</w:t>
      </w:r>
    </w:p>
    <w:p w:rsidR="00437B3A" w:rsidRDefault="00437B3A" w:rsidP="00437B3A">
      <w:pPr>
        <w:pStyle w:val="Code"/>
        <w:autoSpaceDE w:val="0"/>
        <w:autoSpaceDN w:val="0"/>
      </w:pPr>
      <w:r>
        <w:t>#include &lt;stdlib.h&gt;</w:t>
      </w:r>
    </w:p>
    <w:p w:rsidR="00437B3A" w:rsidRDefault="00437B3A" w:rsidP="00437B3A">
      <w:pPr>
        <w:pStyle w:val="Code"/>
        <w:autoSpaceDE w:val="0"/>
        <w:autoSpaceDN w:val="0"/>
      </w:pPr>
      <w:r>
        <w:t>#include &lt;string.h&gt;</w:t>
      </w:r>
    </w:p>
    <w:p w:rsidR="00437B3A" w:rsidRDefault="00437B3A" w:rsidP="00437B3A">
      <w:pPr>
        <w:pStyle w:val="Code"/>
        <w:autoSpaceDE w:val="0"/>
        <w:autoSpaceDN w:val="0"/>
      </w:pPr>
    </w:p>
    <w:p w:rsidR="00437B3A" w:rsidRDefault="00437B3A" w:rsidP="00437B3A">
      <w:pPr>
        <w:pStyle w:val="Code"/>
        <w:autoSpaceDE w:val="0"/>
        <w:autoSpaceDN w:val="0"/>
      </w:pPr>
      <w:r>
        <w:t>#define OPCODE_TABLE_SIZE 20</w:t>
      </w:r>
    </w:p>
    <w:p w:rsidR="00437B3A" w:rsidRDefault="00437B3A" w:rsidP="00437B3A">
      <w:pPr>
        <w:pStyle w:val="Code"/>
        <w:autoSpaceDE w:val="0"/>
        <w:autoSpaceDN w:val="0"/>
      </w:pPr>
    </w:p>
    <w:p w:rsidR="00437B3A" w:rsidRDefault="00437B3A" w:rsidP="00437B3A">
      <w:pPr>
        <w:pStyle w:val="Code"/>
        <w:autoSpaceDE w:val="0"/>
        <w:autoSpaceDN w:val="0"/>
      </w:pPr>
      <w:r>
        <w:t>/* Recall these definitions</w:t>
      </w:r>
    </w:p>
    <w:p w:rsidR="00437B3A" w:rsidRDefault="00437B3A" w:rsidP="00437B3A">
      <w:pPr>
        <w:pStyle w:val="Code"/>
        <w:autoSpaceDE w:val="0"/>
        <w:autoSpaceDN w:val="0"/>
      </w:pPr>
      <w:r>
        <w:t>typedef struct _Opcode {</w:t>
      </w:r>
    </w:p>
    <w:p w:rsidR="00437B3A" w:rsidRDefault="00437B3A" w:rsidP="00437B3A">
      <w:pPr>
        <w:pStyle w:val="Code"/>
        <w:autoSpaceDE w:val="0"/>
        <w:autoSpaceDN w:val="0"/>
      </w:pPr>
      <w:r>
        <w:tab/>
        <w:t>unsigned char raw;</w:t>
      </w:r>
    </w:p>
    <w:p w:rsidR="00437B3A" w:rsidRDefault="00437B3A" w:rsidP="00437B3A">
      <w:pPr>
        <w:pStyle w:val="Code"/>
        <w:autoSpaceDE w:val="0"/>
        <w:autoSpaceDN w:val="0"/>
      </w:pPr>
      <w:r>
        <w:t>} Opcode;</w:t>
      </w:r>
    </w:p>
    <w:p w:rsidR="00437B3A" w:rsidRDefault="00437B3A" w:rsidP="00437B3A">
      <w:pPr>
        <w:pStyle w:val="Code"/>
        <w:autoSpaceDE w:val="0"/>
        <w:autoSpaceDN w:val="0"/>
      </w:pPr>
    </w:p>
    <w:p w:rsidR="00437B3A" w:rsidRDefault="00437B3A" w:rsidP="00437B3A">
      <w:pPr>
        <w:pStyle w:val="Code"/>
        <w:autoSpaceDE w:val="0"/>
        <w:autoSpaceDN w:val="0"/>
      </w:pPr>
      <w:r>
        <w:t>#define HashTable Dict;</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#ifdef TEST</w:t>
      </w:r>
    </w:p>
    <w:p w:rsidR="00437B3A" w:rsidRDefault="00437B3A" w:rsidP="00437B3A">
      <w:pPr>
        <w:pStyle w:val="Code"/>
        <w:autoSpaceDE w:val="0"/>
        <w:autoSpaceDN w:val="0"/>
      </w:pPr>
      <w:r>
        <w:t>#undef TEST</w:t>
      </w:r>
    </w:p>
    <w:p w:rsidR="00437B3A" w:rsidRDefault="00437B3A" w:rsidP="00437B3A">
      <w:pPr>
        <w:pStyle w:val="Code"/>
        <w:autoSpaceDE w:val="0"/>
        <w:autoSpaceDN w:val="0"/>
      </w:pPr>
      <w:r>
        <w:t>#include "generic_dict.c"</w:t>
      </w:r>
    </w:p>
    <w:p w:rsidR="00437B3A" w:rsidRDefault="00437B3A" w:rsidP="00437B3A">
      <w:pPr>
        <w:pStyle w:val="Code"/>
        <w:autoSpaceDE w:val="0"/>
        <w:autoSpaceDN w:val="0"/>
      </w:pPr>
      <w:r>
        <w:t>// Manual unit test for this module</w:t>
      </w:r>
    </w:p>
    <w:p w:rsidR="00437B3A" w:rsidRDefault="00437B3A" w:rsidP="00437B3A">
      <w:pPr>
        <w:pStyle w:val="Code"/>
        <w:autoSpaceDE w:val="0"/>
        <w:autoSpaceDN w:val="0"/>
      </w:pPr>
      <w:r>
        <w:t>// Refer to the README for testing instructions</w:t>
      </w:r>
    </w:p>
    <w:p w:rsidR="00437B3A" w:rsidRDefault="00437B3A" w:rsidP="00437B3A">
      <w:pPr>
        <w:pStyle w:val="Code"/>
        <w:autoSpaceDE w:val="0"/>
        <w:autoSpaceDN w:val="0"/>
      </w:pPr>
      <w:r>
        <w:t>int main(void) {</w:t>
      </w:r>
    </w:p>
    <w:p w:rsidR="00437B3A" w:rsidRDefault="00437B3A" w:rsidP="00437B3A">
      <w:pPr>
        <w:pStyle w:val="Code"/>
        <w:autoSpaceDE w:val="0"/>
        <w:autoSpaceDN w:val="0"/>
      </w:pPr>
      <w:r>
        <w:tab/>
        <w:t>for (int i = 0; i &lt; 10; ++i) {</w:t>
      </w:r>
    </w:p>
    <w:p w:rsidR="00437B3A" w:rsidRDefault="00437B3A" w:rsidP="00437B3A">
      <w:pPr>
        <w:pStyle w:val="Code"/>
        <w:autoSpaceDE w:val="0"/>
        <w:autoSpaceDN w:val="0"/>
      </w:pPr>
    </w:p>
    <w:p w:rsidR="00437B3A" w:rsidRDefault="00437B3A" w:rsidP="00437B3A">
      <w:pPr>
        <w:pStyle w:val="Code"/>
        <w:autoSpaceDE w:val="0"/>
        <w:autoSpaceDN w:val="0"/>
      </w:pPr>
      <w:r>
        <w:tab/>
      </w:r>
      <w:r>
        <w:tab/>
        <w:t>HashTable *table = new_hash_table();</w:t>
      </w:r>
    </w:p>
    <w:p w:rsidR="00437B3A" w:rsidRDefault="00437B3A" w:rsidP="00437B3A">
      <w:pPr>
        <w:pStyle w:val="Code"/>
        <w:autoSpaceDE w:val="0"/>
        <w:autoSpaceDN w:val="0"/>
      </w:pPr>
    </w:p>
    <w:p w:rsidR="00437B3A" w:rsidRDefault="00437B3A" w:rsidP="00437B3A">
      <w:pPr>
        <w:pStyle w:val="Code"/>
        <w:autoSpaceDE w:val="0"/>
        <w:autoSpaceDN w:val="0"/>
      </w:pPr>
      <w:r>
        <w:tab/>
      </w:r>
      <w:r>
        <w:tab/>
        <w:t>add_to_hash_table(table, "Hello!", 12);</w:t>
      </w:r>
    </w:p>
    <w:p w:rsidR="00437B3A" w:rsidRDefault="00437B3A" w:rsidP="00437B3A">
      <w:pPr>
        <w:pStyle w:val="Code"/>
        <w:autoSpaceDE w:val="0"/>
        <w:autoSpaceDN w:val="0"/>
      </w:pPr>
      <w:r>
        <w:tab/>
      </w:r>
      <w:r>
        <w:tab/>
        <w:t>add_to_hash_table(table, "Hoho!", 23);</w:t>
      </w:r>
    </w:p>
    <w:p w:rsidR="00437B3A" w:rsidRDefault="00437B3A" w:rsidP="00437B3A">
      <w:pPr>
        <w:pStyle w:val="Code"/>
        <w:autoSpaceDE w:val="0"/>
        <w:autoSpaceDN w:val="0"/>
      </w:pPr>
    </w:p>
    <w:p w:rsidR="00437B3A" w:rsidRDefault="00437B3A" w:rsidP="00437B3A">
      <w:pPr>
        <w:pStyle w:val="Code"/>
        <w:autoSpaceDE w:val="0"/>
        <w:autoSpaceDN w:val="0"/>
      </w:pPr>
      <w:r>
        <w:tab/>
      </w:r>
      <w:r>
        <w:tab/>
        <w:t>for (int i = 0; i &lt; 50; ++i) {</w:t>
      </w:r>
    </w:p>
    <w:p w:rsidR="00437B3A" w:rsidRDefault="00437B3A" w:rsidP="00437B3A">
      <w:pPr>
        <w:pStyle w:val="Code"/>
        <w:autoSpaceDE w:val="0"/>
        <w:autoSpaceDN w:val="0"/>
      </w:pPr>
      <w:r>
        <w:tab/>
      </w:r>
      <w:r>
        <w:tab/>
      </w:r>
      <w:r>
        <w:tab/>
        <w:t>char ho[3] = { 0 };</w:t>
      </w:r>
    </w:p>
    <w:p w:rsidR="00437B3A" w:rsidRDefault="00437B3A" w:rsidP="00437B3A">
      <w:pPr>
        <w:pStyle w:val="Code"/>
        <w:autoSpaceDE w:val="0"/>
        <w:autoSpaceDN w:val="0"/>
      </w:pPr>
      <w:r>
        <w:tab/>
      </w:r>
      <w:r>
        <w:tab/>
      </w:r>
      <w:r>
        <w:tab/>
        <w:t>ho[0] = 32 + i;</w:t>
      </w:r>
    </w:p>
    <w:p w:rsidR="00437B3A" w:rsidRDefault="00437B3A" w:rsidP="00437B3A">
      <w:pPr>
        <w:pStyle w:val="Code"/>
        <w:autoSpaceDE w:val="0"/>
        <w:autoSpaceDN w:val="0"/>
      </w:pPr>
      <w:r>
        <w:tab/>
      </w:r>
      <w:r>
        <w:tab/>
      </w:r>
      <w:r>
        <w:tab/>
        <w:t>ho[1] = 32 + i;</w:t>
      </w:r>
    </w:p>
    <w:p w:rsidR="00437B3A" w:rsidRDefault="00437B3A" w:rsidP="00437B3A">
      <w:pPr>
        <w:pStyle w:val="Code"/>
        <w:autoSpaceDE w:val="0"/>
        <w:autoSpaceDN w:val="0"/>
      </w:pPr>
      <w:r>
        <w:tab/>
      </w:r>
      <w:r>
        <w:tab/>
      </w:r>
      <w:r>
        <w:tab/>
        <w:t>add_to_hash_table(table, ho, i);</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p>
    <w:p w:rsidR="00437B3A" w:rsidRDefault="00437B3A" w:rsidP="00437B3A">
      <w:pPr>
        <w:pStyle w:val="Code"/>
        <w:autoSpaceDE w:val="0"/>
        <w:autoSpaceDN w:val="0"/>
      </w:pPr>
      <w:r>
        <w:tab/>
      </w:r>
      <w:r>
        <w:tab/>
        <w:t>printf("Print hash table\n");</w:t>
      </w:r>
    </w:p>
    <w:p w:rsidR="00437B3A" w:rsidRDefault="00437B3A" w:rsidP="00437B3A">
      <w:pPr>
        <w:pStyle w:val="Code"/>
        <w:autoSpaceDE w:val="0"/>
        <w:autoSpaceDN w:val="0"/>
      </w:pPr>
      <w:r>
        <w:lastRenderedPageBreak/>
        <w:tab/>
      </w:r>
      <w:r>
        <w:tab/>
        <w:t>fprint_hash_table(stdout, table);</w:t>
      </w:r>
    </w:p>
    <w:p w:rsidR="00437B3A" w:rsidRDefault="00437B3A" w:rsidP="00437B3A">
      <w:pPr>
        <w:pStyle w:val="Code"/>
        <w:autoSpaceDE w:val="0"/>
        <w:autoSpaceDN w:val="0"/>
      </w:pPr>
    </w:p>
    <w:p w:rsidR="00437B3A" w:rsidRDefault="00437B3A" w:rsidP="00437B3A">
      <w:pPr>
        <w:pStyle w:val="Code"/>
        <w:autoSpaceDE w:val="0"/>
        <w:autoSpaceDN w:val="0"/>
      </w:pPr>
      <w:r>
        <w:tab/>
      </w:r>
      <w:r>
        <w:tab/>
        <w:t>printf("\n");</w:t>
      </w:r>
    </w:p>
    <w:p w:rsidR="00437B3A" w:rsidRDefault="00437B3A" w:rsidP="00437B3A">
      <w:pPr>
        <w:pStyle w:val="Code"/>
        <w:autoSpaceDE w:val="0"/>
        <w:autoSpaceDN w:val="0"/>
      </w:pPr>
      <w:r>
        <w:tab/>
      </w:r>
      <w:r>
        <w:tab/>
        <w:t>printf("Find non-exisitng\n");</w:t>
      </w:r>
    </w:p>
    <w:p w:rsidR="00437B3A" w:rsidRDefault="00437B3A" w:rsidP="00437B3A">
      <w:pPr>
        <w:pStyle w:val="Code"/>
        <w:autoSpaceDE w:val="0"/>
        <w:autoSpaceDN w:val="0"/>
      </w:pPr>
      <w:r>
        <w:tab/>
      </w:r>
      <w:r>
        <w:tab/>
        <w:t>unsigned char opcode;</w:t>
      </w:r>
    </w:p>
    <w:p w:rsidR="00437B3A" w:rsidRDefault="00437B3A" w:rsidP="00437B3A">
      <w:pPr>
        <w:pStyle w:val="Code"/>
        <w:autoSpaceDE w:val="0"/>
        <w:autoSpaceDN w:val="0"/>
      </w:pPr>
      <w:r>
        <w:tab/>
      </w:r>
      <w:r>
        <w:tab/>
        <w:t>if (find_from_hash_table(table, "Non", &amp;opcode))</w:t>
      </w:r>
    </w:p>
    <w:p w:rsidR="00437B3A" w:rsidRDefault="00437B3A" w:rsidP="00437B3A">
      <w:pPr>
        <w:pStyle w:val="Code"/>
        <w:autoSpaceDE w:val="0"/>
        <w:autoSpaceDN w:val="0"/>
      </w:pPr>
      <w:r>
        <w:tab/>
      </w:r>
      <w:r>
        <w:tab/>
      </w:r>
      <w:r>
        <w:tab/>
        <w:t>printf("&gt; Found something..? FAIL\n");</w:t>
      </w:r>
    </w:p>
    <w:p w:rsidR="00437B3A" w:rsidRDefault="00437B3A" w:rsidP="00437B3A">
      <w:pPr>
        <w:pStyle w:val="Code"/>
        <w:autoSpaceDE w:val="0"/>
        <w:autoSpaceDN w:val="0"/>
      </w:pPr>
      <w:r>
        <w:tab/>
      </w:r>
      <w:r>
        <w:tab/>
        <w:t xml:space="preserve">else </w:t>
      </w:r>
    </w:p>
    <w:p w:rsidR="00437B3A" w:rsidRDefault="00437B3A" w:rsidP="00437B3A">
      <w:pPr>
        <w:pStyle w:val="Code"/>
        <w:autoSpaceDE w:val="0"/>
        <w:autoSpaceDN w:val="0"/>
      </w:pPr>
      <w:r>
        <w:tab/>
      </w:r>
      <w:r>
        <w:tab/>
      </w:r>
      <w:r>
        <w:tab/>
        <w:t>printf("&gt; Yes! We couldn't find anything\n");</w:t>
      </w:r>
    </w:p>
    <w:p w:rsidR="00437B3A" w:rsidRDefault="00437B3A" w:rsidP="00437B3A">
      <w:pPr>
        <w:pStyle w:val="Code"/>
        <w:autoSpaceDE w:val="0"/>
        <w:autoSpaceDN w:val="0"/>
      </w:pPr>
    </w:p>
    <w:p w:rsidR="00437B3A" w:rsidRDefault="00437B3A" w:rsidP="00437B3A">
      <w:pPr>
        <w:pStyle w:val="Code"/>
        <w:autoSpaceDE w:val="0"/>
        <w:autoSpaceDN w:val="0"/>
      </w:pPr>
      <w:r>
        <w:tab/>
      </w:r>
      <w:r>
        <w:tab/>
        <w:t>printf("\n");</w:t>
      </w:r>
    </w:p>
    <w:p w:rsidR="00437B3A" w:rsidRDefault="00437B3A" w:rsidP="00437B3A">
      <w:pPr>
        <w:pStyle w:val="Code"/>
        <w:autoSpaceDE w:val="0"/>
        <w:autoSpaceDN w:val="0"/>
      </w:pPr>
      <w:r>
        <w:tab/>
      </w:r>
      <w:r>
        <w:tab/>
        <w:t>printf("Find Hello!\n");</w:t>
      </w:r>
    </w:p>
    <w:p w:rsidR="00437B3A" w:rsidRDefault="00437B3A" w:rsidP="00437B3A">
      <w:pPr>
        <w:pStyle w:val="Code"/>
        <w:autoSpaceDE w:val="0"/>
        <w:autoSpaceDN w:val="0"/>
      </w:pPr>
      <w:r>
        <w:tab/>
      </w:r>
      <w:r>
        <w:tab/>
        <w:t>if (find_from_hash_table(table, "Hello!", &amp;opcode))</w:t>
      </w:r>
    </w:p>
    <w:p w:rsidR="00437B3A" w:rsidRDefault="00437B3A" w:rsidP="00437B3A">
      <w:pPr>
        <w:pStyle w:val="Code"/>
        <w:autoSpaceDE w:val="0"/>
        <w:autoSpaceDN w:val="0"/>
      </w:pPr>
      <w:r>
        <w:tab/>
      </w:r>
      <w:r>
        <w:tab/>
      </w:r>
      <w:r>
        <w:tab/>
        <w:t>printf("&gt; Found this: %02X\n", opcode);</w:t>
      </w:r>
    </w:p>
    <w:p w:rsidR="00437B3A" w:rsidRDefault="00437B3A" w:rsidP="00437B3A">
      <w:pPr>
        <w:pStyle w:val="Code"/>
        <w:autoSpaceDE w:val="0"/>
        <w:autoSpaceDN w:val="0"/>
      </w:pPr>
      <w:r>
        <w:tab/>
      </w:r>
      <w:r>
        <w:tab/>
        <w:t xml:space="preserve">else </w:t>
      </w:r>
    </w:p>
    <w:p w:rsidR="00437B3A" w:rsidRDefault="00437B3A" w:rsidP="00437B3A">
      <w:pPr>
        <w:pStyle w:val="Code"/>
        <w:autoSpaceDE w:val="0"/>
        <w:autoSpaceDN w:val="0"/>
      </w:pPr>
      <w:r>
        <w:tab/>
      </w:r>
      <w:r>
        <w:tab/>
      </w:r>
      <w:r>
        <w:tab/>
        <w:t>printf("&gt; Couldn't find anything..? FAIL\n");</w:t>
      </w:r>
    </w:p>
    <w:p w:rsidR="00437B3A" w:rsidRDefault="00437B3A" w:rsidP="00437B3A">
      <w:pPr>
        <w:pStyle w:val="Code"/>
        <w:autoSpaceDE w:val="0"/>
        <w:autoSpaceDN w:val="0"/>
      </w:pPr>
    </w:p>
    <w:p w:rsidR="00437B3A" w:rsidRDefault="00437B3A" w:rsidP="00437B3A">
      <w:pPr>
        <w:pStyle w:val="Code"/>
        <w:autoSpaceDE w:val="0"/>
        <w:autoSpaceDN w:val="0"/>
      </w:pPr>
      <w:r>
        <w:tab/>
      </w:r>
      <w:r>
        <w:tab/>
        <w:t>free_hash_table(table);</w:t>
      </w:r>
    </w:p>
    <w:p w:rsidR="00437B3A" w:rsidRDefault="00437B3A" w:rsidP="00437B3A">
      <w:pPr>
        <w:pStyle w:val="Code"/>
        <w:autoSpaceDE w:val="0"/>
        <w:autoSpaceDN w:val="0"/>
      </w:pPr>
    </w:p>
    <w:p w:rsidR="00437B3A" w:rsidRDefault="00437B3A" w:rsidP="00437B3A">
      <w:pPr>
        <w:pStyle w:val="Code"/>
        <w:autoSpaceDE w:val="0"/>
        <w:autoSpaceDN w:val="0"/>
      </w:pPr>
      <w:r>
        <w:tab/>
        <w:t>}</w:t>
      </w:r>
    </w:p>
    <w:p w:rsidR="00437B3A" w:rsidRDefault="00437B3A" w:rsidP="00437B3A">
      <w:pPr>
        <w:pStyle w:val="Code"/>
        <w:autoSpaceDE w:val="0"/>
        <w:autoSpaceDN w:val="0"/>
      </w:pPr>
      <w:r>
        <w:tab/>
        <w:t>return 0;</w:t>
      </w:r>
    </w:p>
    <w:p w:rsidR="00437B3A" w:rsidRDefault="00437B3A" w:rsidP="00437B3A">
      <w:pPr>
        <w:pStyle w:val="Code"/>
        <w:autoSpaceDE w:val="0"/>
        <w:autoSpaceDN w:val="0"/>
      </w:pPr>
      <w:r>
        <w:t>}</w:t>
      </w:r>
    </w:p>
    <w:p w:rsidR="00437B3A" w:rsidRDefault="00437B3A" w:rsidP="00437B3A">
      <w:pPr>
        <w:pStyle w:val="Code"/>
        <w:autoSpaceDE w:val="0"/>
        <w:autoSpaceDN w:val="0"/>
      </w:pPr>
      <w:r>
        <w:t>#endif</w:t>
      </w:r>
    </w:p>
    <w:p w:rsidR="00437B3A" w:rsidRDefault="00437B3A" w:rsidP="00437B3A">
      <w:pPr>
        <w:pStyle w:val="Code"/>
        <w:autoSpaceDE w:val="0"/>
        <w:autoSpaceDN w:val="0"/>
      </w:pPr>
    </w:p>
    <w:p w:rsidR="00437B3A" w:rsidRDefault="00437B3A" w:rsidP="00437B3A">
      <w:pPr>
        <w:pStyle w:val="Code"/>
        <w:autoSpaceDE w:val="0"/>
        <w:autoSpaceDN w:val="0"/>
      </w:pPr>
      <w:r>
        <w:t>HashTable *new_hash_table() {</w:t>
      </w:r>
    </w:p>
    <w:p w:rsidR="00437B3A" w:rsidRDefault="00437B3A" w:rsidP="00437B3A">
      <w:pPr>
        <w:pStyle w:val="Code"/>
        <w:autoSpaceDE w:val="0"/>
        <w:autoSpaceDN w:val="0"/>
      </w:pPr>
      <w:r>
        <w:tab/>
        <w:t>Dict *dict = new_dict(OPCODE_TABLE_SIZE);</w:t>
      </w:r>
    </w:p>
    <w:p w:rsidR="00437B3A" w:rsidRDefault="00437B3A" w:rsidP="00437B3A">
      <w:pPr>
        <w:pStyle w:val="Code"/>
        <w:autoSpaceDE w:val="0"/>
        <w:autoSpaceDN w:val="0"/>
      </w:pPr>
      <w:r>
        <w:tab/>
        <w:t>return dict;</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void free_hash_table(HashTable *table) {</w:t>
      </w:r>
    </w:p>
    <w:p w:rsidR="00437B3A" w:rsidRDefault="00437B3A" w:rsidP="00437B3A">
      <w:pPr>
        <w:pStyle w:val="Code"/>
        <w:autoSpaceDE w:val="0"/>
        <w:autoSpaceDN w:val="0"/>
      </w:pPr>
      <w:r>
        <w:tab/>
        <w:t>free_dict(table, free);</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void add_to_hash_table(HashTable *table, char *key, unsigned char opcode) {</w:t>
      </w:r>
    </w:p>
    <w:p w:rsidR="00437B3A" w:rsidRDefault="00437B3A" w:rsidP="00437B3A">
      <w:pPr>
        <w:pStyle w:val="Code"/>
        <w:autoSpaceDE w:val="0"/>
        <w:autoSpaceDN w:val="0"/>
      </w:pPr>
      <w:r>
        <w:tab/>
        <w:t>Opcode *value = malloc(sizeof(Opcode));</w:t>
      </w:r>
    </w:p>
    <w:p w:rsidR="00437B3A" w:rsidRDefault="00437B3A" w:rsidP="00437B3A">
      <w:pPr>
        <w:pStyle w:val="Code"/>
        <w:autoSpaceDE w:val="0"/>
        <w:autoSpaceDN w:val="0"/>
      </w:pPr>
      <w:r>
        <w:tab/>
        <w:t>value-&gt;raw = opcode;</w:t>
      </w:r>
    </w:p>
    <w:p w:rsidR="00437B3A" w:rsidRDefault="00437B3A" w:rsidP="00437B3A">
      <w:pPr>
        <w:pStyle w:val="Code"/>
        <w:autoSpaceDE w:val="0"/>
        <w:autoSpaceDN w:val="0"/>
      </w:pPr>
      <w:r>
        <w:tab/>
        <w:t>add_to_dict(table, key, (void*) value);</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int find_from_hash_table(HashTable *table, char *key, unsigned char *opcode) {</w:t>
      </w:r>
    </w:p>
    <w:p w:rsidR="00437B3A" w:rsidRDefault="00437B3A" w:rsidP="00437B3A">
      <w:pPr>
        <w:pStyle w:val="Code"/>
        <w:autoSpaceDE w:val="0"/>
        <w:autoSpaceDN w:val="0"/>
      </w:pPr>
      <w:r>
        <w:tab/>
        <w:t>Opcode *value;</w:t>
      </w:r>
    </w:p>
    <w:p w:rsidR="00437B3A" w:rsidRDefault="00437B3A" w:rsidP="00437B3A">
      <w:pPr>
        <w:pStyle w:val="Code"/>
        <w:autoSpaceDE w:val="0"/>
        <w:autoSpaceDN w:val="0"/>
      </w:pPr>
      <w:r>
        <w:tab/>
        <w:t>if (find_from_dict(table, key, (void**) &amp;value)) {</w:t>
      </w:r>
    </w:p>
    <w:p w:rsidR="00437B3A" w:rsidRDefault="00437B3A" w:rsidP="00437B3A">
      <w:pPr>
        <w:pStyle w:val="Code"/>
        <w:autoSpaceDE w:val="0"/>
        <w:autoSpaceDN w:val="0"/>
      </w:pPr>
      <w:r>
        <w:tab/>
      </w:r>
      <w:r>
        <w:tab/>
        <w:t>*opcode = value-&gt;raw; return 1;</w:t>
      </w:r>
    </w:p>
    <w:p w:rsidR="00437B3A" w:rsidRDefault="00437B3A" w:rsidP="00437B3A">
      <w:pPr>
        <w:pStyle w:val="Code"/>
        <w:autoSpaceDE w:val="0"/>
        <w:autoSpaceDN w:val="0"/>
      </w:pPr>
      <w:r>
        <w:tab/>
        <w:t>} else return 0;</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void fprint_opcode(FILE *out, void *opcode_void) {</w:t>
      </w:r>
    </w:p>
    <w:p w:rsidR="00437B3A" w:rsidRDefault="00437B3A" w:rsidP="00437B3A">
      <w:pPr>
        <w:pStyle w:val="Code"/>
        <w:autoSpaceDE w:val="0"/>
        <w:autoSpaceDN w:val="0"/>
      </w:pPr>
      <w:r>
        <w:tab/>
        <w:t>Opcode *opcode = (Opcode*) opcode_void;</w:t>
      </w:r>
    </w:p>
    <w:p w:rsidR="00437B3A" w:rsidRDefault="00437B3A" w:rsidP="00437B3A">
      <w:pPr>
        <w:pStyle w:val="Code"/>
        <w:autoSpaceDE w:val="0"/>
        <w:autoSpaceDN w:val="0"/>
      </w:pPr>
      <w:r>
        <w:tab/>
        <w:t>fprintf(out, "%02X", opcode-&gt;raw);</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void fprint_hash_table(FILE *out, HashTable *table) {</w:t>
      </w:r>
    </w:p>
    <w:p w:rsidR="00437B3A" w:rsidRDefault="00437B3A" w:rsidP="00437B3A">
      <w:pPr>
        <w:pStyle w:val="Code"/>
        <w:autoSpaceDE w:val="0"/>
        <w:autoSpaceDN w:val="0"/>
      </w:pPr>
      <w:r>
        <w:tab/>
        <w:t>fprint_dict(out, table, fprint_opcode);</w:t>
      </w:r>
    </w:p>
    <w:p w:rsidR="00437B3A" w:rsidRDefault="00437B3A" w:rsidP="00437B3A">
      <w:pPr>
        <w:pStyle w:val="Code"/>
        <w:autoSpaceDE w:val="0"/>
        <w:autoSpaceDN w:val="0"/>
      </w:pPr>
      <w:r>
        <w:t>}</w:t>
      </w:r>
    </w:p>
    <w:p w:rsidR="00437B3A" w:rsidRDefault="00437B3A" w:rsidP="00437B3A">
      <w:pPr>
        <w:pStyle w:val="Code"/>
        <w:autoSpaceDE w:val="0"/>
        <w:autoSpaceDN w:val="0"/>
      </w:pPr>
      <w:r>
        <w:t>#include "help.h"</w:t>
      </w:r>
    </w:p>
    <w:p w:rsidR="00437B3A" w:rsidRDefault="00437B3A" w:rsidP="00437B3A">
      <w:pPr>
        <w:pStyle w:val="Code"/>
        <w:autoSpaceDE w:val="0"/>
        <w:autoSpaceDN w:val="0"/>
      </w:pPr>
      <w:r>
        <w:t>#include &lt;stdio.h&gt;</w:t>
      </w:r>
    </w:p>
    <w:p w:rsidR="00437B3A" w:rsidRDefault="00437B3A" w:rsidP="00437B3A">
      <w:pPr>
        <w:pStyle w:val="Code"/>
        <w:autoSpaceDE w:val="0"/>
        <w:autoSpaceDN w:val="0"/>
      </w:pPr>
      <w:r>
        <w:t>#include &lt;stdlib.h&gt;</w:t>
      </w:r>
    </w:p>
    <w:p w:rsidR="00437B3A" w:rsidRDefault="00437B3A" w:rsidP="00437B3A">
      <w:pPr>
        <w:pStyle w:val="Code"/>
        <w:autoSpaceDE w:val="0"/>
        <w:autoSpaceDN w:val="0"/>
      </w:pPr>
    </w:p>
    <w:p w:rsidR="00437B3A" w:rsidRDefault="00437B3A" w:rsidP="00437B3A">
      <w:pPr>
        <w:pStyle w:val="Code"/>
        <w:autoSpaceDE w:val="0"/>
        <w:autoSpaceDN w:val="0"/>
      </w:pPr>
      <w:r>
        <w:t>#ifdef TEST</w:t>
      </w:r>
    </w:p>
    <w:p w:rsidR="00437B3A" w:rsidRDefault="00437B3A" w:rsidP="00437B3A">
      <w:pPr>
        <w:pStyle w:val="Code"/>
        <w:autoSpaceDE w:val="0"/>
        <w:autoSpaceDN w:val="0"/>
      </w:pPr>
      <w:r>
        <w:t>// Manual unit test for this module</w:t>
      </w:r>
    </w:p>
    <w:p w:rsidR="00437B3A" w:rsidRDefault="00437B3A" w:rsidP="00437B3A">
      <w:pPr>
        <w:pStyle w:val="Code"/>
        <w:autoSpaceDE w:val="0"/>
        <w:autoSpaceDN w:val="0"/>
      </w:pPr>
      <w:r>
        <w:t>// Refer to the README for testing instructions</w:t>
      </w:r>
    </w:p>
    <w:p w:rsidR="00437B3A" w:rsidRDefault="00437B3A" w:rsidP="00437B3A">
      <w:pPr>
        <w:pStyle w:val="Code"/>
        <w:autoSpaceDE w:val="0"/>
        <w:autoSpaceDN w:val="0"/>
      </w:pPr>
      <w:r>
        <w:t>int main(void) {</w:t>
      </w:r>
    </w:p>
    <w:p w:rsidR="00437B3A" w:rsidRDefault="00437B3A" w:rsidP="00437B3A">
      <w:pPr>
        <w:pStyle w:val="Code"/>
        <w:autoSpaceDE w:val="0"/>
        <w:autoSpaceDN w:val="0"/>
      </w:pPr>
      <w:r>
        <w:tab/>
        <w:t>fprint_help(stdout);</w:t>
      </w:r>
    </w:p>
    <w:p w:rsidR="00437B3A" w:rsidRDefault="00437B3A" w:rsidP="00437B3A">
      <w:pPr>
        <w:pStyle w:val="Code"/>
        <w:autoSpaceDE w:val="0"/>
        <w:autoSpaceDN w:val="0"/>
      </w:pPr>
    </w:p>
    <w:p w:rsidR="00437B3A" w:rsidRDefault="00437B3A" w:rsidP="00437B3A">
      <w:pPr>
        <w:pStyle w:val="Code"/>
        <w:autoSpaceDE w:val="0"/>
        <w:autoSpaceDN w:val="0"/>
      </w:pPr>
      <w:r>
        <w:tab/>
        <w:t>return 0;</w:t>
      </w:r>
    </w:p>
    <w:p w:rsidR="00437B3A" w:rsidRDefault="00437B3A" w:rsidP="00437B3A">
      <w:pPr>
        <w:pStyle w:val="Code"/>
        <w:autoSpaceDE w:val="0"/>
        <w:autoSpaceDN w:val="0"/>
      </w:pPr>
      <w:r>
        <w:t>}</w:t>
      </w:r>
    </w:p>
    <w:p w:rsidR="00437B3A" w:rsidRDefault="00437B3A" w:rsidP="00437B3A">
      <w:pPr>
        <w:pStyle w:val="Code"/>
        <w:autoSpaceDE w:val="0"/>
        <w:autoSpaceDN w:val="0"/>
      </w:pPr>
      <w:r>
        <w:t>#endif</w:t>
      </w:r>
    </w:p>
    <w:p w:rsidR="00437B3A" w:rsidRDefault="00437B3A" w:rsidP="00437B3A">
      <w:pPr>
        <w:pStyle w:val="Code"/>
        <w:autoSpaceDE w:val="0"/>
        <w:autoSpaceDN w:val="0"/>
      </w:pPr>
    </w:p>
    <w:p w:rsidR="00437B3A" w:rsidRDefault="00437B3A" w:rsidP="00437B3A">
      <w:pPr>
        <w:pStyle w:val="Code"/>
        <w:autoSpaceDE w:val="0"/>
        <w:autoSpaceDN w:val="0"/>
      </w:pPr>
      <w:r>
        <w:t>void fprint_help(FILE *out) {</w:t>
      </w:r>
    </w:p>
    <w:p w:rsidR="00437B3A" w:rsidRDefault="00437B3A" w:rsidP="00437B3A">
      <w:pPr>
        <w:pStyle w:val="Code"/>
        <w:autoSpaceDE w:val="0"/>
        <w:autoSpaceDN w:val="0"/>
      </w:pPr>
      <w:r>
        <w:tab/>
        <w:t>const int HELP_COUNT = 13;</w:t>
      </w:r>
    </w:p>
    <w:p w:rsidR="00437B3A" w:rsidRDefault="00437B3A" w:rsidP="00437B3A">
      <w:pPr>
        <w:pStyle w:val="Code"/>
        <w:autoSpaceDE w:val="0"/>
        <w:autoSpaceDN w:val="0"/>
      </w:pPr>
      <w:r>
        <w:tab/>
        <w:t>const char *HELP_STRINGS[] = {</w:t>
      </w:r>
    </w:p>
    <w:p w:rsidR="00437B3A" w:rsidRDefault="00437B3A" w:rsidP="00437B3A">
      <w:pPr>
        <w:pStyle w:val="Code"/>
        <w:autoSpaceDE w:val="0"/>
        <w:autoSpaceDN w:val="0"/>
      </w:pPr>
      <w:r>
        <w:tab/>
      </w:r>
      <w:r>
        <w:tab/>
        <w:t>"h[elp]", "d[ir]",</w:t>
      </w:r>
    </w:p>
    <w:p w:rsidR="00437B3A" w:rsidRDefault="00437B3A" w:rsidP="00437B3A">
      <w:pPr>
        <w:pStyle w:val="Code"/>
        <w:autoSpaceDE w:val="0"/>
        <w:autoSpaceDN w:val="0"/>
      </w:pPr>
      <w:r>
        <w:tab/>
      </w:r>
      <w:r>
        <w:tab/>
        <w:t>"q[uit]", "hi[story]",</w:t>
      </w:r>
    </w:p>
    <w:p w:rsidR="00437B3A" w:rsidRDefault="00437B3A" w:rsidP="00437B3A">
      <w:pPr>
        <w:pStyle w:val="Code"/>
        <w:autoSpaceDE w:val="0"/>
        <w:autoSpaceDN w:val="0"/>
      </w:pPr>
      <w:r>
        <w:tab/>
      </w:r>
      <w:r>
        <w:tab/>
        <w:t>"du[mp] [start, end]", "e[dit] address, value",</w:t>
      </w:r>
    </w:p>
    <w:p w:rsidR="00437B3A" w:rsidRDefault="00437B3A" w:rsidP="00437B3A">
      <w:pPr>
        <w:pStyle w:val="Code"/>
        <w:autoSpaceDE w:val="0"/>
        <w:autoSpaceDN w:val="0"/>
      </w:pPr>
      <w:r>
        <w:tab/>
      </w:r>
      <w:r>
        <w:tab/>
        <w:t>"f[ill] start, end, value", "reset",</w:t>
      </w:r>
    </w:p>
    <w:p w:rsidR="00437B3A" w:rsidRDefault="00437B3A" w:rsidP="00437B3A">
      <w:pPr>
        <w:pStyle w:val="Code"/>
        <w:autoSpaceDE w:val="0"/>
        <w:autoSpaceDN w:val="0"/>
      </w:pPr>
      <w:r>
        <w:tab/>
      </w:r>
      <w:r>
        <w:tab/>
        <w:t>"opcode mnemonic", "opcodelist",</w:t>
      </w:r>
    </w:p>
    <w:p w:rsidR="00437B3A" w:rsidRDefault="00437B3A" w:rsidP="00437B3A">
      <w:pPr>
        <w:pStyle w:val="Code"/>
        <w:autoSpaceDE w:val="0"/>
        <w:autoSpaceDN w:val="0"/>
      </w:pPr>
      <w:r>
        <w:tab/>
      </w:r>
      <w:r>
        <w:tab/>
        <w:t xml:space="preserve">"assemble filename", "type filename", </w:t>
      </w:r>
    </w:p>
    <w:p w:rsidR="00437B3A" w:rsidRDefault="00437B3A" w:rsidP="00437B3A">
      <w:pPr>
        <w:pStyle w:val="Code"/>
        <w:autoSpaceDE w:val="0"/>
        <w:autoSpaceDN w:val="0"/>
      </w:pPr>
      <w:r>
        <w:tab/>
      </w:r>
      <w:r>
        <w:tab/>
        <w:t>"symbol"</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for (int i = 0; i &lt; HELP_COUNT; ++i)</w:t>
      </w:r>
    </w:p>
    <w:p w:rsidR="00437B3A" w:rsidRDefault="00437B3A" w:rsidP="00437B3A">
      <w:pPr>
        <w:pStyle w:val="Code"/>
        <w:autoSpaceDE w:val="0"/>
        <w:autoSpaceDN w:val="0"/>
      </w:pPr>
      <w:r>
        <w:tab/>
      </w:r>
      <w:r>
        <w:tab/>
        <w:t>fprintf(out, "%s\n", HELP_STRINGS[i]);</w:t>
      </w:r>
    </w:p>
    <w:p w:rsidR="00437B3A" w:rsidRDefault="00437B3A" w:rsidP="00437B3A">
      <w:pPr>
        <w:pStyle w:val="Code"/>
        <w:autoSpaceDE w:val="0"/>
        <w:autoSpaceDN w:val="0"/>
      </w:pPr>
      <w:r>
        <w:t>}</w:t>
      </w:r>
    </w:p>
    <w:p w:rsidR="00437B3A" w:rsidRDefault="00437B3A" w:rsidP="00437B3A">
      <w:pPr>
        <w:pStyle w:val="Code"/>
        <w:autoSpaceDE w:val="0"/>
        <w:autoSpaceDN w:val="0"/>
      </w:pPr>
      <w:r>
        <w:t>#include "history.h"</w:t>
      </w:r>
    </w:p>
    <w:p w:rsidR="00437B3A" w:rsidRDefault="00437B3A" w:rsidP="00437B3A">
      <w:pPr>
        <w:pStyle w:val="Code"/>
        <w:autoSpaceDE w:val="0"/>
        <w:autoSpaceDN w:val="0"/>
      </w:pPr>
    </w:p>
    <w:p w:rsidR="00437B3A" w:rsidRDefault="00437B3A" w:rsidP="00437B3A">
      <w:pPr>
        <w:pStyle w:val="Code"/>
        <w:autoSpaceDE w:val="0"/>
        <w:autoSpaceDN w:val="0"/>
      </w:pPr>
      <w:r>
        <w:t>#include &lt;stdio.h&gt;</w:t>
      </w:r>
    </w:p>
    <w:p w:rsidR="00437B3A" w:rsidRDefault="00437B3A" w:rsidP="00437B3A">
      <w:pPr>
        <w:pStyle w:val="Code"/>
        <w:autoSpaceDE w:val="0"/>
        <w:autoSpaceDN w:val="0"/>
      </w:pPr>
      <w:r>
        <w:t>#include &lt;stdlib.h&gt;</w:t>
      </w:r>
    </w:p>
    <w:p w:rsidR="00437B3A" w:rsidRDefault="00437B3A" w:rsidP="00437B3A">
      <w:pPr>
        <w:pStyle w:val="Code"/>
        <w:autoSpaceDE w:val="0"/>
        <w:autoSpaceDN w:val="0"/>
      </w:pPr>
      <w:r>
        <w:t>#include &lt;string.h&gt;</w:t>
      </w:r>
    </w:p>
    <w:p w:rsidR="00437B3A" w:rsidRDefault="00437B3A" w:rsidP="00437B3A">
      <w:pPr>
        <w:pStyle w:val="Code"/>
        <w:autoSpaceDE w:val="0"/>
        <w:autoSpaceDN w:val="0"/>
      </w:pPr>
    </w:p>
    <w:p w:rsidR="00437B3A" w:rsidRDefault="00437B3A" w:rsidP="00437B3A">
      <w:pPr>
        <w:pStyle w:val="Code"/>
        <w:autoSpaceDE w:val="0"/>
        <w:autoSpaceDN w:val="0"/>
      </w:pPr>
      <w:r>
        <w:t>/* Recall these definitions</w:t>
      </w:r>
    </w:p>
    <w:p w:rsidR="00437B3A" w:rsidRDefault="00437B3A" w:rsidP="00437B3A">
      <w:pPr>
        <w:pStyle w:val="Code"/>
        <w:autoSpaceDE w:val="0"/>
        <w:autoSpaceDN w:val="0"/>
      </w:pPr>
      <w:r>
        <w:t>#define COMMAND_LENGTH 120</w:t>
      </w:r>
    </w:p>
    <w:p w:rsidR="00437B3A" w:rsidRDefault="00437B3A" w:rsidP="00437B3A">
      <w:pPr>
        <w:pStyle w:val="Code"/>
        <w:autoSpaceDE w:val="0"/>
        <w:autoSpaceDN w:val="0"/>
      </w:pPr>
    </w:p>
    <w:p w:rsidR="00437B3A" w:rsidRDefault="00437B3A" w:rsidP="00437B3A">
      <w:pPr>
        <w:pStyle w:val="Code"/>
        <w:autoSpaceDE w:val="0"/>
        <w:autoSpaceDN w:val="0"/>
      </w:pPr>
      <w:r>
        <w:t>typedef struct _HistoryNode {</w:t>
      </w:r>
    </w:p>
    <w:p w:rsidR="00437B3A" w:rsidRDefault="00437B3A" w:rsidP="00437B3A">
      <w:pPr>
        <w:pStyle w:val="Code"/>
        <w:autoSpaceDE w:val="0"/>
        <w:autoSpaceDN w:val="0"/>
      </w:pPr>
      <w:r>
        <w:tab/>
        <w:t>struct _HistoryNode *next;</w:t>
      </w:r>
    </w:p>
    <w:p w:rsidR="00437B3A" w:rsidRDefault="00437B3A" w:rsidP="00437B3A">
      <w:pPr>
        <w:pStyle w:val="Code"/>
        <w:autoSpaceDE w:val="0"/>
        <w:autoSpaceDN w:val="0"/>
      </w:pPr>
      <w:r>
        <w:tab/>
        <w:t>char string[HISTORY_LENGTH];</w:t>
      </w:r>
    </w:p>
    <w:p w:rsidR="00437B3A" w:rsidRDefault="00437B3A" w:rsidP="00437B3A">
      <w:pPr>
        <w:pStyle w:val="Code"/>
        <w:autoSpaceDE w:val="0"/>
        <w:autoSpaceDN w:val="0"/>
      </w:pPr>
      <w:r>
        <w:tab/>
      </w:r>
    </w:p>
    <w:p w:rsidR="00437B3A" w:rsidRDefault="00437B3A" w:rsidP="00437B3A">
      <w:pPr>
        <w:pStyle w:val="Code"/>
        <w:autoSpaceDE w:val="0"/>
        <w:autoSpaceDN w:val="0"/>
      </w:pPr>
      <w:r>
        <w:t>} HistoryNode;</w:t>
      </w:r>
    </w:p>
    <w:p w:rsidR="00437B3A" w:rsidRDefault="00437B3A" w:rsidP="00437B3A">
      <w:pPr>
        <w:pStyle w:val="Code"/>
        <w:autoSpaceDE w:val="0"/>
        <w:autoSpaceDN w:val="0"/>
      </w:pPr>
    </w:p>
    <w:p w:rsidR="00437B3A" w:rsidRDefault="00437B3A" w:rsidP="00437B3A">
      <w:pPr>
        <w:pStyle w:val="Code"/>
        <w:autoSpaceDE w:val="0"/>
        <w:autoSpaceDN w:val="0"/>
      </w:pPr>
      <w:r>
        <w:t>typedef struct _History {</w:t>
      </w:r>
    </w:p>
    <w:p w:rsidR="00437B3A" w:rsidRDefault="00437B3A" w:rsidP="00437B3A">
      <w:pPr>
        <w:pStyle w:val="Code"/>
        <w:autoSpaceDE w:val="0"/>
        <w:autoSpaceDN w:val="0"/>
      </w:pPr>
      <w:r>
        <w:tab/>
        <w:t>HistoryNode *head; // fake head</w:t>
      </w:r>
    </w:p>
    <w:p w:rsidR="00437B3A" w:rsidRDefault="00437B3A" w:rsidP="00437B3A">
      <w:pPr>
        <w:pStyle w:val="Code"/>
        <w:autoSpaceDE w:val="0"/>
        <w:autoSpaceDN w:val="0"/>
      </w:pPr>
      <w:r>
        <w:tab/>
        <w:t>HistoryNode *last;</w:t>
      </w:r>
    </w:p>
    <w:p w:rsidR="00437B3A" w:rsidRDefault="00437B3A" w:rsidP="00437B3A">
      <w:pPr>
        <w:pStyle w:val="Code"/>
        <w:autoSpaceDE w:val="0"/>
        <w:autoSpaceDN w:val="0"/>
      </w:pPr>
      <w:r>
        <w:t>} History;</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#ifdef TEST</w:t>
      </w:r>
    </w:p>
    <w:p w:rsidR="00437B3A" w:rsidRDefault="00437B3A" w:rsidP="00437B3A">
      <w:pPr>
        <w:pStyle w:val="Code"/>
        <w:autoSpaceDE w:val="0"/>
        <w:autoSpaceDN w:val="0"/>
      </w:pPr>
      <w:r>
        <w:t>// Manual unit test for this module</w:t>
      </w:r>
    </w:p>
    <w:p w:rsidR="00437B3A" w:rsidRDefault="00437B3A" w:rsidP="00437B3A">
      <w:pPr>
        <w:pStyle w:val="Code"/>
        <w:autoSpaceDE w:val="0"/>
        <w:autoSpaceDN w:val="0"/>
      </w:pPr>
      <w:r>
        <w:t>// Refer to the README for testing instructions</w:t>
      </w:r>
    </w:p>
    <w:p w:rsidR="00437B3A" w:rsidRDefault="00437B3A" w:rsidP="00437B3A">
      <w:pPr>
        <w:pStyle w:val="Code"/>
        <w:autoSpaceDE w:val="0"/>
        <w:autoSpaceDN w:val="0"/>
      </w:pPr>
      <w:r>
        <w:t>int main(void) {</w:t>
      </w:r>
    </w:p>
    <w:p w:rsidR="00437B3A" w:rsidRDefault="00437B3A" w:rsidP="00437B3A">
      <w:pPr>
        <w:pStyle w:val="Code"/>
        <w:autoSpaceDE w:val="0"/>
        <w:autoSpaceDN w:val="0"/>
      </w:pPr>
      <w:r>
        <w:tab/>
        <w:t>for (int i = 0; i &lt; 20; ++i) {</w:t>
      </w:r>
    </w:p>
    <w:p w:rsidR="00437B3A" w:rsidRDefault="00437B3A" w:rsidP="00437B3A">
      <w:pPr>
        <w:pStyle w:val="Code"/>
        <w:autoSpaceDE w:val="0"/>
        <w:autoSpaceDN w:val="0"/>
      </w:pPr>
      <w:r>
        <w:tab/>
      </w:r>
      <w:r>
        <w:tab/>
        <w:t>History *history = new_history();</w:t>
      </w:r>
    </w:p>
    <w:p w:rsidR="00437B3A" w:rsidRDefault="00437B3A" w:rsidP="00437B3A">
      <w:pPr>
        <w:pStyle w:val="Code"/>
        <w:autoSpaceDE w:val="0"/>
        <w:autoSpaceDN w:val="0"/>
      </w:pPr>
    </w:p>
    <w:p w:rsidR="00437B3A" w:rsidRDefault="00437B3A" w:rsidP="00437B3A">
      <w:pPr>
        <w:pStyle w:val="Code"/>
        <w:autoSpaceDE w:val="0"/>
        <w:autoSpaceDN w:val="0"/>
      </w:pPr>
      <w:r>
        <w:tab/>
      </w:r>
      <w:r>
        <w:tab/>
        <w:t>add_history(history, "Hello!");</w:t>
      </w:r>
    </w:p>
    <w:p w:rsidR="00437B3A" w:rsidRDefault="00437B3A" w:rsidP="00437B3A">
      <w:pPr>
        <w:pStyle w:val="Code"/>
        <w:autoSpaceDE w:val="0"/>
        <w:autoSpaceDN w:val="0"/>
      </w:pPr>
      <w:r>
        <w:tab/>
      </w:r>
      <w:r>
        <w:tab/>
        <w:t>add_history(history, "Yo!");</w:t>
      </w:r>
    </w:p>
    <w:p w:rsidR="00437B3A" w:rsidRDefault="00437B3A" w:rsidP="00437B3A">
      <w:pPr>
        <w:pStyle w:val="Code"/>
        <w:autoSpaceDE w:val="0"/>
        <w:autoSpaceDN w:val="0"/>
      </w:pPr>
      <w:r>
        <w:tab/>
      </w:r>
      <w:r>
        <w:tab/>
        <w:t>add_history(history, "Hello!");</w:t>
      </w:r>
    </w:p>
    <w:p w:rsidR="00437B3A" w:rsidRDefault="00437B3A" w:rsidP="00437B3A">
      <w:pPr>
        <w:pStyle w:val="Code"/>
        <w:autoSpaceDE w:val="0"/>
        <w:autoSpaceDN w:val="0"/>
      </w:pPr>
      <w:r>
        <w:tab/>
      </w:r>
      <w:r>
        <w:tab/>
        <w:t>add_history(history, "Yo!");</w:t>
      </w:r>
    </w:p>
    <w:p w:rsidR="00437B3A" w:rsidRDefault="00437B3A" w:rsidP="00437B3A">
      <w:pPr>
        <w:pStyle w:val="Code"/>
        <w:autoSpaceDE w:val="0"/>
        <w:autoSpaceDN w:val="0"/>
      </w:pPr>
      <w:r>
        <w:tab/>
      </w:r>
      <w:r>
        <w:tab/>
        <w:t>add_history(history, "Hello!");</w:t>
      </w:r>
    </w:p>
    <w:p w:rsidR="00437B3A" w:rsidRDefault="00437B3A" w:rsidP="00437B3A">
      <w:pPr>
        <w:pStyle w:val="Code"/>
        <w:autoSpaceDE w:val="0"/>
        <w:autoSpaceDN w:val="0"/>
      </w:pPr>
      <w:r>
        <w:tab/>
      </w:r>
      <w:r>
        <w:tab/>
        <w:t>add_history(history, "Yo!");</w:t>
      </w:r>
    </w:p>
    <w:p w:rsidR="00437B3A" w:rsidRDefault="00437B3A" w:rsidP="00437B3A">
      <w:pPr>
        <w:pStyle w:val="Code"/>
        <w:autoSpaceDE w:val="0"/>
        <w:autoSpaceDN w:val="0"/>
      </w:pPr>
      <w:r>
        <w:tab/>
      </w:r>
      <w:r>
        <w:tab/>
        <w:t>fprint_history(stdout, history);</w:t>
      </w:r>
    </w:p>
    <w:p w:rsidR="00437B3A" w:rsidRDefault="00437B3A" w:rsidP="00437B3A">
      <w:pPr>
        <w:pStyle w:val="Code"/>
        <w:autoSpaceDE w:val="0"/>
        <w:autoSpaceDN w:val="0"/>
      </w:pPr>
      <w:r>
        <w:tab/>
      </w:r>
      <w:r>
        <w:tab/>
        <w:t>free_history(history);</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return 0;</w:t>
      </w:r>
    </w:p>
    <w:p w:rsidR="00437B3A" w:rsidRDefault="00437B3A" w:rsidP="00437B3A">
      <w:pPr>
        <w:pStyle w:val="Code"/>
        <w:autoSpaceDE w:val="0"/>
        <w:autoSpaceDN w:val="0"/>
      </w:pPr>
      <w:r>
        <w:t>}</w:t>
      </w:r>
    </w:p>
    <w:p w:rsidR="00437B3A" w:rsidRDefault="00437B3A" w:rsidP="00437B3A">
      <w:pPr>
        <w:pStyle w:val="Code"/>
        <w:autoSpaceDE w:val="0"/>
        <w:autoSpaceDN w:val="0"/>
      </w:pPr>
      <w:r>
        <w:t>#endif</w:t>
      </w:r>
    </w:p>
    <w:p w:rsidR="00437B3A" w:rsidRDefault="00437B3A" w:rsidP="00437B3A">
      <w:pPr>
        <w:pStyle w:val="Code"/>
        <w:autoSpaceDE w:val="0"/>
        <w:autoSpaceDN w:val="0"/>
      </w:pPr>
    </w:p>
    <w:p w:rsidR="00437B3A" w:rsidRDefault="00437B3A" w:rsidP="00437B3A">
      <w:pPr>
        <w:pStyle w:val="Code"/>
        <w:autoSpaceDE w:val="0"/>
        <w:autoSpaceDN w:val="0"/>
      </w:pPr>
      <w:r>
        <w:t>// Make sure to free after use!</w:t>
      </w:r>
    </w:p>
    <w:p w:rsidR="00437B3A" w:rsidRDefault="00437B3A" w:rsidP="00437B3A">
      <w:pPr>
        <w:pStyle w:val="Code"/>
        <w:autoSpaceDE w:val="0"/>
        <w:autoSpaceDN w:val="0"/>
      </w:pPr>
      <w:r>
        <w:t>History *new_history() {</w:t>
      </w:r>
    </w:p>
    <w:p w:rsidR="00437B3A" w:rsidRDefault="00437B3A" w:rsidP="00437B3A">
      <w:pPr>
        <w:pStyle w:val="Code"/>
        <w:autoSpaceDE w:val="0"/>
        <w:autoSpaceDN w:val="0"/>
      </w:pPr>
      <w:r>
        <w:tab/>
        <w:t>History *history = malloc(sizeof(History));</w:t>
      </w:r>
    </w:p>
    <w:p w:rsidR="00437B3A" w:rsidRDefault="00437B3A" w:rsidP="00437B3A">
      <w:pPr>
        <w:pStyle w:val="Code"/>
        <w:autoSpaceDE w:val="0"/>
        <w:autoSpaceDN w:val="0"/>
      </w:pPr>
      <w:r>
        <w:tab/>
        <w:t>history-&gt;head = malloc(sizeof(HistoryNode));</w:t>
      </w:r>
    </w:p>
    <w:p w:rsidR="00437B3A" w:rsidRDefault="00437B3A" w:rsidP="00437B3A">
      <w:pPr>
        <w:pStyle w:val="Code"/>
        <w:autoSpaceDE w:val="0"/>
        <w:autoSpaceDN w:val="0"/>
      </w:pPr>
      <w:r>
        <w:tab/>
        <w:t>history-&gt;head-&gt;next = NULL;</w:t>
      </w:r>
    </w:p>
    <w:p w:rsidR="00437B3A" w:rsidRDefault="00437B3A" w:rsidP="00437B3A">
      <w:pPr>
        <w:pStyle w:val="Code"/>
        <w:autoSpaceDE w:val="0"/>
        <w:autoSpaceDN w:val="0"/>
      </w:pPr>
      <w:r>
        <w:tab/>
        <w:t>history-&gt;last = history-&gt;head;</w:t>
      </w:r>
    </w:p>
    <w:p w:rsidR="00437B3A" w:rsidRDefault="00437B3A" w:rsidP="00437B3A">
      <w:pPr>
        <w:pStyle w:val="Code"/>
        <w:autoSpaceDE w:val="0"/>
        <w:autoSpaceDN w:val="0"/>
      </w:pPr>
    </w:p>
    <w:p w:rsidR="00437B3A" w:rsidRDefault="00437B3A" w:rsidP="00437B3A">
      <w:pPr>
        <w:pStyle w:val="Code"/>
        <w:autoSpaceDE w:val="0"/>
        <w:autoSpaceDN w:val="0"/>
      </w:pPr>
      <w:r>
        <w:tab/>
        <w:t>return history;</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void free_history(History *history) {</w:t>
      </w:r>
    </w:p>
    <w:p w:rsidR="00437B3A" w:rsidRDefault="00437B3A" w:rsidP="00437B3A">
      <w:pPr>
        <w:pStyle w:val="Code"/>
        <w:autoSpaceDE w:val="0"/>
        <w:autoSpaceDN w:val="0"/>
      </w:pPr>
      <w:r>
        <w:tab/>
        <w:t>HistoryNode *next;</w:t>
      </w:r>
    </w:p>
    <w:p w:rsidR="00437B3A" w:rsidRDefault="00437B3A" w:rsidP="00437B3A">
      <w:pPr>
        <w:pStyle w:val="Code"/>
        <w:autoSpaceDE w:val="0"/>
        <w:autoSpaceDN w:val="0"/>
      </w:pPr>
    </w:p>
    <w:p w:rsidR="00437B3A" w:rsidRDefault="00437B3A" w:rsidP="00437B3A">
      <w:pPr>
        <w:pStyle w:val="Code"/>
        <w:autoSpaceDE w:val="0"/>
        <w:autoSpaceDN w:val="0"/>
      </w:pPr>
      <w:r>
        <w:tab/>
        <w:t>for (HistoryNode *node = history-&gt;head; node; node = next) {</w:t>
      </w:r>
    </w:p>
    <w:p w:rsidR="00437B3A" w:rsidRDefault="00437B3A" w:rsidP="00437B3A">
      <w:pPr>
        <w:pStyle w:val="Code"/>
        <w:autoSpaceDE w:val="0"/>
        <w:autoSpaceDN w:val="0"/>
      </w:pPr>
      <w:r>
        <w:tab/>
      </w:r>
      <w:r>
        <w:tab/>
        <w:t>next = node-&gt;next;</w:t>
      </w:r>
    </w:p>
    <w:p w:rsidR="00437B3A" w:rsidRDefault="00437B3A" w:rsidP="00437B3A">
      <w:pPr>
        <w:pStyle w:val="Code"/>
        <w:autoSpaceDE w:val="0"/>
        <w:autoSpaceDN w:val="0"/>
      </w:pPr>
      <w:r>
        <w:tab/>
      </w:r>
      <w:r>
        <w:tab/>
        <w:t>free(node);</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free(history);</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p>
    <w:p w:rsidR="00437B3A" w:rsidRDefault="00437B3A" w:rsidP="00437B3A">
      <w:pPr>
        <w:pStyle w:val="Code"/>
        <w:autoSpaceDE w:val="0"/>
        <w:autoSpaceDN w:val="0"/>
      </w:pPr>
      <w:r>
        <w:t>void add_history(History *history, char *string) {</w:t>
      </w:r>
    </w:p>
    <w:p w:rsidR="00437B3A" w:rsidRDefault="00437B3A" w:rsidP="00437B3A">
      <w:pPr>
        <w:pStyle w:val="Code"/>
        <w:autoSpaceDE w:val="0"/>
        <w:autoSpaceDN w:val="0"/>
      </w:pPr>
      <w:r>
        <w:tab/>
        <w:t>HistoryNode *new_node = malloc(sizeof(HistoryNode));</w:t>
      </w:r>
    </w:p>
    <w:p w:rsidR="00437B3A" w:rsidRDefault="00437B3A" w:rsidP="00437B3A">
      <w:pPr>
        <w:pStyle w:val="Code"/>
        <w:autoSpaceDE w:val="0"/>
        <w:autoSpaceDN w:val="0"/>
      </w:pPr>
      <w:r>
        <w:tab/>
        <w:t>strcpy(new_node-&gt;string, string);</w:t>
      </w:r>
    </w:p>
    <w:p w:rsidR="00437B3A" w:rsidRDefault="00437B3A" w:rsidP="00437B3A">
      <w:pPr>
        <w:pStyle w:val="Code"/>
        <w:autoSpaceDE w:val="0"/>
        <w:autoSpaceDN w:val="0"/>
      </w:pPr>
      <w:r>
        <w:tab/>
        <w:t>new_node-&gt;next = NULL;</w:t>
      </w:r>
    </w:p>
    <w:p w:rsidR="00437B3A" w:rsidRDefault="00437B3A" w:rsidP="00437B3A">
      <w:pPr>
        <w:pStyle w:val="Code"/>
        <w:autoSpaceDE w:val="0"/>
        <w:autoSpaceDN w:val="0"/>
      </w:pPr>
    </w:p>
    <w:p w:rsidR="00437B3A" w:rsidRDefault="00437B3A" w:rsidP="00437B3A">
      <w:pPr>
        <w:pStyle w:val="Code"/>
        <w:autoSpaceDE w:val="0"/>
        <w:autoSpaceDN w:val="0"/>
      </w:pPr>
      <w:r>
        <w:tab/>
        <w:t>history-&gt;last-&gt;next = new_node;</w:t>
      </w:r>
    </w:p>
    <w:p w:rsidR="00437B3A" w:rsidRDefault="00437B3A" w:rsidP="00437B3A">
      <w:pPr>
        <w:pStyle w:val="Code"/>
        <w:autoSpaceDE w:val="0"/>
        <w:autoSpaceDN w:val="0"/>
      </w:pPr>
      <w:r>
        <w:tab/>
        <w:t>history-&gt;last = new_node;</w:t>
      </w:r>
    </w:p>
    <w:p w:rsidR="00437B3A" w:rsidRDefault="00437B3A" w:rsidP="00437B3A">
      <w:pPr>
        <w:pStyle w:val="Code"/>
        <w:autoSpaceDE w:val="0"/>
        <w:autoSpaceDN w:val="0"/>
      </w:pPr>
      <w:r>
        <w:t>}</w:t>
      </w:r>
    </w:p>
    <w:p w:rsidR="00437B3A" w:rsidRDefault="00437B3A" w:rsidP="00437B3A">
      <w:pPr>
        <w:pStyle w:val="Code"/>
        <w:autoSpaceDE w:val="0"/>
        <w:autoSpaceDN w:val="0"/>
      </w:pPr>
      <w:r>
        <w:tab/>
      </w:r>
    </w:p>
    <w:p w:rsidR="00437B3A" w:rsidRDefault="00437B3A" w:rsidP="00437B3A">
      <w:pPr>
        <w:pStyle w:val="Code"/>
        <w:autoSpaceDE w:val="0"/>
        <w:autoSpaceDN w:val="0"/>
      </w:pPr>
      <w:r>
        <w:t>void fprint_history(FILE *out, History *history) {</w:t>
      </w:r>
    </w:p>
    <w:p w:rsidR="00437B3A" w:rsidRDefault="00437B3A" w:rsidP="00437B3A">
      <w:pPr>
        <w:pStyle w:val="Code"/>
        <w:autoSpaceDE w:val="0"/>
        <w:autoSpaceDN w:val="0"/>
      </w:pPr>
      <w:r>
        <w:tab/>
        <w:t>int i = 1;</w:t>
      </w:r>
    </w:p>
    <w:p w:rsidR="00437B3A" w:rsidRDefault="00437B3A" w:rsidP="00437B3A">
      <w:pPr>
        <w:pStyle w:val="Code"/>
        <w:autoSpaceDE w:val="0"/>
        <w:autoSpaceDN w:val="0"/>
      </w:pPr>
      <w:r>
        <w:tab/>
        <w:t>for (HistoryNode *node = history-&gt;head-&gt;next; node; node = node-&gt;next, ++i)</w:t>
      </w:r>
    </w:p>
    <w:p w:rsidR="00437B3A" w:rsidRDefault="00437B3A" w:rsidP="00437B3A">
      <w:pPr>
        <w:pStyle w:val="Code"/>
        <w:autoSpaceDE w:val="0"/>
        <w:autoSpaceDN w:val="0"/>
      </w:pPr>
      <w:r>
        <w:tab/>
      </w:r>
      <w:r>
        <w:tab/>
        <w:t>fprintf(out, "%d\t%s\n", i, node-&gt;string);</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int has_history(History *history) {</w:t>
      </w:r>
    </w:p>
    <w:p w:rsidR="00437B3A" w:rsidRDefault="00437B3A" w:rsidP="00437B3A">
      <w:pPr>
        <w:pStyle w:val="Code"/>
        <w:autoSpaceDE w:val="0"/>
        <w:autoSpaceDN w:val="0"/>
      </w:pPr>
      <w:r>
        <w:tab/>
        <w:t>return history-&gt;head != history-&gt;last;</w:t>
      </w:r>
    </w:p>
    <w:p w:rsidR="00437B3A" w:rsidRDefault="00437B3A" w:rsidP="00437B3A">
      <w:pPr>
        <w:pStyle w:val="Code"/>
        <w:autoSpaceDE w:val="0"/>
        <w:autoSpaceDN w:val="0"/>
      </w:pPr>
      <w:r>
        <w:t>}</w:t>
      </w:r>
    </w:p>
    <w:p w:rsidR="00437B3A" w:rsidRDefault="00437B3A" w:rsidP="00437B3A">
      <w:pPr>
        <w:pStyle w:val="Code"/>
        <w:autoSpaceDE w:val="0"/>
        <w:autoSpaceDN w:val="0"/>
      </w:pPr>
      <w:r>
        <w:t>#include &lt;stdio.h&gt;</w:t>
      </w:r>
    </w:p>
    <w:p w:rsidR="00437B3A" w:rsidRDefault="00437B3A" w:rsidP="00437B3A">
      <w:pPr>
        <w:pStyle w:val="Code"/>
        <w:autoSpaceDE w:val="0"/>
        <w:autoSpaceDN w:val="0"/>
      </w:pPr>
      <w:r>
        <w:t>#include &lt;stdlib.h&gt;</w:t>
      </w:r>
    </w:p>
    <w:p w:rsidR="00437B3A" w:rsidRDefault="00437B3A" w:rsidP="00437B3A">
      <w:pPr>
        <w:pStyle w:val="Code"/>
        <w:autoSpaceDE w:val="0"/>
        <w:autoSpaceDN w:val="0"/>
      </w:pPr>
      <w:r>
        <w:t>#include &lt;string.h&gt;</w:t>
      </w:r>
    </w:p>
    <w:p w:rsidR="00437B3A" w:rsidRDefault="00437B3A" w:rsidP="00437B3A">
      <w:pPr>
        <w:pStyle w:val="Code"/>
        <w:autoSpaceDE w:val="0"/>
        <w:autoSpaceDN w:val="0"/>
      </w:pPr>
      <w:r>
        <w:t>#include &lt;assert.h&gt;</w:t>
      </w:r>
    </w:p>
    <w:p w:rsidR="00437B3A" w:rsidRDefault="00437B3A" w:rsidP="00437B3A">
      <w:pPr>
        <w:pStyle w:val="Code"/>
        <w:autoSpaceDE w:val="0"/>
        <w:autoSpaceDN w:val="0"/>
      </w:pPr>
    </w:p>
    <w:p w:rsidR="00437B3A" w:rsidRDefault="00437B3A" w:rsidP="00437B3A">
      <w:pPr>
        <w:pStyle w:val="Code"/>
        <w:autoSpaceDE w:val="0"/>
        <w:autoSpaceDN w:val="0"/>
      </w:pPr>
      <w:r>
        <w:t>#include "interpreter.h"</w:t>
      </w:r>
    </w:p>
    <w:p w:rsidR="00437B3A" w:rsidRDefault="00437B3A" w:rsidP="00437B3A">
      <w:pPr>
        <w:pStyle w:val="Code"/>
        <w:autoSpaceDE w:val="0"/>
        <w:autoSpaceDN w:val="0"/>
      </w:pPr>
    </w:p>
    <w:p w:rsidR="00437B3A" w:rsidRDefault="00437B3A" w:rsidP="00437B3A">
      <w:pPr>
        <w:pStyle w:val="Code"/>
        <w:autoSpaceDE w:val="0"/>
        <w:autoSpaceDN w:val="0"/>
      </w:pPr>
      <w:r>
        <w:t>/* Note these declarations</w:t>
      </w:r>
    </w:p>
    <w:p w:rsidR="00437B3A" w:rsidRDefault="00437B3A" w:rsidP="00437B3A">
      <w:pPr>
        <w:pStyle w:val="Code"/>
        <w:autoSpaceDE w:val="0"/>
        <w:autoSpaceDN w:val="0"/>
      </w:pPr>
      <w:r>
        <w:t>typedef struct _OperationNode {</w:t>
      </w:r>
    </w:p>
    <w:p w:rsidR="00437B3A" w:rsidRDefault="00437B3A" w:rsidP="00437B3A">
      <w:pPr>
        <w:pStyle w:val="Code"/>
        <w:autoSpaceDE w:val="0"/>
        <w:autoSpaceDN w:val="0"/>
      </w:pPr>
      <w:r>
        <w:tab/>
        <w:t>char operator[TOKEN_LENGTH];</w:t>
      </w:r>
    </w:p>
    <w:p w:rsidR="00437B3A" w:rsidRDefault="00437B3A" w:rsidP="00437B3A">
      <w:pPr>
        <w:pStyle w:val="Code"/>
        <w:autoSpaceDE w:val="0"/>
        <w:autoSpaceDN w:val="0"/>
      </w:pPr>
      <w:r>
        <w:tab/>
        <w:t>int argument_count;</w:t>
      </w:r>
    </w:p>
    <w:p w:rsidR="00437B3A" w:rsidRDefault="00437B3A" w:rsidP="00437B3A">
      <w:pPr>
        <w:pStyle w:val="Code"/>
        <w:autoSpaceDE w:val="0"/>
        <w:autoSpaceDN w:val="0"/>
      </w:pPr>
      <w:r>
        <w:tab/>
        <w:t>int (*function)(FILE*, ParsedCommand*);</w:t>
      </w:r>
    </w:p>
    <w:p w:rsidR="00437B3A" w:rsidRDefault="00437B3A" w:rsidP="00437B3A">
      <w:pPr>
        <w:pStyle w:val="Code"/>
        <w:autoSpaceDE w:val="0"/>
        <w:autoSpaceDN w:val="0"/>
      </w:pPr>
      <w:r>
        <w:tab/>
        <w:t>struct _OperationNode *link;</w:t>
      </w:r>
    </w:p>
    <w:p w:rsidR="00437B3A" w:rsidRDefault="00437B3A" w:rsidP="00437B3A">
      <w:pPr>
        <w:pStyle w:val="Code"/>
        <w:autoSpaceDE w:val="0"/>
        <w:autoSpaceDN w:val="0"/>
      </w:pPr>
      <w:r>
        <w:t>} OperationNode;</w:t>
      </w:r>
    </w:p>
    <w:p w:rsidR="00437B3A" w:rsidRDefault="00437B3A" w:rsidP="00437B3A">
      <w:pPr>
        <w:pStyle w:val="Code"/>
        <w:autoSpaceDE w:val="0"/>
        <w:autoSpaceDN w:val="0"/>
      </w:pPr>
    </w:p>
    <w:p w:rsidR="00437B3A" w:rsidRDefault="00437B3A" w:rsidP="00437B3A">
      <w:pPr>
        <w:pStyle w:val="Code"/>
        <w:autoSpaceDE w:val="0"/>
        <w:autoSpaceDN w:val="0"/>
      </w:pPr>
      <w:r>
        <w:t>typedef struct _Interpreter {</w:t>
      </w:r>
    </w:p>
    <w:p w:rsidR="00437B3A" w:rsidRDefault="00437B3A" w:rsidP="00437B3A">
      <w:pPr>
        <w:pStyle w:val="Code"/>
        <w:autoSpaceDE w:val="0"/>
        <w:autoSpaceDN w:val="0"/>
      </w:pPr>
      <w:r>
        <w:tab/>
        <w:t>OperationNode *head;</w:t>
      </w:r>
    </w:p>
    <w:p w:rsidR="00437B3A" w:rsidRDefault="00437B3A" w:rsidP="00437B3A">
      <w:pPr>
        <w:pStyle w:val="Code"/>
        <w:autoSpaceDE w:val="0"/>
        <w:autoSpaceDN w:val="0"/>
      </w:pPr>
      <w:r>
        <w:tab/>
        <w:t>OperationNode *last;</w:t>
      </w:r>
    </w:p>
    <w:p w:rsidR="00437B3A" w:rsidRDefault="00437B3A" w:rsidP="00437B3A">
      <w:pPr>
        <w:pStyle w:val="Code"/>
        <w:autoSpaceDE w:val="0"/>
        <w:autoSpaceDN w:val="0"/>
      </w:pPr>
      <w:r>
        <w:tab/>
        <w:t>FILE *output_stream;</w:t>
      </w:r>
    </w:p>
    <w:p w:rsidR="00437B3A" w:rsidRDefault="00437B3A" w:rsidP="00437B3A">
      <w:pPr>
        <w:pStyle w:val="Code"/>
        <w:autoSpaceDE w:val="0"/>
        <w:autoSpaceDN w:val="0"/>
      </w:pPr>
      <w:r>
        <w:t>} Interpreter;</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#ifdef TEST</w:t>
      </w:r>
    </w:p>
    <w:p w:rsidR="00437B3A" w:rsidRDefault="00437B3A" w:rsidP="00437B3A">
      <w:pPr>
        <w:pStyle w:val="Code"/>
        <w:autoSpaceDE w:val="0"/>
        <w:autoSpaceDN w:val="0"/>
      </w:pPr>
      <w:r>
        <w:t>#undef TEST</w:t>
      </w:r>
    </w:p>
    <w:p w:rsidR="00437B3A" w:rsidRDefault="00437B3A" w:rsidP="00437B3A">
      <w:pPr>
        <w:pStyle w:val="Code"/>
        <w:autoSpaceDE w:val="0"/>
        <w:autoSpaceDN w:val="0"/>
      </w:pPr>
      <w:r>
        <w:t>#include "parser.c"</w:t>
      </w:r>
    </w:p>
    <w:p w:rsidR="00437B3A" w:rsidRDefault="00437B3A" w:rsidP="00437B3A">
      <w:pPr>
        <w:pStyle w:val="Code"/>
        <w:autoSpaceDE w:val="0"/>
        <w:autoSpaceDN w:val="0"/>
      </w:pPr>
      <w:r>
        <w:t>int f1(FILE *out, ParsedCommand *pc) {</w:t>
      </w:r>
    </w:p>
    <w:p w:rsidR="00437B3A" w:rsidRDefault="00437B3A" w:rsidP="00437B3A">
      <w:pPr>
        <w:pStyle w:val="Code"/>
        <w:autoSpaceDE w:val="0"/>
        <w:autoSpaceDN w:val="0"/>
      </w:pPr>
      <w:r>
        <w:tab/>
        <w:t>return 1;</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int f2(FILE *out, ParsedCommand *pc) {</w:t>
      </w:r>
    </w:p>
    <w:p w:rsidR="00437B3A" w:rsidRDefault="00437B3A" w:rsidP="00437B3A">
      <w:pPr>
        <w:pStyle w:val="Code"/>
        <w:autoSpaceDE w:val="0"/>
        <w:autoSpaceDN w:val="0"/>
      </w:pPr>
      <w:r>
        <w:tab/>
        <w:t>return 2;</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int f3(FILE *out, ParsedCommand *pc) {</w:t>
      </w:r>
    </w:p>
    <w:p w:rsidR="00437B3A" w:rsidRDefault="00437B3A" w:rsidP="00437B3A">
      <w:pPr>
        <w:pStyle w:val="Code"/>
        <w:autoSpaceDE w:val="0"/>
        <w:autoSpaceDN w:val="0"/>
      </w:pPr>
      <w:r>
        <w:tab/>
        <w:t>return 3;</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int main(void) {</w:t>
      </w:r>
    </w:p>
    <w:p w:rsidR="00437B3A" w:rsidRDefault="00437B3A" w:rsidP="00437B3A">
      <w:pPr>
        <w:pStyle w:val="Code"/>
        <w:autoSpaceDE w:val="0"/>
        <w:autoSpaceDN w:val="0"/>
      </w:pPr>
      <w:r>
        <w:tab/>
        <w:t>Interpreter *ip = new_interpreter(stdout);</w:t>
      </w:r>
    </w:p>
    <w:p w:rsidR="00437B3A" w:rsidRDefault="00437B3A" w:rsidP="00437B3A">
      <w:pPr>
        <w:pStyle w:val="Code"/>
        <w:autoSpaceDE w:val="0"/>
        <w:autoSpaceDN w:val="0"/>
      </w:pPr>
      <w:r>
        <w:tab/>
        <w:t>ParsedCommand *pc;</w:t>
      </w:r>
    </w:p>
    <w:p w:rsidR="00437B3A" w:rsidRDefault="00437B3A" w:rsidP="00437B3A">
      <w:pPr>
        <w:pStyle w:val="Code"/>
        <w:autoSpaceDE w:val="0"/>
        <w:autoSpaceDN w:val="0"/>
      </w:pPr>
      <w:r>
        <w:tab/>
        <w:t>int error_code;</w:t>
      </w:r>
    </w:p>
    <w:p w:rsidR="00437B3A" w:rsidRDefault="00437B3A" w:rsidP="00437B3A">
      <w:pPr>
        <w:pStyle w:val="Code"/>
        <w:autoSpaceDE w:val="0"/>
        <w:autoSpaceDN w:val="0"/>
      </w:pPr>
      <w:r>
        <w:tab/>
      </w:r>
    </w:p>
    <w:p w:rsidR="00437B3A" w:rsidRDefault="00437B3A" w:rsidP="00437B3A">
      <w:pPr>
        <w:pStyle w:val="Code"/>
        <w:autoSpaceDE w:val="0"/>
        <w:autoSpaceDN w:val="0"/>
      </w:pPr>
      <w:r>
        <w:tab/>
        <w:t>add_operation(ip, "hey", 0, f1);</w:t>
      </w:r>
    </w:p>
    <w:p w:rsidR="00437B3A" w:rsidRDefault="00437B3A" w:rsidP="00437B3A">
      <w:pPr>
        <w:pStyle w:val="Code"/>
        <w:autoSpaceDE w:val="0"/>
        <w:autoSpaceDN w:val="0"/>
      </w:pPr>
      <w:r>
        <w:tab/>
        <w:t>add_operation(ip, "ho", 1, f2);</w:t>
      </w:r>
    </w:p>
    <w:p w:rsidR="00437B3A" w:rsidRDefault="00437B3A" w:rsidP="00437B3A">
      <w:pPr>
        <w:pStyle w:val="Code"/>
        <w:autoSpaceDE w:val="0"/>
        <w:autoSpaceDN w:val="0"/>
      </w:pPr>
      <w:r>
        <w:tab/>
        <w:t>add_operation(ip, "ho", 3, f3);</w:t>
      </w:r>
    </w:p>
    <w:p w:rsidR="00437B3A" w:rsidRDefault="00437B3A" w:rsidP="00437B3A">
      <w:pPr>
        <w:pStyle w:val="Code"/>
        <w:autoSpaceDE w:val="0"/>
        <w:autoSpaceDN w:val="0"/>
      </w:pPr>
    </w:p>
    <w:p w:rsidR="00437B3A" w:rsidRDefault="00437B3A" w:rsidP="00437B3A">
      <w:pPr>
        <w:pStyle w:val="Code"/>
        <w:autoSpaceDE w:val="0"/>
        <w:autoSpaceDN w:val="0"/>
      </w:pPr>
      <w:r>
        <w:tab/>
        <w:t>pc = parse_command("hey   \t", &amp;error_code);</w:t>
      </w:r>
    </w:p>
    <w:p w:rsidR="00437B3A" w:rsidRDefault="00437B3A" w:rsidP="00437B3A">
      <w:pPr>
        <w:pStyle w:val="Code"/>
        <w:autoSpaceDE w:val="0"/>
        <w:autoSpaceDN w:val="0"/>
      </w:pPr>
      <w:r>
        <w:tab/>
        <w:t>assert(interpret_and_free(ip, pc) == 1);</w:t>
      </w:r>
    </w:p>
    <w:p w:rsidR="00437B3A" w:rsidRDefault="00437B3A" w:rsidP="00437B3A">
      <w:pPr>
        <w:pStyle w:val="Code"/>
        <w:autoSpaceDE w:val="0"/>
        <w:autoSpaceDN w:val="0"/>
      </w:pPr>
    </w:p>
    <w:p w:rsidR="00437B3A" w:rsidRDefault="00437B3A" w:rsidP="00437B3A">
      <w:pPr>
        <w:pStyle w:val="Code"/>
        <w:autoSpaceDE w:val="0"/>
        <w:autoSpaceDN w:val="0"/>
      </w:pPr>
      <w:r>
        <w:tab/>
        <w:t>pc = parse_command("ho ajif    \t", &amp;error_code);</w:t>
      </w:r>
    </w:p>
    <w:p w:rsidR="00437B3A" w:rsidRDefault="00437B3A" w:rsidP="00437B3A">
      <w:pPr>
        <w:pStyle w:val="Code"/>
        <w:autoSpaceDE w:val="0"/>
        <w:autoSpaceDN w:val="0"/>
      </w:pPr>
      <w:r>
        <w:tab/>
        <w:t>assert(interpret_and_free(ip, pc) == 2);</w:t>
      </w:r>
    </w:p>
    <w:p w:rsidR="00437B3A" w:rsidRDefault="00437B3A" w:rsidP="00437B3A">
      <w:pPr>
        <w:pStyle w:val="Code"/>
        <w:autoSpaceDE w:val="0"/>
        <w:autoSpaceDN w:val="0"/>
      </w:pPr>
      <w:r>
        <w:tab/>
      </w:r>
    </w:p>
    <w:p w:rsidR="00437B3A" w:rsidRDefault="00437B3A" w:rsidP="00437B3A">
      <w:pPr>
        <w:pStyle w:val="Code"/>
        <w:autoSpaceDE w:val="0"/>
        <w:autoSpaceDN w:val="0"/>
      </w:pPr>
      <w:r>
        <w:tab/>
        <w:t>pc = parse_command("ho   \t fds, \t d2", &amp;error_code);</w:t>
      </w:r>
    </w:p>
    <w:p w:rsidR="00437B3A" w:rsidRDefault="00437B3A" w:rsidP="00437B3A">
      <w:pPr>
        <w:pStyle w:val="Code"/>
        <w:autoSpaceDE w:val="0"/>
        <w:autoSpaceDN w:val="0"/>
      </w:pPr>
      <w:r>
        <w:tab/>
        <w:t>assert(interpret_and_free(ip, pc) == 0);</w:t>
      </w:r>
    </w:p>
    <w:p w:rsidR="00437B3A" w:rsidRDefault="00437B3A" w:rsidP="00437B3A">
      <w:pPr>
        <w:pStyle w:val="Code"/>
        <w:autoSpaceDE w:val="0"/>
        <w:autoSpaceDN w:val="0"/>
      </w:pPr>
      <w:r>
        <w:tab/>
      </w:r>
    </w:p>
    <w:p w:rsidR="00437B3A" w:rsidRDefault="00437B3A" w:rsidP="00437B3A">
      <w:pPr>
        <w:pStyle w:val="Code"/>
        <w:autoSpaceDE w:val="0"/>
        <w:autoSpaceDN w:val="0"/>
      </w:pPr>
      <w:r>
        <w:tab/>
        <w:t>pc = parse_command("ho   \t fds, \t d2 , \t ji", &amp;error_code);</w:t>
      </w:r>
    </w:p>
    <w:p w:rsidR="00437B3A" w:rsidRDefault="00437B3A" w:rsidP="00437B3A">
      <w:pPr>
        <w:pStyle w:val="Code"/>
        <w:autoSpaceDE w:val="0"/>
        <w:autoSpaceDN w:val="0"/>
      </w:pPr>
      <w:r>
        <w:tab/>
        <w:t>assert(interpret_and_free(ip, pc) == 3);</w:t>
      </w:r>
    </w:p>
    <w:p w:rsidR="00437B3A" w:rsidRDefault="00437B3A" w:rsidP="00437B3A">
      <w:pPr>
        <w:pStyle w:val="Code"/>
        <w:autoSpaceDE w:val="0"/>
        <w:autoSpaceDN w:val="0"/>
      </w:pPr>
      <w:r>
        <w:tab/>
      </w:r>
      <w:r>
        <w:tab/>
      </w:r>
      <w:r>
        <w:tab/>
      </w:r>
    </w:p>
    <w:p w:rsidR="00437B3A" w:rsidRDefault="00437B3A" w:rsidP="00437B3A">
      <w:pPr>
        <w:pStyle w:val="Code"/>
        <w:autoSpaceDE w:val="0"/>
        <w:autoSpaceDN w:val="0"/>
      </w:pPr>
      <w:r>
        <w:tab/>
        <w:t>printf("----------------------------------------\n");</w:t>
      </w:r>
    </w:p>
    <w:p w:rsidR="00437B3A" w:rsidRDefault="00437B3A" w:rsidP="00437B3A">
      <w:pPr>
        <w:pStyle w:val="Code"/>
        <w:autoSpaceDE w:val="0"/>
        <w:autoSpaceDN w:val="0"/>
      </w:pPr>
      <w:r>
        <w:tab/>
        <w:t>printf("Automatic tests successful!\n");</w:t>
      </w:r>
    </w:p>
    <w:p w:rsidR="00437B3A" w:rsidRDefault="00437B3A" w:rsidP="00437B3A">
      <w:pPr>
        <w:pStyle w:val="Code"/>
        <w:autoSpaceDE w:val="0"/>
        <w:autoSpaceDN w:val="0"/>
      </w:pPr>
    </w:p>
    <w:p w:rsidR="00437B3A" w:rsidRDefault="00437B3A" w:rsidP="00437B3A">
      <w:pPr>
        <w:pStyle w:val="Code"/>
        <w:autoSpaceDE w:val="0"/>
        <w:autoSpaceDN w:val="0"/>
      </w:pPr>
      <w:r>
        <w:tab/>
        <w:t>free_interpreter(ip);</w:t>
      </w:r>
    </w:p>
    <w:p w:rsidR="00437B3A" w:rsidRDefault="00437B3A" w:rsidP="00437B3A">
      <w:pPr>
        <w:pStyle w:val="Code"/>
        <w:autoSpaceDE w:val="0"/>
        <w:autoSpaceDN w:val="0"/>
      </w:pPr>
    </w:p>
    <w:p w:rsidR="00437B3A" w:rsidRDefault="00437B3A" w:rsidP="00437B3A">
      <w:pPr>
        <w:pStyle w:val="Code"/>
        <w:autoSpaceDE w:val="0"/>
        <w:autoSpaceDN w:val="0"/>
      </w:pPr>
      <w:r>
        <w:tab/>
        <w:t>return 0;</w:t>
      </w:r>
    </w:p>
    <w:p w:rsidR="00437B3A" w:rsidRDefault="00437B3A" w:rsidP="00437B3A">
      <w:pPr>
        <w:pStyle w:val="Code"/>
        <w:autoSpaceDE w:val="0"/>
        <w:autoSpaceDN w:val="0"/>
      </w:pPr>
      <w:r>
        <w:t>}</w:t>
      </w:r>
    </w:p>
    <w:p w:rsidR="00437B3A" w:rsidRDefault="00437B3A" w:rsidP="00437B3A">
      <w:pPr>
        <w:pStyle w:val="Code"/>
        <w:autoSpaceDE w:val="0"/>
        <w:autoSpaceDN w:val="0"/>
      </w:pPr>
      <w:r>
        <w:t>#endif</w:t>
      </w:r>
    </w:p>
    <w:p w:rsidR="00437B3A" w:rsidRDefault="00437B3A" w:rsidP="00437B3A">
      <w:pPr>
        <w:pStyle w:val="Code"/>
        <w:autoSpaceDE w:val="0"/>
        <w:autoSpaceDN w:val="0"/>
      </w:pPr>
    </w:p>
    <w:p w:rsidR="00437B3A" w:rsidRDefault="00437B3A" w:rsidP="00437B3A">
      <w:pPr>
        <w:pStyle w:val="Code"/>
        <w:autoSpaceDE w:val="0"/>
        <w:autoSpaceDN w:val="0"/>
      </w:pPr>
      <w:r>
        <w:t>Interpreter *new_interpreter(FILE *out) {</w:t>
      </w:r>
    </w:p>
    <w:p w:rsidR="00437B3A" w:rsidRDefault="00437B3A" w:rsidP="00437B3A">
      <w:pPr>
        <w:pStyle w:val="Code"/>
        <w:autoSpaceDE w:val="0"/>
        <w:autoSpaceDN w:val="0"/>
      </w:pPr>
      <w:r>
        <w:tab/>
        <w:t>Interpreter *ip = malloc(sizeof(Interpreter));</w:t>
      </w:r>
    </w:p>
    <w:p w:rsidR="00437B3A" w:rsidRDefault="00437B3A" w:rsidP="00437B3A">
      <w:pPr>
        <w:pStyle w:val="Code"/>
        <w:autoSpaceDE w:val="0"/>
        <w:autoSpaceDN w:val="0"/>
      </w:pPr>
      <w:r>
        <w:tab/>
        <w:t>ip-&gt;head = malloc(sizeof(OperationNode));</w:t>
      </w:r>
    </w:p>
    <w:p w:rsidR="00437B3A" w:rsidRDefault="00437B3A" w:rsidP="00437B3A">
      <w:pPr>
        <w:pStyle w:val="Code"/>
        <w:autoSpaceDE w:val="0"/>
        <w:autoSpaceDN w:val="0"/>
      </w:pPr>
      <w:r>
        <w:tab/>
        <w:t>ip-&gt;last = ip-&gt;head;</w:t>
      </w:r>
    </w:p>
    <w:p w:rsidR="00437B3A" w:rsidRDefault="00437B3A" w:rsidP="00437B3A">
      <w:pPr>
        <w:pStyle w:val="Code"/>
        <w:autoSpaceDE w:val="0"/>
        <w:autoSpaceDN w:val="0"/>
      </w:pPr>
      <w:r>
        <w:tab/>
        <w:t>ip-&gt;head-&gt;link = NULL;</w:t>
      </w:r>
    </w:p>
    <w:p w:rsidR="00437B3A" w:rsidRDefault="00437B3A" w:rsidP="00437B3A">
      <w:pPr>
        <w:pStyle w:val="Code"/>
        <w:autoSpaceDE w:val="0"/>
        <w:autoSpaceDN w:val="0"/>
      </w:pPr>
      <w:r>
        <w:tab/>
        <w:t>ip-&gt;output_stream = out;</w:t>
      </w:r>
    </w:p>
    <w:p w:rsidR="00437B3A" w:rsidRDefault="00437B3A" w:rsidP="00437B3A">
      <w:pPr>
        <w:pStyle w:val="Code"/>
        <w:autoSpaceDE w:val="0"/>
        <w:autoSpaceDN w:val="0"/>
      </w:pPr>
      <w:r>
        <w:tab/>
      </w:r>
    </w:p>
    <w:p w:rsidR="00437B3A" w:rsidRDefault="00437B3A" w:rsidP="00437B3A">
      <w:pPr>
        <w:pStyle w:val="Code"/>
        <w:autoSpaceDE w:val="0"/>
        <w:autoSpaceDN w:val="0"/>
      </w:pPr>
      <w:r>
        <w:tab/>
        <w:t>return ip;</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void free_interpreter(Interpreter *ip) {</w:t>
      </w:r>
    </w:p>
    <w:p w:rsidR="00437B3A" w:rsidRDefault="00437B3A" w:rsidP="00437B3A">
      <w:pPr>
        <w:pStyle w:val="Code"/>
        <w:autoSpaceDE w:val="0"/>
        <w:autoSpaceDN w:val="0"/>
      </w:pPr>
      <w:r>
        <w:tab/>
        <w:t>OperationNode *next;</w:t>
      </w:r>
    </w:p>
    <w:p w:rsidR="00437B3A" w:rsidRDefault="00437B3A" w:rsidP="00437B3A">
      <w:pPr>
        <w:pStyle w:val="Code"/>
        <w:autoSpaceDE w:val="0"/>
        <w:autoSpaceDN w:val="0"/>
      </w:pPr>
      <w:r>
        <w:tab/>
        <w:t>for (OperationNode *node = ip-&gt;head; node; node = next) {</w:t>
      </w:r>
    </w:p>
    <w:p w:rsidR="00437B3A" w:rsidRDefault="00437B3A" w:rsidP="00437B3A">
      <w:pPr>
        <w:pStyle w:val="Code"/>
        <w:autoSpaceDE w:val="0"/>
        <w:autoSpaceDN w:val="0"/>
      </w:pPr>
      <w:r>
        <w:tab/>
      </w:r>
      <w:r>
        <w:tab/>
        <w:t>next = node-&gt;link;</w:t>
      </w:r>
    </w:p>
    <w:p w:rsidR="00437B3A" w:rsidRDefault="00437B3A" w:rsidP="00437B3A">
      <w:pPr>
        <w:pStyle w:val="Code"/>
        <w:autoSpaceDE w:val="0"/>
        <w:autoSpaceDN w:val="0"/>
      </w:pPr>
      <w:r>
        <w:tab/>
      </w:r>
      <w:r>
        <w:tab/>
        <w:t>free(node);</w:t>
      </w:r>
    </w:p>
    <w:p w:rsidR="00437B3A" w:rsidRDefault="00437B3A" w:rsidP="00437B3A">
      <w:pPr>
        <w:pStyle w:val="Code"/>
        <w:autoSpaceDE w:val="0"/>
        <w:autoSpaceDN w:val="0"/>
      </w:pPr>
      <w:r>
        <w:tab/>
        <w:t>}</w:t>
      </w:r>
    </w:p>
    <w:p w:rsidR="00437B3A" w:rsidRDefault="00437B3A" w:rsidP="00437B3A">
      <w:pPr>
        <w:pStyle w:val="Code"/>
        <w:autoSpaceDE w:val="0"/>
        <w:autoSpaceDN w:val="0"/>
      </w:pPr>
      <w:r>
        <w:tab/>
        <w:t>free(ip);</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 xml:space="preserve">void add_operation(Interpreter *ip, char *operator, </w:t>
      </w:r>
    </w:p>
    <w:p w:rsidR="00437B3A" w:rsidRDefault="00437B3A" w:rsidP="00437B3A">
      <w:pPr>
        <w:pStyle w:val="Code"/>
        <w:autoSpaceDE w:val="0"/>
        <w:autoSpaceDN w:val="0"/>
      </w:pPr>
      <w:r>
        <w:tab/>
      </w:r>
      <w:r>
        <w:tab/>
        <w:t xml:space="preserve">           int argument_count, void *function) {</w:t>
      </w:r>
    </w:p>
    <w:p w:rsidR="00437B3A" w:rsidRDefault="00437B3A" w:rsidP="00437B3A">
      <w:pPr>
        <w:pStyle w:val="Code"/>
        <w:autoSpaceDE w:val="0"/>
        <w:autoSpaceDN w:val="0"/>
      </w:pPr>
      <w:r>
        <w:tab/>
        <w:t>OperationNode *node = malloc(sizeof(OperationNode));</w:t>
      </w:r>
    </w:p>
    <w:p w:rsidR="00437B3A" w:rsidRDefault="00437B3A" w:rsidP="00437B3A">
      <w:pPr>
        <w:pStyle w:val="Code"/>
        <w:autoSpaceDE w:val="0"/>
        <w:autoSpaceDN w:val="0"/>
      </w:pPr>
      <w:r>
        <w:tab/>
        <w:t>strcpy(node-&gt;operator, operator);</w:t>
      </w:r>
    </w:p>
    <w:p w:rsidR="00437B3A" w:rsidRDefault="00437B3A" w:rsidP="00437B3A">
      <w:pPr>
        <w:pStyle w:val="Code"/>
        <w:autoSpaceDE w:val="0"/>
        <w:autoSpaceDN w:val="0"/>
      </w:pPr>
      <w:r>
        <w:tab/>
        <w:t>node-&gt;argument_count = argument_count;</w:t>
      </w:r>
    </w:p>
    <w:p w:rsidR="00437B3A" w:rsidRDefault="00437B3A" w:rsidP="00437B3A">
      <w:pPr>
        <w:pStyle w:val="Code"/>
        <w:autoSpaceDE w:val="0"/>
        <w:autoSpaceDN w:val="0"/>
      </w:pPr>
      <w:r>
        <w:tab/>
        <w:t>node-&gt;function = function;</w:t>
      </w:r>
    </w:p>
    <w:p w:rsidR="00437B3A" w:rsidRDefault="00437B3A" w:rsidP="00437B3A">
      <w:pPr>
        <w:pStyle w:val="Code"/>
        <w:autoSpaceDE w:val="0"/>
        <w:autoSpaceDN w:val="0"/>
      </w:pPr>
      <w:r>
        <w:tab/>
        <w:t>node-&gt;link = NULL;</w:t>
      </w:r>
    </w:p>
    <w:p w:rsidR="00437B3A" w:rsidRDefault="00437B3A" w:rsidP="00437B3A">
      <w:pPr>
        <w:pStyle w:val="Code"/>
        <w:autoSpaceDE w:val="0"/>
        <w:autoSpaceDN w:val="0"/>
      </w:pPr>
      <w:r>
        <w:tab/>
      </w:r>
    </w:p>
    <w:p w:rsidR="00437B3A" w:rsidRDefault="00437B3A" w:rsidP="00437B3A">
      <w:pPr>
        <w:pStyle w:val="Code"/>
        <w:autoSpaceDE w:val="0"/>
        <w:autoSpaceDN w:val="0"/>
      </w:pPr>
      <w:r>
        <w:tab/>
        <w:t>ip-&gt;last-&gt;link = node;</w:t>
      </w:r>
    </w:p>
    <w:p w:rsidR="00437B3A" w:rsidRDefault="00437B3A" w:rsidP="00437B3A">
      <w:pPr>
        <w:pStyle w:val="Code"/>
        <w:autoSpaceDE w:val="0"/>
        <w:autoSpaceDN w:val="0"/>
      </w:pPr>
      <w:r>
        <w:tab/>
        <w:t>ip-&gt;last = node;</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int interpret(Interpreter *ip, ParsedCommand *pc) {</w:t>
      </w:r>
    </w:p>
    <w:p w:rsidR="00437B3A" w:rsidRDefault="00437B3A" w:rsidP="00437B3A">
      <w:pPr>
        <w:pStyle w:val="Code"/>
        <w:autoSpaceDE w:val="0"/>
        <w:autoSpaceDN w:val="0"/>
      </w:pPr>
      <w:r>
        <w:tab/>
        <w:t>// Assert that there were operations added to the interpreter</w:t>
      </w:r>
    </w:p>
    <w:p w:rsidR="00437B3A" w:rsidRDefault="00437B3A" w:rsidP="00437B3A">
      <w:pPr>
        <w:pStyle w:val="Code"/>
        <w:autoSpaceDE w:val="0"/>
        <w:autoSpaceDN w:val="0"/>
      </w:pPr>
      <w:r>
        <w:tab/>
        <w:t>assert (ip-&gt;head-&gt;link &amp;&amp; "empty interpreter?");</w:t>
      </w:r>
    </w:p>
    <w:p w:rsidR="00437B3A" w:rsidRDefault="00437B3A" w:rsidP="00437B3A">
      <w:pPr>
        <w:pStyle w:val="Code"/>
        <w:autoSpaceDE w:val="0"/>
        <w:autoSpaceDN w:val="0"/>
      </w:pPr>
    </w:p>
    <w:p w:rsidR="00437B3A" w:rsidRDefault="00437B3A" w:rsidP="00437B3A">
      <w:pPr>
        <w:pStyle w:val="Code"/>
        <w:autoSpaceDE w:val="0"/>
        <w:autoSpaceDN w:val="0"/>
      </w:pPr>
      <w:r>
        <w:tab/>
        <w:t>FILE *out = ip-&gt;output_stream;</w:t>
      </w:r>
    </w:p>
    <w:p w:rsidR="00437B3A" w:rsidRDefault="00437B3A" w:rsidP="00437B3A">
      <w:pPr>
        <w:pStyle w:val="Code"/>
        <w:autoSpaceDE w:val="0"/>
        <w:autoSpaceDN w:val="0"/>
      </w:pPr>
    </w:p>
    <w:p w:rsidR="00437B3A" w:rsidRDefault="00437B3A" w:rsidP="00437B3A">
      <w:pPr>
        <w:pStyle w:val="Code"/>
        <w:autoSpaceDE w:val="0"/>
        <w:autoSpaceDN w:val="0"/>
      </w:pPr>
      <w:r>
        <w:tab/>
        <w:t>for (OperationNode *node = ip-&gt;head-&gt;link; node; node = node-&gt;link) {</w:t>
      </w:r>
    </w:p>
    <w:p w:rsidR="00437B3A" w:rsidRDefault="00437B3A" w:rsidP="00437B3A">
      <w:pPr>
        <w:pStyle w:val="Code"/>
        <w:autoSpaceDE w:val="0"/>
        <w:autoSpaceDN w:val="0"/>
      </w:pPr>
      <w:r>
        <w:tab/>
      </w:r>
      <w:r>
        <w:tab/>
        <w:t>int match = 1;</w:t>
      </w:r>
    </w:p>
    <w:p w:rsidR="00437B3A" w:rsidRDefault="00437B3A" w:rsidP="00437B3A">
      <w:pPr>
        <w:pStyle w:val="Code"/>
        <w:autoSpaceDE w:val="0"/>
        <w:autoSpaceDN w:val="0"/>
      </w:pPr>
      <w:r>
        <w:tab/>
      </w:r>
      <w:r>
        <w:tab/>
        <w:t>match = match &amp;&amp; !strcmp(node-&gt;operator, pc-&gt;operator);</w:t>
      </w:r>
    </w:p>
    <w:p w:rsidR="00437B3A" w:rsidRDefault="00437B3A" w:rsidP="00437B3A">
      <w:pPr>
        <w:pStyle w:val="Code"/>
        <w:autoSpaceDE w:val="0"/>
        <w:autoSpaceDN w:val="0"/>
      </w:pPr>
      <w:r>
        <w:tab/>
      </w:r>
      <w:r>
        <w:tab/>
        <w:t>match = match &amp;&amp; (node-&gt;argument_count == pc-&gt;argument_count);</w:t>
      </w:r>
    </w:p>
    <w:p w:rsidR="00437B3A" w:rsidRDefault="00437B3A" w:rsidP="00437B3A">
      <w:pPr>
        <w:pStyle w:val="Code"/>
        <w:autoSpaceDE w:val="0"/>
        <w:autoSpaceDN w:val="0"/>
      </w:pPr>
      <w:r>
        <w:tab/>
      </w:r>
      <w:r>
        <w:tab/>
      </w:r>
    </w:p>
    <w:p w:rsidR="00437B3A" w:rsidRDefault="00437B3A" w:rsidP="00437B3A">
      <w:pPr>
        <w:pStyle w:val="Code"/>
        <w:autoSpaceDE w:val="0"/>
        <w:autoSpaceDN w:val="0"/>
      </w:pPr>
      <w:r>
        <w:tab/>
      </w:r>
      <w:r>
        <w:tab/>
        <w:t>if (match) return node-&gt;function(out, pc);</w:t>
      </w:r>
    </w:p>
    <w:p w:rsidR="00437B3A" w:rsidRDefault="00437B3A" w:rsidP="00437B3A">
      <w:pPr>
        <w:pStyle w:val="Code"/>
        <w:autoSpaceDE w:val="0"/>
        <w:autoSpaceDN w:val="0"/>
      </w:pPr>
      <w:r>
        <w:tab/>
        <w:t>}</w:t>
      </w:r>
    </w:p>
    <w:p w:rsidR="00437B3A" w:rsidRDefault="00437B3A" w:rsidP="00437B3A">
      <w:pPr>
        <w:pStyle w:val="Code"/>
        <w:autoSpaceDE w:val="0"/>
        <w:autoSpaceDN w:val="0"/>
      </w:pPr>
      <w:r>
        <w:tab/>
      </w:r>
    </w:p>
    <w:p w:rsidR="00437B3A" w:rsidRDefault="00437B3A" w:rsidP="00437B3A">
      <w:pPr>
        <w:pStyle w:val="Code"/>
        <w:autoSpaceDE w:val="0"/>
        <w:autoSpaceDN w:val="0"/>
      </w:pPr>
      <w:r>
        <w:tab/>
        <w:t>// Print error if there were no commands found</w:t>
      </w:r>
    </w:p>
    <w:p w:rsidR="00437B3A" w:rsidRDefault="00437B3A" w:rsidP="00437B3A">
      <w:pPr>
        <w:pStyle w:val="Code"/>
        <w:autoSpaceDE w:val="0"/>
        <w:autoSpaceDN w:val="0"/>
      </w:pPr>
      <w:r>
        <w:tab/>
        <w:t>fprintf(out, "error: no command %s that accepts %d argument%s.\n",</w:t>
      </w:r>
    </w:p>
    <w:p w:rsidR="00437B3A" w:rsidRDefault="00437B3A" w:rsidP="00437B3A">
      <w:pPr>
        <w:pStyle w:val="Code"/>
        <w:autoSpaceDE w:val="0"/>
        <w:autoSpaceDN w:val="0"/>
      </w:pPr>
      <w:r>
        <w:tab/>
      </w:r>
      <w:r>
        <w:tab/>
      </w:r>
      <w:r>
        <w:tab/>
        <w:t>pc-&gt;operator, pc-&gt;argument_count,</w:t>
      </w:r>
    </w:p>
    <w:p w:rsidR="00437B3A" w:rsidRDefault="00437B3A" w:rsidP="00437B3A">
      <w:pPr>
        <w:pStyle w:val="Code"/>
        <w:autoSpaceDE w:val="0"/>
        <w:autoSpaceDN w:val="0"/>
      </w:pPr>
      <w:r>
        <w:tab/>
      </w:r>
      <w:r>
        <w:tab/>
      </w:r>
      <w:r>
        <w:tab/>
        <w:t>pc-&gt;argument_count == 1 ? "" : "s");</w:t>
      </w:r>
    </w:p>
    <w:p w:rsidR="00437B3A" w:rsidRDefault="00437B3A" w:rsidP="00437B3A">
      <w:pPr>
        <w:pStyle w:val="Code"/>
        <w:autoSpaceDE w:val="0"/>
        <w:autoSpaceDN w:val="0"/>
      </w:pPr>
    </w:p>
    <w:p w:rsidR="00437B3A" w:rsidRDefault="00437B3A" w:rsidP="00437B3A">
      <w:pPr>
        <w:pStyle w:val="Code"/>
        <w:autoSpaceDE w:val="0"/>
        <w:autoSpaceDN w:val="0"/>
      </w:pPr>
      <w:r>
        <w:tab/>
        <w:t>return 0;</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int interpret_and_free(Interpreter *ip, ParsedCommand *pc) {</w:t>
      </w:r>
    </w:p>
    <w:p w:rsidR="00437B3A" w:rsidRDefault="00437B3A" w:rsidP="00437B3A">
      <w:pPr>
        <w:pStyle w:val="Code"/>
        <w:autoSpaceDE w:val="0"/>
        <w:autoSpaceDN w:val="0"/>
      </w:pPr>
      <w:r>
        <w:tab/>
        <w:t>int result = interpret(ip, pc);</w:t>
      </w:r>
    </w:p>
    <w:p w:rsidR="00437B3A" w:rsidRDefault="00437B3A" w:rsidP="00437B3A">
      <w:pPr>
        <w:pStyle w:val="Code"/>
        <w:autoSpaceDE w:val="0"/>
        <w:autoSpaceDN w:val="0"/>
      </w:pPr>
      <w:r>
        <w:tab/>
        <w:t>free(pc);</w:t>
      </w:r>
    </w:p>
    <w:p w:rsidR="00437B3A" w:rsidRDefault="00437B3A" w:rsidP="00437B3A">
      <w:pPr>
        <w:pStyle w:val="Code"/>
        <w:autoSpaceDE w:val="0"/>
        <w:autoSpaceDN w:val="0"/>
      </w:pPr>
    </w:p>
    <w:p w:rsidR="00437B3A" w:rsidRDefault="00437B3A" w:rsidP="00437B3A">
      <w:pPr>
        <w:pStyle w:val="Code"/>
        <w:autoSpaceDE w:val="0"/>
        <w:autoSpaceDN w:val="0"/>
      </w:pPr>
      <w:r>
        <w:tab/>
        <w:t>return result;</w:t>
      </w:r>
    </w:p>
    <w:p w:rsidR="00437B3A" w:rsidRDefault="00437B3A" w:rsidP="00437B3A">
      <w:pPr>
        <w:pStyle w:val="Code"/>
        <w:autoSpaceDE w:val="0"/>
        <w:autoSpaceDN w:val="0"/>
      </w:pPr>
      <w:r>
        <w:t>}</w:t>
      </w:r>
    </w:p>
    <w:p w:rsidR="00437B3A" w:rsidRDefault="00437B3A" w:rsidP="00437B3A">
      <w:pPr>
        <w:pStyle w:val="Code"/>
        <w:autoSpaceDE w:val="0"/>
        <w:autoSpaceDN w:val="0"/>
      </w:pPr>
      <w:r>
        <w:t>#include "main.h"</w:t>
      </w:r>
    </w:p>
    <w:p w:rsidR="00437B3A" w:rsidRDefault="00437B3A" w:rsidP="00437B3A">
      <w:pPr>
        <w:pStyle w:val="Code"/>
        <w:autoSpaceDE w:val="0"/>
        <w:autoSpaceDN w:val="0"/>
      </w:pPr>
      <w:r>
        <w:t>#include "file.h"</w:t>
      </w:r>
    </w:p>
    <w:p w:rsidR="00437B3A" w:rsidRDefault="00437B3A" w:rsidP="00437B3A">
      <w:pPr>
        <w:pStyle w:val="Code"/>
        <w:autoSpaceDE w:val="0"/>
        <w:autoSpaceDN w:val="0"/>
      </w:pPr>
      <w:r>
        <w:t>#include "hashtable.h"</w:t>
      </w:r>
    </w:p>
    <w:p w:rsidR="00437B3A" w:rsidRDefault="00437B3A" w:rsidP="00437B3A">
      <w:pPr>
        <w:pStyle w:val="Code"/>
        <w:autoSpaceDE w:val="0"/>
        <w:autoSpaceDN w:val="0"/>
      </w:pPr>
      <w:r>
        <w:t>#include "help.h"</w:t>
      </w:r>
    </w:p>
    <w:p w:rsidR="00437B3A" w:rsidRDefault="00437B3A" w:rsidP="00437B3A">
      <w:pPr>
        <w:pStyle w:val="Code"/>
        <w:autoSpaceDE w:val="0"/>
        <w:autoSpaceDN w:val="0"/>
      </w:pPr>
      <w:r>
        <w:t>#include "history.h"</w:t>
      </w:r>
    </w:p>
    <w:p w:rsidR="00437B3A" w:rsidRDefault="00437B3A" w:rsidP="00437B3A">
      <w:pPr>
        <w:pStyle w:val="Code"/>
        <w:autoSpaceDE w:val="0"/>
        <w:autoSpaceDN w:val="0"/>
      </w:pPr>
      <w:r>
        <w:t>#include "memory.h"</w:t>
      </w:r>
    </w:p>
    <w:p w:rsidR="00437B3A" w:rsidRDefault="00437B3A" w:rsidP="00437B3A">
      <w:pPr>
        <w:pStyle w:val="Code"/>
        <w:autoSpaceDE w:val="0"/>
        <w:autoSpaceDN w:val="0"/>
      </w:pPr>
      <w:r>
        <w:t>#include "parser.h"</w:t>
      </w:r>
    </w:p>
    <w:p w:rsidR="00437B3A" w:rsidRDefault="00437B3A" w:rsidP="00437B3A">
      <w:pPr>
        <w:pStyle w:val="Code"/>
        <w:autoSpaceDE w:val="0"/>
        <w:autoSpaceDN w:val="0"/>
      </w:pPr>
      <w:r>
        <w:t>#include "interpreter.h"</w:t>
      </w:r>
    </w:p>
    <w:p w:rsidR="00437B3A" w:rsidRDefault="00437B3A" w:rsidP="00437B3A">
      <w:pPr>
        <w:pStyle w:val="Code"/>
        <w:autoSpaceDE w:val="0"/>
        <w:autoSpaceDN w:val="0"/>
      </w:pPr>
      <w:r>
        <w:t>#include "global.h"</w:t>
      </w:r>
    </w:p>
    <w:p w:rsidR="00437B3A" w:rsidRDefault="00437B3A" w:rsidP="00437B3A">
      <w:pPr>
        <w:pStyle w:val="Code"/>
        <w:autoSpaceDE w:val="0"/>
        <w:autoSpaceDN w:val="0"/>
      </w:pPr>
      <w:r>
        <w:t>#include "assemble.h"</w:t>
      </w:r>
    </w:p>
    <w:p w:rsidR="00437B3A" w:rsidRDefault="00437B3A" w:rsidP="00437B3A">
      <w:pPr>
        <w:pStyle w:val="Code"/>
        <w:autoSpaceDE w:val="0"/>
        <w:autoSpaceDN w:val="0"/>
      </w:pPr>
    </w:p>
    <w:p w:rsidR="00437B3A" w:rsidRDefault="00437B3A" w:rsidP="00437B3A">
      <w:pPr>
        <w:pStyle w:val="Code"/>
        <w:autoSpaceDE w:val="0"/>
        <w:autoSpaceDN w:val="0"/>
      </w:pPr>
      <w:r>
        <w:t>#include &lt;stdio.h&gt;</w:t>
      </w:r>
    </w:p>
    <w:p w:rsidR="00437B3A" w:rsidRDefault="00437B3A" w:rsidP="00437B3A">
      <w:pPr>
        <w:pStyle w:val="Code"/>
        <w:autoSpaceDE w:val="0"/>
        <w:autoSpaceDN w:val="0"/>
      </w:pPr>
      <w:r>
        <w:t>#include &lt;stdlib.h&gt;</w:t>
      </w:r>
    </w:p>
    <w:p w:rsidR="00437B3A" w:rsidRDefault="00437B3A" w:rsidP="00437B3A">
      <w:pPr>
        <w:pStyle w:val="Code"/>
        <w:autoSpaceDE w:val="0"/>
        <w:autoSpaceDN w:val="0"/>
      </w:pPr>
      <w:r>
        <w:t>#include &lt;string.h&gt;</w:t>
      </w:r>
    </w:p>
    <w:p w:rsidR="00437B3A" w:rsidRDefault="00437B3A" w:rsidP="00437B3A">
      <w:pPr>
        <w:pStyle w:val="Code"/>
        <w:autoSpaceDE w:val="0"/>
        <w:autoSpaceDN w:val="0"/>
      </w:pPr>
      <w:r>
        <w:t>#include &lt;assert.h&gt;</w:t>
      </w:r>
    </w:p>
    <w:p w:rsidR="00437B3A" w:rsidRDefault="00437B3A" w:rsidP="00437B3A">
      <w:pPr>
        <w:pStyle w:val="Code"/>
        <w:autoSpaceDE w:val="0"/>
        <w:autoSpaceDN w:val="0"/>
      </w:pPr>
    </w:p>
    <w:p w:rsidR="00437B3A" w:rsidRDefault="00437B3A" w:rsidP="00437B3A">
      <w:pPr>
        <w:pStyle w:val="Code"/>
        <w:autoSpaceDE w:val="0"/>
        <w:autoSpaceDN w:val="0"/>
      </w:pPr>
      <w:r>
        <w:t>#define OPCODE_FILE "opcode.txt"</w:t>
      </w:r>
    </w:p>
    <w:p w:rsidR="00437B3A" w:rsidRDefault="00437B3A" w:rsidP="00437B3A">
      <w:pPr>
        <w:pStyle w:val="Code"/>
        <w:autoSpaceDE w:val="0"/>
        <w:autoSpaceDN w:val="0"/>
      </w:pPr>
      <w:r>
        <w:t>#define RESERVED_FILE "reserved.txt"</w:t>
      </w:r>
    </w:p>
    <w:p w:rsidR="00437B3A" w:rsidRDefault="00437B3A" w:rsidP="00437B3A">
      <w:pPr>
        <w:pStyle w:val="Code"/>
        <w:autoSpaceDE w:val="0"/>
        <w:autoSpaceDN w:val="0"/>
      </w:pPr>
      <w:r>
        <w:t>#define PROMPT "sicsim&gt; "</w:t>
      </w:r>
    </w:p>
    <w:p w:rsidR="00437B3A" w:rsidRDefault="00437B3A" w:rsidP="00437B3A">
      <w:pPr>
        <w:pStyle w:val="Code"/>
        <w:autoSpaceDE w:val="0"/>
        <w:autoSpaceDN w:val="0"/>
      </w:pPr>
    </w:p>
    <w:p w:rsidR="00437B3A" w:rsidRDefault="00437B3A" w:rsidP="00437B3A">
      <w:pPr>
        <w:pStyle w:val="Code"/>
        <w:autoSpaceDE w:val="0"/>
        <w:autoSpaceDN w:val="0"/>
      </w:pPr>
      <w:r>
        <w:t>static inline int hex_to_uint(char *string, unsigned int *value);</w:t>
      </w:r>
    </w:p>
    <w:p w:rsidR="00437B3A" w:rsidRDefault="00437B3A" w:rsidP="00437B3A">
      <w:pPr>
        <w:pStyle w:val="Code"/>
        <w:autoSpaceDE w:val="0"/>
        <w:autoSpaceDN w:val="0"/>
      </w:pPr>
      <w:r>
        <w:t>// Convert hex string to uint and save to value. Return success as boolean.</w:t>
      </w:r>
    </w:p>
    <w:p w:rsidR="00437B3A" w:rsidRDefault="00437B3A" w:rsidP="00437B3A">
      <w:pPr>
        <w:pStyle w:val="Code"/>
        <w:autoSpaceDE w:val="0"/>
        <w:autoSpaceDN w:val="0"/>
      </w:pPr>
    </w:p>
    <w:p w:rsidR="00437B3A" w:rsidRDefault="00437B3A" w:rsidP="00437B3A">
      <w:pPr>
        <w:pStyle w:val="Code"/>
        <w:autoSpaceDE w:val="0"/>
        <w:autoSpaceDN w:val="0"/>
      </w:pPr>
      <w:r>
        <w:t>static inline int get_line(char *string);</w:t>
      </w:r>
    </w:p>
    <w:p w:rsidR="00437B3A" w:rsidRDefault="00437B3A" w:rsidP="00437B3A">
      <w:pPr>
        <w:pStyle w:val="Code"/>
        <w:autoSpaceDE w:val="0"/>
        <w:autoSpaceDN w:val="0"/>
      </w:pPr>
      <w:r>
        <w:t>// Scan one line to string and return whether it is the appropriate length.</w:t>
      </w:r>
    </w:p>
    <w:p w:rsidR="00437B3A" w:rsidRDefault="00437B3A" w:rsidP="00437B3A">
      <w:pPr>
        <w:pStyle w:val="Code"/>
        <w:autoSpaceDE w:val="0"/>
        <w:autoSpaceDN w:val="0"/>
      </w:pPr>
    </w:p>
    <w:p w:rsidR="00437B3A" w:rsidRDefault="00437B3A" w:rsidP="00437B3A">
      <w:pPr>
        <w:pStyle w:val="Code"/>
        <w:autoSpaceDE w:val="0"/>
        <w:autoSpaceDN w:val="0"/>
      </w:pPr>
      <w:r>
        <w:t>static void load_hash_table(HashTable *table, FILE *in);</w:t>
      </w:r>
    </w:p>
    <w:p w:rsidR="00437B3A" w:rsidRDefault="00437B3A" w:rsidP="00437B3A">
      <w:pPr>
        <w:pStyle w:val="Code"/>
        <w:autoSpaceDE w:val="0"/>
        <w:autoSpaceDN w:val="0"/>
      </w:pPr>
      <w:r>
        <w:t>// Load HashTable for the given opcode input file and save to table.</w:t>
      </w:r>
    </w:p>
    <w:p w:rsidR="00437B3A" w:rsidRDefault="00437B3A" w:rsidP="00437B3A">
      <w:pPr>
        <w:pStyle w:val="Code"/>
        <w:autoSpaceDE w:val="0"/>
        <w:autoSpaceDN w:val="0"/>
      </w:pPr>
    </w:p>
    <w:p w:rsidR="00437B3A" w:rsidRDefault="00437B3A" w:rsidP="00437B3A">
      <w:pPr>
        <w:pStyle w:val="Code"/>
        <w:autoSpaceDE w:val="0"/>
        <w:autoSpaceDN w:val="0"/>
      </w:pPr>
      <w:r>
        <w:t>static void load_reserved_dict(ReservedDict *dict, FILE *in);</w:t>
      </w:r>
    </w:p>
    <w:p w:rsidR="00437B3A" w:rsidRDefault="00437B3A" w:rsidP="00437B3A">
      <w:pPr>
        <w:pStyle w:val="Code"/>
        <w:autoSpaceDE w:val="0"/>
        <w:autoSpaceDN w:val="0"/>
      </w:pPr>
    </w:p>
    <w:p w:rsidR="00437B3A" w:rsidRDefault="00437B3A" w:rsidP="00437B3A">
      <w:pPr>
        <w:pStyle w:val="Code"/>
        <w:autoSpaceDE w:val="0"/>
        <w:autoSpaceDN w:val="0"/>
      </w:pPr>
      <w:r>
        <w:t>static int quit_0(FILE *out, ParsedCommand *pc);</w:t>
      </w:r>
    </w:p>
    <w:p w:rsidR="00437B3A" w:rsidRDefault="00437B3A" w:rsidP="00437B3A">
      <w:pPr>
        <w:pStyle w:val="Code"/>
        <w:autoSpaceDE w:val="0"/>
        <w:autoSpaceDN w:val="0"/>
      </w:pPr>
    </w:p>
    <w:p w:rsidR="00437B3A" w:rsidRDefault="00437B3A" w:rsidP="00437B3A">
      <w:pPr>
        <w:pStyle w:val="Code"/>
        <w:autoSpaceDE w:val="0"/>
        <w:autoSpaceDN w:val="0"/>
      </w:pPr>
      <w:r>
        <w:t>static int history_0(FILE *out, ParsedCommand *pc);</w:t>
      </w:r>
    </w:p>
    <w:p w:rsidR="00437B3A" w:rsidRDefault="00437B3A" w:rsidP="00437B3A">
      <w:pPr>
        <w:pStyle w:val="Code"/>
        <w:autoSpaceDE w:val="0"/>
        <w:autoSpaceDN w:val="0"/>
      </w:pPr>
    </w:p>
    <w:p w:rsidR="00437B3A" w:rsidRDefault="00437B3A" w:rsidP="00437B3A">
      <w:pPr>
        <w:pStyle w:val="Code"/>
        <w:autoSpaceDE w:val="0"/>
        <w:autoSpaceDN w:val="0"/>
      </w:pPr>
      <w:r>
        <w:t>static int dir_0(FILE *out, ParsedCommand *pc);</w:t>
      </w:r>
    </w:p>
    <w:p w:rsidR="00437B3A" w:rsidRDefault="00437B3A" w:rsidP="00437B3A">
      <w:pPr>
        <w:pStyle w:val="Code"/>
        <w:autoSpaceDE w:val="0"/>
        <w:autoSpaceDN w:val="0"/>
      </w:pPr>
    </w:p>
    <w:p w:rsidR="00437B3A" w:rsidRDefault="00437B3A" w:rsidP="00437B3A">
      <w:pPr>
        <w:pStyle w:val="Code"/>
        <w:autoSpaceDE w:val="0"/>
        <w:autoSpaceDN w:val="0"/>
      </w:pPr>
      <w:r>
        <w:t>static int dump_0(FILE *out, ParsedCommand *pc);</w:t>
      </w:r>
    </w:p>
    <w:p w:rsidR="00437B3A" w:rsidRDefault="00437B3A" w:rsidP="00437B3A">
      <w:pPr>
        <w:pStyle w:val="Code"/>
        <w:autoSpaceDE w:val="0"/>
        <w:autoSpaceDN w:val="0"/>
      </w:pPr>
    </w:p>
    <w:p w:rsidR="00437B3A" w:rsidRDefault="00437B3A" w:rsidP="00437B3A">
      <w:pPr>
        <w:pStyle w:val="Code"/>
        <w:autoSpaceDE w:val="0"/>
        <w:autoSpaceDN w:val="0"/>
      </w:pPr>
      <w:r>
        <w:t>static int dump_1(FILE *out, ParsedCommand *pc);</w:t>
      </w:r>
    </w:p>
    <w:p w:rsidR="00437B3A" w:rsidRDefault="00437B3A" w:rsidP="00437B3A">
      <w:pPr>
        <w:pStyle w:val="Code"/>
        <w:autoSpaceDE w:val="0"/>
        <w:autoSpaceDN w:val="0"/>
      </w:pPr>
    </w:p>
    <w:p w:rsidR="00437B3A" w:rsidRDefault="00437B3A" w:rsidP="00437B3A">
      <w:pPr>
        <w:pStyle w:val="Code"/>
        <w:autoSpaceDE w:val="0"/>
        <w:autoSpaceDN w:val="0"/>
      </w:pPr>
      <w:r>
        <w:t>static int dump_2(FILE *out, ParsedCommand *pc);</w:t>
      </w:r>
    </w:p>
    <w:p w:rsidR="00437B3A" w:rsidRDefault="00437B3A" w:rsidP="00437B3A">
      <w:pPr>
        <w:pStyle w:val="Code"/>
        <w:autoSpaceDE w:val="0"/>
        <w:autoSpaceDN w:val="0"/>
      </w:pPr>
    </w:p>
    <w:p w:rsidR="00437B3A" w:rsidRDefault="00437B3A" w:rsidP="00437B3A">
      <w:pPr>
        <w:pStyle w:val="Code"/>
        <w:autoSpaceDE w:val="0"/>
        <w:autoSpaceDN w:val="0"/>
      </w:pPr>
      <w:r>
        <w:t>static int edit_2(FILE *out, ParsedCommand *pc);</w:t>
      </w:r>
    </w:p>
    <w:p w:rsidR="00437B3A" w:rsidRDefault="00437B3A" w:rsidP="00437B3A">
      <w:pPr>
        <w:pStyle w:val="Code"/>
        <w:autoSpaceDE w:val="0"/>
        <w:autoSpaceDN w:val="0"/>
      </w:pPr>
    </w:p>
    <w:p w:rsidR="00437B3A" w:rsidRDefault="00437B3A" w:rsidP="00437B3A">
      <w:pPr>
        <w:pStyle w:val="Code"/>
        <w:autoSpaceDE w:val="0"/>
        <w:autoSpaceDN w:val="0"/>
      </w:pPr>
      <w:r>
        <w:t>static int fill_3(FILE *out, ParsedCommand *pc);</w:t>
      </w:r>
    </w:p>
    <w:p w:rsidR="00437B3A" w:rsidRDefault="00437B3A" w:rsidP="00437B3A">
      <w:pPr>
        <w:pStyle w:val="Code"/>
        <w:autoSpaceDE w:val="0"/>
        <w:autoSpaceDN w:val="0"/>
      </w:pPr>
    </w:p>
    <w:p w:rsidR="00437B3A" w:rsidRDefault="00437B3A" w:rsidP="00437B3A">
      <w:pPr>
        <w:pStyle w:val="Code"/>
        <w:autoSpaceDE w:val="0"/>
        <w:autoSpaceDN w:val="0"/>
      </w:pPr>
      <w:r>
        <w:t>static int help_0(FILE *out, ParsedCommand *pc);</w:t>
      </w:r>
    </w:p>
    <w:p w:rsidR="00437B3A" w:rsidRDefault="00437B3A" w:rsidP="00437B3A">
      <w:pPr>
        <w:pStyle w:val="Code"/>
        <w:autoSpaceDE w:val="0"/>
        <w:autoSpaceDN w:val="0"/>
      </w:pPr>
    </w:p>
    <w:p w:rsidR="00437B3A" w:rsidRDefault="00437B3A" w:rsidP="00437B3A">
      <w:pPr>
        <w:pStyle w:val="Code"/>
        <w:autoSpaceDE w:val="0"/>
        <w:autoSpaceDN w:val="0"/>
      </w:pPr>
      <w:r>
        <w:t>static int reset_0(FILE *out, ParsedCommand *pc);</w:t>
      </w:r>
    </w:p>
    <w:p w:rsidR="00437B3A" w:rsidRDefault="00437B3A" w:rsidP="00437B3A">
      <w:pPr>
        <w:pStyle w:val="Code"/>
        <w:autoSpaceDE w:val="0"/>
        <w:autoSpaceDN w:val="0"/>
      </w:pPr>
    </w:p>
    <w:p w:rsidR="00437B3A" w:rsidRDefault="00437B3A" w:rsidP="00437B3A">
      <w:pPr>
        <w:pStyle w:val="Code"/>
        <w:autoSpaceDE w:val="0"/>
        <w:autoSpaceDN w:val="0"/>
      </w:pPr>
      <w:r>
        <w:t>static int opcodelist_0(FILE *out, ParsedCommand *pc);</w:t>
      </w:r>
    </w:p>
    <w:p w:rsidR="00437B3A" w:rsidRDefault="00437B3A" w:rsidP="00437B3A">
      <w:pPr>
        <w:pStyle w:val="Code"/>
        <w:autoSpaceDE w:val="0"/>
        <w:autoSpaceDN w:val="0"/>
      </w:pPr>
    </w:p>
    <w:p w:rsidR="00437B3A" w:rsidRDefault="00437B3A" w:rsidP="00437B3A">
      <w:pPr>
        <w:pStyle w:val="Code"/>
        <w:autoSpaceDE w:val="0"/>
        <w:autoSpaceDN w:val="0"/>
      </w:pPr>
      <w:r>
        <w:t>static int opcode_1(FILE *out, ParsedCommand *pc);</w:t>
      </w:r>
    </w:p>
    <w:p w:rsidR="00437B3A" w:rsidRDefault="00437B3A" w:rsidP="00437B3A">
      <w:pPr>
        <w:pStyle w:val="Code"/>
        <w:autoSpaceDE w:val="0"/>
        <w:autoSpaceDN w:val="0"/>
      </w:pPr>
    </w:p>
    <w:p w:rsidR="00437B3A" w:rsidRDefault="00437B3A" w:rsidP="00437B3A">
      <w:pPr>
        <w:pStyle w:val="Code"/>
        <w:autoSpaceDE w:val="0"/>
        <w:autoSpaceDN w:val="0"/>
      </w:pPr>
      <w:r>
        <w:t>static int type_1(FILE *out, ParsedCommand *pc);</w:t>
      </w:r>
    </w:p>
    <w:p w:rsidR="00437B3A" w:rsidRDefault="00437B3A" w:rsidP="00437B3A">
      <w:pPr>
        <w:pStyle w:val="Code"/>
        <w:autoSpaceDE w:val="0"/>
        <w:autoSpaceDN w:val="0"/>
      </w:pPr>
    </w:p>
    <w:p w:rsidR="00437B3A" w:rsidRDefault="00437B3A" w:rsidP="00437B3A">
      <w:pPr>
        <w:pStyle w:val="Code"/>
        <w:autoSpaceDE w:val="0"/>
        <w:autoSpaceDN w:val="0"/>
      </w:pPr>
      <w:r>
        <w:t>Global G;</w:t>
      </w:r>
    </w:p>
    <w:p w:rsidR="00437B3A" w:rsidRDefault="00437B3A" w:rsidP="00437B3A">
      <w:pPr>
        <w:pStyle w:val="Code"/>
        <w:autoSpaceDE w:val="0"/>
        <w:autoSpaceDN w:val="0"/>
      </w:pPr>
    </w:p>
    <w:p w:rsidR="00437B3A" w:rsidRDefault="00437B3A" w:rsidP="00437B3A">
      <w:pPr>
        <w:pStyle w:val="Code"/>
        <w:autoSpaceDE w:val="0"/>
        <w:autoSpaceDN w:val="0"/>
      </w:pPr>
      <w:r>
        <w:t>int main(void) {</w:t>
      </w:r>
    </w:p>
    <w:p w:rsidR="00437B3A" w:rsidRDefault="00437B3A" w:rsidP="00437B3A">
      <w:pPr>
        <w:pStyle w:val="Code"/>
        <w:autoSpaceDE w:val="0"/>
        <w:autoSpaceDN w:val="0"/>
      </w:pPr>
      <w:r>
        <w:tab/>
        <w:t>G.history = new_history();</w:t>
      </w:r>
    </w:p>
    <w:p w:rsidR="00437B3A" w:rsidRDefault="00437B3A" w:rsidP="00437B3A">
      <w:pPr>
        <w:pStyle w:val="Code"/>
        <w:autoSpaceDE w:val="0"/>
        <w:autoSpaceDN w:val="0"/>
      </w:pPr>
      <w:r>
        <w:tab/>
        <w:t>G.table = new_hash_table();</w:t>
      </w:r>
    </w:p>
    <w:p w:rsidR="00437B3A" w:rsidRDefault="00437B3A" w:rsidP="00437B3A">
      <w:pPr>
        <w:pStyle w:val="Code"/>
        <w:autoSpaceDE w:val="0"/>
        <w:autoSpaceDN w:val="0"/>
      </w:pPr>
      <w:r>
        <w:tab/>
        <w:t>G.block = new_memory_block();</w:t>
      </w:r>
    </w:p>
    <w:p w:rsidR="00437B3A" w:rsidRDefault="00437B3A" w:rsidP="00437B3A">
      <w:pPr>
        <w:pStyle w:val="Code"/>
        <w:autoSpaceDE w:val="0"/>
        <w:autoSpaceDN w:val="0"/>
      </w:pPr>
      <w:r>
        <w:tab/>
        <w:t>G.reserved = new_reserved_dict();</w:t>
      </w:r>
    </w:p>
    <w:p w:rsidR="00437B3A" w:rsidRDefault="00437B3A" w:rsidP="00437B3A">
      <w:pPr>
        <w:pStyle w:val="Code"/>
        <w:autoSpaceDE w:val="0"/>
        <w:autoSpaceDN w:val="0"/>
      </w:pPr>
    </w:p>
    <w:p w:rsidR="00437B3A" w:rsidRDefault="00437B3A" w:rsidP="00437B3A">
      <w:pPr>
        <w:pStyle w:val="Code"/>
        <w:autoSpaceDE w:val="0"/>
        <w:autoSpaceDN w:val="0"/>
      </w:pPr>
      <w:r>
        <w:tab/>
        <w:t>FILE *opcode_in;</w:t>
      </w:r>
    </w:p>
    <w:p w:rsidR="00437B3A" w:rsidRDefault="00437B3A" w:rsidP="00437B3A">
      <w:pPr>
        <w:pStyle w:val="Code"/>
        <w:autoSpaceDE w:val="0"/>
        <w:autoSpaceDN w:val="0"/>
      </w:pPr>
      <w:r>
        <w:tab/>
        <w:t>if (!(opcode_in = fopen(OPCODE_FILE, "r")))</w:t>
      </w:r>
    </w:p>
    <w:p w:rsidR="00437B3A" w:rsidRDefault="00437B3A" w:rsidP="00437B3A">
      <w:pPr>
        <w:pStyle w:val="Code"/>
        <w:autoSpaceDE w:val="0"/>
        <w:autoSpaceDN w:val="0"/>
      </w:pPr>
      <w:r>
        <w:tab/>
      </w:r>
      <w:r>
        <w:tab/>
        <w:t>printf("error opening %s. continuing without opcodes\n", OPCODE_FILE);</w:t>
      </w:r>
    </w:p>
    <w:p w:rsidR="00437B3A" w:rsidRDefault="00437B3A" w:rsidP="00437B3A">
      <w:pPr>
        <w:pStyle w:val="Code"/>
        <w:autoSpaceDE w:val="0"/>
        <w:autoSpaceDN w:val="0"/>
      </w:pPr>
      <w:r>
        <w:tab/>
        <w:t>else {</w:t>
      </w:r>
    </w:p>
    <w:p w:rsidR="00437B3A" w:rsidRDefault="00437B3A" w:rsidP="00437B3A">
      <w:pPr>
        <w:pStyle w:val="Code"/>
        <w:autoSpaceDE w:val="0"/>
        <w:autoSpaceDN w:val="0"/>
      </w:pPr>
      <w:r>
        <w:tab/>
      </w:r>
      <w:r>
        <w:tab/>
        <w:t>load_hash_table(G.table, opcode_in);</w:t>
      </w:r>
    </w:p>
    <w:p w:rsidR="00437B3A" w:rsidRDefault="00437B3A" w:rsidP="00437B3A">
      <w:pPr>
        <w:pStyle w:val="Code"/>
        <w:autoSpaceDE w:val="0"/>
        <w:autoSpaceDN w:val="0"/>
      </w:pPr>
      <w:r>
        <w:tab/>
      </w:r>
      <w:r>
        <w:tab/>
        <w:t>fclose(opcode_in);</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FILE *reserved_in;</w:t>
      </w:r>
    </w:p>
    <w:p w:rsidR="00437B3A" w:rsidRDefault="00437B3A" w:rsidP="00437B3A">
      <w:pPr>
        <w:pStyle w:val="Code"/>
        <w:autoSpaceDE w:val="0"/>
        <w:autoSpaceDN w:val="0"/>
      </w:pPr>
      <w:r>
        <w:tab/>
        <w:t>if (!(reserved_in = fopen(RESERVED_FILE, "r")))</w:t>
      </w:r>
    </w:p>
    <w:p w:rsidR="00437B3A" w:rsidRDefault="00437B3A" w:rsidP="00437B3A">
      <w:pPr>
        <w:pStyle w:val="Code"/>
        <w:autoSpaceDE w:val="0"/>
        <w:autoSpaceDN w:val="0"/>
      </w:pPr>
      <w:r>
        <w:tab/>
      </w:r>
      <w:r>
        <w:tab/>
        <w:t>printf("error opening %s. continuing without reserved tokens\n",</w:t>
      </w:r>
    </w:p>
    <w:p w:rsidR="00437B3A" w:rsidRDefault="00437B3A" w:rsidP="00437B3A">
      <w:pPr>
        <w:pStyle w:val="Code"/>
        <w:autoSpaceDE w:val="0"/>
        <w:autoSpaceDN w:val="0"/>
      </w:pPr>
      <w:r>
        <w:tab/>
      </w:r>
      <w:r>
        <w:tab/>
      </w:r>
      <w:r>
        <w:tab/>
      </w:r>
      <w:r>
        <w:tab/>
        <w:t>RESERVED_FILE);</w:t>
      </w:r>
    </w:p>
    <w:p w:rsidR="00437B3A" w:rsidRDefault="00437B3A" w:rsidP="00437B3A">
      <w:pPr>
        <w:pStyle w:val="Code"/>
        <w:autoSpaceDE w:val="0"/>
        <w:autoSpaceDN w:val="0"/>
      </w:pPr>
      <w:r>
        <w:tab/>
        <w:t>else {</w:t>
      </w:r>
    </w:p>
    <w:p w:rsidR="00437B3A" w:rsidRDefault="00437B3A" w:rsidP="00437B3A">
      <w:pPr>
        <w:pStyle w:val="Code"/>
        <w:autoSpaceDE w:val="0"/>
        <w:autoSpaceDN w:val="0"/>
      </w:pPr>
      <w:r>
        <w:tab/>
      </w:r>
      <w:r>
        <w:tab/>
        <w:t>load_reserved_dict(G.reserved, reserved_in);</w:t>
      </w:r>
    </w:p>
    <w:p w:rsidR="00437B3A" w:rsidRDefault="00437B3A" w:rsidP="00437B3A">
      <w:pPr>
        <w:pStyle w:val="Code"/>
        <w:autoSpaceDE w:val="0"/>
        <w:autoSpaceDN w:val="0"/>
      </w:pPr>
      <w:r>
        <w:tab/>
      </w:r>
      <w:r>
        <w:tab/>
        <w:t>fclose(reserved_in);</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Interpreter *ip = new_interpreter(stdout);</w:t>
      </w:r>
    </w:p>
    <w:p w:rsidR="00437B3A" w:rsidRDefault="00437B3A" w:rsidP="00437B3A">
      <w:pPr>
        <w:pStyle w:val="Code"/>
        <w:autoSpaceDE w:val="0"/>
        <w:autoSpaceDN w:val="0"/>
      </w:pPr>
      <w:r>
        <w:tab/>
        <w:t>add_operation(ip, "history", 0, history_0);</w:t>
      </w:r>
    </w:p>
    <w:p w:rsidR="00437B3A" w:rsidRDefault="00437B3A" w:rsidP="00437B3A">
      <w:pPr>
        <w:pStyle w:val="Code"/>
        <w:autoSpaceDE w:val="0"/>
        <w:autoSpaceDN w:val="0"/>
      </w:pPr>
      <w:r>
        <w:tab/>
        <w:t>add_operation(ip, "hi", 0, history_0);</w:t>
      </w:r>
    </w:p>
    <w:p w:rsidR="00437B3A" w:rsidRDefault="00437B3A" w:rsidP="00437B3A">
      <w:pPr>
        <w:pStyle w:val="Code"/>
        <w:autoSpaceDE w:val="0"/>
        <w:autoSpaceDN w:val="0"/>
      </w:pPr>
      <w:r>
        <w:tab/>
        <w:t>add_operation(ip, "q", 0, quit_0);</w:t>
      </w:r>
    </w:p>
    <w:p w:rsidR="00437B3A" w:rsidRDefault="00437B3A" w:rsidP="00437B3A">
      <w:pPr>
        <w:pStyle w:val="Code"/>
        <w:autoSpaceDE w:val="0"/>
        <w:autoSpaceDN w:val="0"/>
      </w:pPr>
      <w:r>
        <w:tab/>
        <w:t>add_operation(ip, "quit", 0, quit_0);</w:t>
      </w:r>
    </w:p>
    <w:p w:rsidR="00437B3A" w:rsidRDefault="00437B3A" w:rsidP="00437B3A">
      <w:pPr>
        <w:pStyle w:val="Code"/>
        <w:autoSpaceDE w:val="0"/>
        <w:autoSpaceDN w:val="0"/>
      </w:pPr>
      <w:r>
        <w:tab/>
        <w:t>add_operation(ip, "dir", 0, dir_0);</w:t>
      </w:r>
    </w:p>
    <w:p w:rsidR="00437B3A" w:rsidRDefault="00437B3A" w:rsidP="00437B3A">
      <w:pPr>
        <w:pStyle w:val="Code"/>
        <w:autoSpaceDE w:val="0"/>
        <w:autoSpaceDN w:val="0"/>
      </w:pPr>
      <w:r>
        <w:tab/>
        <w:t>add_operation(ip, "d", 0, dir_0);</w:t>
      </w:r>
    </w:p>
    <w:p w:rsidR="00437B3A" w:rsidRDefault="00437B3A" w:rsidP="00437B3A">
      <w:pPr>
        <w:pStyle w:val="Code"/>
        <w:autoSpaceDE w:val="0"/>
        <w:autoSpaceDN w:val="0"/>
      </w:pPr>
      <w:r>
        <w:tab/>
        <w:t>add_operation(ip, "edit", 2, edit_2);</w:t>
      </w:r>
    </w:p>
    <w:p w:rsidR="00437B3A" w:rsidRDefault="00437B3A" w:rsidP="00437B3A">
      <w:pPr>
        <w:pStyle w:val="Code"/>
        <w:autoSpaceDE w:val="0"/>
        <w:autoSpaceDN w:val="0"/>
      </w:pPr>
      <w:r>
        <w:tab/>
        <w:t>add_operation(ip, "e", 2, edit_2);</w:t>
      </w:r>
    </w:p>
    <w:p w:rsidR="00437B3A" w:rsidRDefault="00437B3A" w:rsidP="00437B3A">
      <w:pPr>
        <w:pStyle w:val="Code"/>
        <w:autoSpaceDE w:val="0"/>
        <w:autoSpaceDN w:val="0"/>
      </w:pPr>
      <w:r>
        <w:tab/>
        <w:t>add_operation(ip, "du", 0, dump_0);</w:t>
      </w:r>
    </w:p>
    <w:p w:rsidR="00437B3A" w:rsidRDefault="00437B3A" w:rsidP="00437B3A">
      <w:pPr>
        <w:pStyle w:val="Code"/>
        <w:autoSpaceDE w:val="0"/>
        <w:autoSpaceDN w:val="0"/>
      </w:pPr>
      <w:r>
        <w:tab/>
        <w:t>add_operation(ip, "du", 1, dump_1);</w:t>
      </w:r>
    </w:p>
    <w:p w:rsidR="00437B3A" w:rsidRDefault="00437B3A" w:rsidP="00437B3A">
      <w:pPr>
        <w:pStyle w:val="Code"/>
        <w:autoSpaceDE w:val="0"/>
        <w:autoSpaceDN w:val="0"/>
      </w:pPr>
      <w:r>
        <w:tab/>
        <w:t>add_operation(ip, "du", 2, dump_2);</w:t>
      </w:r>
    </w:p>
    <w:p w:rsidR="00437B3A" w:rsidRDefault="00437B3A" w:rsidP="00437B3A">
      <w:pPr>
        <w:pStyle w:val="Code"/>
        <w:autoSpaceDE w:val="0"/>
        <w:autoSpaceDN w:val="0"/>
      </w:pPr>
      <w:r>
        <w:tab/>
        <w:t>add_operation(ip, "dump", 0, dump_0);</w:t>
      </w:r>
    </w:p>
    <w:p w:rsidR="00437B3A" w:rsidRDefault="00437B3A" w:rsidP="00437B3A">
      <w:pPr>
        <w:pStyle w:val="Code"/>
        <w:autoSpaceDE w:val="0"/>
        <w:autoSpaceDN w:val="0"/>
      </w:pPr>
      <w:r>
        <w:tab/>
        <w:t>add_operation(ip, "dump", 1, dump_1);</w:t>
      </w:r>
    </w:p>
    <w:p w:rsidR="00437B3A" w:rsidRDefault="00437B3A" w:rsidP="00437B3A">
      <w:pPr>
        <w:pStyle w:val="Code"/>
        <w:autoSpaceDE w:val="0"/>
        <w:autoSpaceDN w:val="0"/>
      </w:pPr>
      <w:r>
        <w:tab/>
        <w:t>add_operation(ip, "dump", 2, dump_2);</w:t>
      </w:r>
    </w:p>
    <w:p w:rsidR="00437B3A" w:rsidRDefault="00437B3A" w:rsidP="00437B3A">
      <w:pPr>
        <w:pStyle w:val="Code"/>
        <w:autoSpaceDE w:val="0"/>
        <w:autoSpaceDN w:val="0"/>
      </w:pPr>
      <w:r>
        <w:tab/>
        <w:t>add_operation(ip, "help", 0, help_0);</w:t>
      </w:r>
    </w:p>
    <w:p w:rsidR="00437B3A" w:rsidRDefault="00437B3A" w:rsidP="00437B3A">
      <w:pPr>
        <w:pStyle w:val="Code"/>
        <w:autoSpaceDE w:val="0"/>
        <w:autoSpaceDN w:val="0"/>
      </w:pPr>
      <w:r>
        <w:tab/>
        <w:t>add_operation(ip, "h", 0, help_0);</w:t>
      </w:r>
    </w:p>
    <w:p w:rsidR="00437B3A" w:rsidRDefault="00437B3A" w:rsidP="00437B3A">
      <w:pPr>
        <w:pStyle w:val="Code"/>
        <w:autoSpaceDE w:val="0"/>
        <w:autoSpaceDN w:val="0"/>
      </w:pPr>
      <w:r>
        <w:tab/>
        <w:t>add_operation(ip, "f", 3, fill_3);</w:t>
      </w:r>
    </w:p>
    <w:p w:rsidR="00437B3A" w:rsidRDefault="00437B3A" w:rsidP="00437B3A">
      <w:pPr>
        <w:pStyle w:val="Code"/>
        <w:autoSpaceDE w:val="0"/>
        <w:autoSpaceDN w:val="0"/>
      </w:pPr>
      <w:r>
        <w:tab/>
        <w:t>add_operation(ip, "fill", 3, fill_3);</w:t>
      </w:r>
    </w:p>
    <w:p w:rsidR="00437B3A" w:rsidRDefault="00437B3A" w:rsidP="00437B3A">
      <w:pPr>
        <w:pStyle w:val="Code"/>
        <w:autoSpaceDE w:val="0"/>
        <w:autoSpaceDN w:val="0"/>
      </w:pPr>
      <w:r>
        <w:tab/>
        <w:t>add_operation(ip, "reset", 0, reset_0);</w:t>
      </w:r>
    </w:p>
    <w:p w:rsidR="00437B3A" w:rsidRDefault="00437B3A" w:rsidP="00437B3A">
      <w:pPr>
        <w:pStyle w:val="Code"/>
        <w:autoSpaceDE w:val="0"/>
        <w:autoSpaceDN w:val="0"/>
      </w:pPr>
      <w:r>
        <w:tab/>
        <w:t>add_operation(ip, "opcodelist", 0, opcodelist_0);</w:t>
      </w:r>
    </w:p>
    <w:p w:rsidR="00437B3A" w:rsidRDefault="00437B3A" w:rsidP="00437B3A">
      <w:pPr>
        <w:pStyle w:val="Code"/>
        <w:autoSpaceDE w:val="0"/>
        <w:autoSpaceDN w:val="0"/>
      </w:pPr>
      <w:r>
        <w:tab/>
        <w:t>add_operation(ip, "opcode", 1, opcode_1);</w:t>
      </w:r>
    </w:p>
    <w:p w:rsidR="00437B3A" w:rsidRDefault="00437B3A" w:rsidP="00437B3A">
      <w:pPr>
        <w:pStyle w:val="Code"/>
        <w:autoSpaceDE w:val="0"/>
        <w:autoSpaceDN w:val="0"/>
      </w:pPr>
      <w:r>
        <w:tab/>
        <w:t>add_operation(ip, "type", 1, type_1);</w:t>
      </w:r>
    </w:p>
    <w:p w:rsidR="00437B3A" w:rsidRDefault="00437B3A" w:rsidP="00437B3A">
      <w:pPr>
        <w:pStyle w:val="Code"/>
        <w:autoSpaceDE w:val="0"/>
        <w:autoSpaceDN w:val="0"/>
      </w:pPr>
      <w:r>
        <w:tab/>
        <w:t>add_operation(ip, "assemble", 1, assemble_1);</w:t>
      </w:r>
    </w:p>
    <w:p w:rsidR="00437B3A" w:rsidRDefault="00437B3A" w:rsidP="00437B3A">
      <w:pPr>
        <w:pStyle w:val="Code"/>
        <w:autoSpaceDE w:val="0"/>
        <w:autoSpaceDN w:val="0"/>
      </w:pPr>
      <w:r>
        <w:tab/>
        <w:t>add_operation(ip, "symbol", 0, symbol_0);</w:t>
      </w:r>
    </w:p>
    <w:p w:rsidR="00437B3A" w:rsidRDefault="00437B3A" w:rsidP="00437B3A">
      <w:pPr>
        <w:pStyle w:val="Code"/>
        <w:autoSpaceDE w:val="0"/>
        <w:autoSpaceDN w:val="0"/>
      </w:pPr>
    </w:p>
    <w:p w:rsidR="00437B3A" w:rsidRDefault="00437B3A" w:rsidP="00437B3A">
      <w:pPr>
        <w:pStyle w:val="Code"/>
        <w:autoSpaceDE w:val="0"/>
        <w:autoSpaceDN w:val="0"/>
      </w:pPr>
      <w:r>
        <w:tab/>
        <w:t>char command[COMMAND_LENGTH];</w:t>
      </w:r>
    </w:p>
    <w:p w:rsidR="00437B3A" w:rsidRDefault="00437B3A" w:rsidP="00437B3A">
      <w:pPr>
        <w:pStyle w:val="Code"/>
        <w:autoSpaceDE w:val="0"/>
        <w:autoSpaceDN w:val="0"/>
      </w:pPr>
      <w:r>
        <w:tab/>
        <w:t>ParsedCommand *pc;</w:t>
      </w:r>
    </w:p>
    <w:p w:rsidR="00437B3A" w:rsidRDefault="00437B3A" w:rsidP="00437B3A">
      <w:pPr>
        <w:pStyle w:val="Code"/>
        <w:autoSpaceDE w:val="0"/>
        <w:autoSpaceDN w:val="0"/>
      </w:pPr>
      <w:r>
        <w:tab/>
        <w:t>while (1) {</w:t>
      </w:r>
    </w:p>
    <w:p w:rsidR="00437B3A" w:rsidRDefault="00437B3A" w:rsidP="00437B3A">
      <w:pPr>
        <w:pStyle w:val="Code"/>
        <w:autoSpaceDE w:val="0"/>
        <w:autoSpaceDN w:val="0"/>
      </w:pPr>
      <w:r>
        <w:lastRenderedPageBreak/>
        <w:tab/>
      </w:r>
      <w:r>
        <w:tab/>
        <w:t>printf("%s", PROMPT);</w:t>
      </w:r>
    </w:p>
    <w:p w:rsidR="00437B3A" w:rsidRDefault="00437B3A" w:rsidP="00437B3A">
      <w:pPr>
        <w:pStyle w:val="Code"/>
        <w:autoSpaceDE w:val="0"/>
        <w:autoSpaceDN w:val="0"/>
      </w:pPr>
      <w:r>
        <w:tab/>
      </w:r>
      <w:r>
        <w:tab/>
        <w:t xml:space="preserve">if (!get_line(command)) { </w:t>
      </w:r>
    </w:p>
    <w:p w:rsidR="00437B3A" w:rsidRDefault="00437B3A" w:rsidP="00437B3A">
      <w:pPr>
        <w:pStyle w:val="Code"/>
        <w:autoSpaceDE w:val="0"/>
        <w:autoSpaceDN w:val="0"/>
      </w:pPr>
      <w:r>
        <w:tab/>
      </w:r>
      <w:r>
        <w:tab/>
      </w:r>
      <w:r>
        <w:tab/>
        <w:t xml:space="preserve">printf("error: command is too long\n"); </w:t>
      </w:r>
    </w:p>
    <w:p w:rsidR="00437B3A" w:rsidRDefault="00437B3A" w:rsidP="00437B3A">
      <w:pPr>
        <w:pStyle w:val="Code"/>
        <w:autoSpaceDE w:val="0"/>
        <w:autoSpaceDN w:val="0"/>
      </w:pPr>
      <w:r>
        <w:tab/>
      </w:r>
      <w:r>
        <w:tab/>
      </w:r>
      <w:r>
        <w:tab/>
        <w:t>continue;</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p>
    <w:p w:rsidR="00437B3A" w:rsidRDefault="00437B3A" w:rsidP="00437B3A">
      <w:pPr>
        <w:pStyle w:val="Code"/>
        <w:autoSpaceDE w:val="0"/>
        <w:autoSpaceDN w:val="0"/>
      </w:pPr>
      <w:r>
        <w:tab/>
      </w:r>
      <w:r>
        <w:tab/>
        <w:t>int error_code;</w:t>
      </w:r>
    </w:p>
    <w:p w:rsidR="00437B3A" w:rsidRDefault="00437B3A" w:rsidP="00437B3A">
      <w:pPr>
        <w:pStyle w:val="Code"/>
        <w:autoSpaceDE w:val="0"/>
        <w:autoSpaceDN w:val="0"/>
      </w:pPr>
      <w:r>
        <w:tab/>
      </w:r>
      <w:r>
        <w:tab/>
        <w:t>if (!(pc = parse_command(command, &amp;error_code))) {</w:t>
      </w:r>
    </w:p>
    <w:p w:rsidR="00437B3A" w:rsidRDefault="00437B3A" w:rsidP="00437B3A">
      <w:pPr>
        <w:pStyle w:val="Code"/>
        <w:autoSpaceDE w:val="0"/>
        <w:autoSpaceDN w:val="0"/>
      </w:pPr>
      <w:r>
        <w:tab/>
      </w:r>
      <w:r>
        <w:tab/>
      </w:r>
      <w:r>
        <w:tab/>
        <w:t>switch (error_code) {</w:t>
      </w:r>
    </w:p>
    <w:p w:rsidR="00437B3A" w:rsidRDefault="00437B3A" w:rsidP="00437B3A">
      <w:pPr>
        <w:pStyle w:val="Code"/>
        <w:autoSpaceDE w:val="0"/>
        <w:autoSpaceDN w:val="0"/>
      </w:pPr>
      <w:r>
        <w:tab/>
      </w:r>
      <w:r>
        <w:tab/>
      </w:r>
      <w:r>
        <w:tab/>
      </w:r>
      <w:r>
        <w:tab/>
        <w:t>case TOO_MANY_ARGUMENTS_ERROR:</w:t>
      </w:r>
    </w:p>
    <w:p w:rsidR="00437B3A" w:rsidRDefault="00437B3A" w:rsidP="00437B3A">
      <w:pPr>
        <w:pStyle w:val="Code"/>
        <w:autoSpaceDE w:val="0"/>
        <w:autoSpaceDN w:val="0"/>
      </w:pPr>
      <w:r>
        <w:tab/>
      </w:r>
      <w:r>
        <w:tab/>
      </w:r>
      <w:r>
        <w:tab/>
      </w:r>
      <w:r>
        <w:tab/>
      </w:r>
      <w:r>
        <w:tab/>
        <w:t>printf("error: too many arguments\n"); break;</w:t>
      </w:r>
    </w:p>
    <w:p w:rsidR="00437B3A" w:rsidRDefault="00437B3A" w:rsidP="00437B3A">
      <w:pPr>
        <w:pStyle w:val="Code"/>
        <w:autoSpaceDE w:val="0"/>
        <w:autoSpaceDN w:val="0"/>
      </w:pPr>
      <w:r>
        <w:tab/>
      </w:r>
      <w:r>
        <w:tab/>
      </w:r>
      <w:r>
        <w:tab/>
      </w:r>
      <w:r>
        <w:tab/>
        <w:t>case INVALID_FORMAT_ERROR:</w:t>
      </w:r>
    </w:p>
    <w:p w:rsidR="00437B3A" w:rsidRDefault="00437B3A" w:rsidP="00437B3A">
      <w:pPr>
        <w:pStyle w:val="Code"/>
        <w:autoSpaceDE w:val="0"/>
        <w:autoSpaceDN w:val="0"/>
      </w:pPr>
      <w:r>
        <w:tab/>
      </w:r>
      <w:r>
        <w:tab/>
      </w:r>
      <w:r>
        <w:tab/>
      </w:r>
      <w:r>
        <w:tab/>
      </w:r>
      <w:r>
        <w:tab/>
        <w:t>printf("error: format is invalid\n"); break;</w:t>
      </w:r>
    </w:p>
    <w:p w:rsidR="00437B3A" w:rsidRDefault="00437B3A" w:rsidP="00437B3A">
      <w:pPr>
        <w:pStyle w:val="Code"/>
        <w:autoSpaceDE w:val="0"/>
        <w:autoSpaceDN w:val="0"/>
      </w:pPr>
      <w:r>
        <w:tab/>
      </w:r>
      <w:r>
        <w:tab/>
      </w:r>
      <w:r>
        <w:tab/>
      </w:r>
      <w:r>
        <w:tab/>
        <w:t>default:</w:t>
      </w:r>
    </w:p>
    <w:p w:rsidR="00437B3A" w:rsidRDefault="00437B3A" w:rsidP="00437B3A">
      <w:pPr>
        <w:pStyle w:val="Code"/>
        <w:autoSpaceDE w:val="0"/>
        <w:autoSpaceDN w:val="0"/>
      </w:pPr>
      <w:r>
        <w:tab/>
      </w:r>
      <w:r>
        <w:tab/>
      </w:r>
      <w:r>
        <w:tab/>
      </w:r>
      <w:r>
        <w:tab/>
      </w:r>
      <w:r>
        <w:tab/>
        <w:t>printf("error: could not parse command\n");</w:t>
      </w:r>
    </w:p>
    <w:p w:rsidR="00437B3A" w:rsidRDefault="00437B3A" w:rsidP="00437B3A">
      <w:pPr>
        <w:pStyle w:val="Code"/>
        <w:autoSpaceDE w:val="0"/>
        <w:autoSpaceDN w:val="0"/>
      </w:pPr>
      <w:r>
        <w:tab/>
      </w:r>
      <w:r>
        <w:tab/>
      </w:r>
      <w:r>
        <w:tab/>
      </w:r>
      <w:r>
        <w:tab/>
      </w:r>
      <w:r>
        <w:tab/>
        <w:t>break;</w:t>
      </w:r>
    </w:p>
    <w:p w:rsidR="00437B3A" w:rsidRDefault="00437B3A" w:rsidP="00437B3A">
      <w:pPr>
        <w:pStyle w:val="Code"/>
        <w:autoSpaceDE w:val="0"/>
        <w:autoSpaceDN w:val="0"/>
      </w:pPr>
      <w:r>
        <w:tab/>
      </w:r>
      <w:r>
        <w:tab/>
      </w:r>
      <w:r>
        <w:tab/>
        <w:t>}</w:t>
      </w:r>
    </w:p>
    <w:p w:rsidR="00437B3A" w:rsidRDefault="00437B3A" w:rsidP="00437B3A">
      <w:pPr>
        <w:pStyle w:val="Code"/>
        <w:autoSpaceDE w:val="0"/>
        <w:autoSpaceDN w:val="0"/>
      </w:pPr>
      <w:r>
        <w:tab/>
      </w:r>
      <w:r>
        <w:tab/>
      </w:r>
      <w:r>
        <w:tab/>
        <w:t>continue;</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r>
        <w:tab/>
      </w:r>
      <w:r>
        <w:tab/>
      </w:r>
    </w:p>
    <w:p w:rsidR="00437B3A" w:rsidRDefault="00437B3A" w:rsidP="00437B3A">
      <w:pPr>
        <w:pStyle w:val="Code"/>
        <w:autoSpaceDE w:val="0"/>
        <w:autoSpaceDN w:val="0"/>
      </w:pPr>
      <w:r>
        <w:tab/>
      </w:r>
      <w:r>
        <w:tab/>
        <w:t>if (interpret(ip, pc)) {</w:t>
      </w:r>
    </w:p>
    <w:p w:rsidR="00437B3A" w:rsidRDefault="00437B3A" w:rsidP="00437B3A">
      <w:pPr>
        <w:pStyle w:val="Code"/>
        <w:autoSpaceDE w:val="0"/>
        <w:autoSpaceDN w:val="0"/>
      </w:pPr>
      <w:r>
        <w:tab/>
      </w:r>
      <w:r>
        <w:tab/>
      </w:r>
      <w:r>
        <w:tab/>
        <w:t>int is_history = 0;</w:t>
      </w:r>
    </w:p>
    <w:p w:rsidR="00437B3A" w:rsidRDefault="00437B3A" w:rsidP="00437B3A">
      <w:pPr>
        <w:pStyle w:val="Code"/>
        <w:autoSpaceDE w:val="0"/>
        <w:autoSpaceDN w:val="0"/>
      </w:pPr>
      <w:r>
        <w:tab/>
      </w:r>
      <w:r>
        <w:tab/>
      </w:r>
      <w:r>
        <w:tab/>
        <w:t>is_history = is_history || !strcmp(pc-&gt;operator, "history");</w:t>
      </w:r>
    </w:p>
    <w:p w:rsidR="00437B3A" w:rsidRDefault="00437B3A" w:rsidP="00437B3A">
      <w:pPr>
        <w:pStyle w:val="Code"/>
        <w:autoSpaceDE w:val="0"/>
        <w:autoSpaceDN w:val="0"/>
      </w:pPr>
      <w:r>
        <w:tab/>
      </w:r>
      <w:r>
        <w:tab/>
      </w:r>
      <w:r>
        <w:tab/>
        <w:t>is_history = is_history || !strcmp(pc-&gt;operator, "hi");</w:t>
      </w:r>
    </w:p>
    <w:p w:rsidR="00437B3A" w:rsidRDefault="00437B3A" w:rsidP="00437B3A">
      <w:pPr>
        <w:pStyle w:val="Code"/>
        <w:autoSpaceDE w:val="0"/>
        <w:autoSpaceDN w:val="0"/>
      </w:pPr>
    </w:p>
    <w:p w:rsidR="00437B3A" w:rsidRDefault="00437B3A" w:rsidP="00437B3A">
      <w:pPr>
        <w:pStyle w:val="Code"/>
        <w:autoSpaceDE w:val="0"/>
        <w:autoSpaceDN w:val="0"/>
      </w:pPr>
      <w:r>
        <w:tab/>
      </w:r>
      <w:r>
        <w:tab/>
      </w:r>
      <w:r>
        <w:tab/>
        <w:t>if (!is_history) add_history(G.history, command);</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r>
        <w:tab/>
      </w:r>
      <w:r>
        <w:tab/>
        <w:t>free(pc);</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return 0;</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inline int hex_to_uint(char *string, unsigned int *value) {</w:t>
      </w:r>
    </w:p>
    <w:p w:rsidR="00437B3A" w:rsidRDefault="00437B3A" w:rsidP="00437B3A">
      <w:pPr>
        <w:pStyle w:val="Code"/>
        <w:autoSpaceDE w:val="0"/>
        <w:autoSpaceDN w:val="0"/>
      </w:pPr>
      <w:r>
        <w:tab/>
        <w:t>int length = strlen(string);</w:t>
      </w:r>
    </w:p>
    <w:p w:rsidR="00437B3A" w:rsidRDefault="00437B3A" w:rsidP="00437B3A">
      <w:pPr>
        <w:pStyle w:val="Code"/>
        <w:autoSpaceDE w:val="0"/>
        <w:autoSpaceDN w:val="0"/>
      </w:pPr>
      <w:r>
        <w:tab/>
        <w:t>char format_string[20];</w:t>
      </w:r>
    </w:p>
    <w:p w:rsidR="00437B3A" w:rsidRDefault="00437B3A" w:rsidP="00437B3A">
      <w:pPr>
        <w:pStyle w:val="Code"/>
        <w:autoSpaceDE w:val="0"/>
        <w:autoSpaceDN w:val="0"/>
      </w:pPr>
      <w:r>
        <w:tab/>
        <w:t>int used;</w:t>
      </w:r>
    </w:p>
    <w:p w:rsidR="00437B3A" w:rsidRDefault="00437B3A" w:rsidP="00437B3A">
      <w:pPr>
        <w:pStyle w:val="Code"/>
        <w:autoSpaceDE w:val="0"/>
        <w:autoSpaceDN w:val="0"/>
      </w:pPr>
    </w:p>
    <w:p w:rsidR="00437B3A" w:rsidRDefault="00437B3A" w:rsidP="00437B3A">
      <w:pPr>
        <w:pStyle w:val="Code"/>
        <w:autoSpaceDE w:val="0"/>
        <w:autoSpaceDN w:val="0"/>
      </w:pPr>
      <w:r>
        <w:tab/>
        <w:t>sprintf(format_string, "%%%dX%%n", length);</w:t>
      </w:r>
    </w:p>
    <w:p w:rsidR="00437B3A" w:rsidRDefault="00437B3A" w:rsidP="00437B3A">
      <w:pPr>
        <w:pStyle w:val="Code"/>
        <w:autoSpaceDE w:val="0"/>
        <w:autoSpaceDN w:val="0"/>
      </w:pPr>
    </w:p>
    <w:p w:rsidR="00437B3A" w:rsidRDefault="00437B3A" w:rsidP="00437B3A">
      <w:pPr>
        <w:pStyle w:val="Code"/>
        <w:autoSpaceDE w:val="0"/>
        <w:autoSpaceDN w:val="0"/>
      </w:pPr>
      <w:r>
        <w:tab/>
        <w:t>/* Note that %n assigns the number of characters used for sscanf.</w:t>
      </w:r>
    </w:p>
    <w:p w:rsidR="00437B3A" w:rsidRDefault="00437B3A" w:rsidP="00437B3A">
      <w:pPr>
        <w:pStyle w:val="Code"/>
        <w:autoSpaceDE w:val="0"/>
        <w:autoSpaceDN w:val="0"/>
      </w:pPr>
      <w:r>
        <w:tab/>
        <w:t xml:space="preserve"> * Also note that sscanf returns the number of fields whose values were</w:t>
      </w:r>
    </w:p>
    <w:p w:rsidR="00437B3A" w:rsidRDefault="00437B3A" w:rsidP="00437B3A">
      <w:pPr>
        <w:pStyle w:val="Code"/>
        <w:autoSpaceDE w:val="0"/>
        <w:autoSpaceDN w:val="0"/>
      </w:pPr>
      <w:r>
        <w:tab/>
        <w:t xml:space="preserve"> * assigned - excluding %n</w:t>
      </w:r>
    </w:p>
    <w:p w:rsidR="00437B3A" w:rsidRDefault="00437B3A" w:rsidP="00437B3A">
      <w:pPr>
        <w:pStyle w:val="Code"/>
        <w:autoSpaceDE w:val="0"/>
        <w:autoSpaceDN w:val="0"/>
      </w:pPr>
      <w:r>
        <w:tab/>
        <w:t xml:space="preserve"> */</w:t>
      </w:r>
    </w:p>
    <w:p w:rsidR="00437B3A" w:rsidRDefault="00437B3A" w:rsidP="00437B3A">
      <w:pPr>
        <w:pStyle w:val="Code"/>
        <w:autoSpaceDE w:val="0"/>
        <w:autoSpaceDN w:val="0"/>
      </w:pPr>
      <w:r>
        <w:tab/>
        <w:t>return sscanf(string, format_string, value, &amp;used) &amp;&amp; used == length;</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inline int get_line(char *string) {</w:t>
      </w:r>
    </w:p>
    <w:p w:rsidR="00437B3A" w:rsidRDefault="00437B3A" w:rsidP="00437B3A">
      <w:pPr>
        <w:pStyle w:val="Code"/>
        <w:autoSpaceDE w:val="0"/>
        <w:autoSpaceDN w:val="0"/>
      </w:pPr>
      <w:r>
        <w:tab/>
        <w:t>char *p = string;</w:t>
      </w:r>
    </w:p>
    <w:p w:rsidR="00437B3A" w:rsidRDefault="00437B3A" w:rsidP="00437B3A">
      <w:pPr>
        <w:pStyle w:val="Code"/>
        <w:autoSpaceDE w:val="0"/>
        <w:autoSpaceDN w:val="0"/>
      </w:pPr>
    </w:p>
    <w:p w:rsidR="00437B3A" w:rsidRDefault="00437B3A" w:rsidP="00437B3A">
      <w:pPr>
        <w:pStyle w:val="Code"/>
        <w:autoSpaceDE w:val="0"/>
        <w:autoSpaceDN w:val="0"/>
      </w:pPr>
      <w:r>
        <w:tab/>
        <w:t>do {</w:t>
      </w:r>
    </w:p>
    <w:p w:rsidR="00437B3A" w:rsidRDefault="00437B3A" w:rsidP="00437B3A">
      <w:pPr>
        <w:pStyle w:val="Code"/>
        <w:autoSpaceDE w:val="0"/>
        <w:autoSpaceDN w:val="0"/>
      </w:pPr>
      <w:r>
        <w:tab/>
      </w:r>
      <w:r>
        <w:tab/>
        <w:t>if (p - string == COMMAND_LENGTH - 1) return 0;</w:t>
      </w:r>
    </w:p>
    <w:p w:rsidR="00437B3A" w:rsidRDefault="00437B3A" w:rsidP="00437B3A">
      <w:pPr>
        <w:pStyle w:val="Code"/>
        <w:autoSpaceDE w:val="0"/>
        <w:autoSpaceDN w:val="0"/>
      </w:pPr>
      <w:r>
        <w:tab/>
      </w:r>
      <w:r>
        <w:tab/>
        <w:t>*p = getchar();</w:t>
      </w:r>
    </w:p>
    <w:p w:rsidR="00437B3A" w:rsidRDefault="00437B3A" w:rsidP="00437B3A">
      <w:pPr>
        <w:pStyle w:val="Code"/>
        <w:autoSpaceDE w:val="0"/>
        <w:autoSpaceDN w:val="0"/>
      </w:pPr>
      <w:r>
        <w:tab/>
        <w:t>} while (*(p++) != '\n');</w:t>
      </w:r>
    </w:p>
    <w:p w:rsidR="00437B3A" w:rsidRDefault="00437B3A" w:rsidP="00437B3A">
      <w:pPr>
        <w:pStyle w:val="Code"/>
        <w:autoSpaceDE w:val="0"/>
        <w:autoSpaceDN w:val="0"/>
      </w:pPr>
    </w:p>
    <w:p w:rsidR="00437B3A" w:rsidRDefault="00437B3A" w:rsidP="00437B3A">
      <w:pPr>
        <w:pStyle w:val="Code"/>
        <w:autoSpaceDE w:val="0"/>
        <w:autoSpaceDN w:val="0"/>
      </w:pPr>
      <w:r>
        <w:tab/>
        <w:t>*(p - 1) = 0; // places null-char at \n</w:t>
      </w:r>
    </w:p>
    <w:p w:rsidR="00437B3A" w:rsidRDefault="00437B3A" w:rsidP="00437B3A">
      <w:pPr>
        <w:pStyle w:val="Code"/>
        <w:autoSpaceDE w:val="0"/>
        <w:autoSpaceDN w:val="0"/>
      </w:pPr>
    </w:p>
    <w:p w:rsidR="00437B3A" w:rsidRDefault="00437B3A" w:rsidP="00437B3A">
      <w:pPr>
        <w:pStyle w:val="Code"/>
        <w:autoSpaceDE w:val="0"/>
        <w:autoSpaceDN w:val="0"/>
      </w:pPr>
      <w:r>
        <w:tab/>
        <w:t>return 1;</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void load_hash_table(HashTable *table, FILE *in) {</w:t>
      </w:r>
    </w:p>
    <w:p w:rsidR="00437B3A" w:rsidRDefault="00437B3A" w:rsidP="00437B3A">
      <w:pPr>
        <w:pStyle w:val="Code"/>
        <w:autoSpaceDE w:val="0"/>
        <w:autoSpaceDN w:val="0"/>
      </w:pPr>
      <w:r>
        <w:tab/>
        <w:t>unsigned int opcode;</w:t>
      </w:r>
    </w:p>
    <w:p w:rsidR="00437B3A" w:rsidRDefault="00437B3A" w:rsidP="00437B3A">
      <w:pPr>
        <w:pStyle w:val="Code"/>
        <w:autoSpaceDE w:val="0"/>
        <w:autoSpaceDN w:val="0"/>
      </w:pPr>
      <w:r>
        <w:tab/>
        <w:t>char mnemonic[100];</w:t>
      </w:r>
    </w:p>
    <w:p w:rsidR="00437B3A" w:rsidRDefault="00437B3A" w:rsidP="00437B3A">
      <w:pPr>
        <w:pStyle w:val="Code"/>
        <w:autoSpaceDE w:val="0"/>
        <w:autoSpaceDN w:val="0"/>
      </w:pPr>
      <w:r>
        <w:tab/>
        <w:t>char operand_count[100];</w:t>
      </w:r>
    </w:p>
    <w:p w:rsidR="00437B3A" w:rsidRDefault="00437B3A" w:rsidP="00437B3A">
      <w:pPr>
        <w:pStyle w:val="Code"/>
        <w:autoSpaceDE w:val="0"/>
        <w:autoSpaceDN w:val="0"/>
      </w:pPr>
      <w:r>
        <w:tab/>
        <w:t>while (fscanf(in, "%02X %s %s", &amp;opcode, mnemonic, operand_count) == 3) {</w:t>
      </w:r>
    </w:p>
    <w:p w:rsidR="00437B3A" w:rsidRDefault="00437B3A" w:rsidP="00437B3A">
      <w:pPr>
        <w:pStyle w:val="Code"/>
        <w:autoSpaceDE w:val="0"/>
        <w:autoSpaceDN w:val="0"/>
      </w:pPr>
      <w:r>
        <w:tab/>
      </w:r>
      <w:r>
        <w:tab/>
        <w:t>assert(opcode &lt; 256);</w:t>
      </w:r>
    </w:p>
    <w:p w:rsidR="00437B3A" w:rsidRDefault="00437B3A" w:rsidP="00437B3A">
      <w:pPr>
        <w:pStyle w:val="Code"/>
        <w:autoSpaceDE w:val="0"/>
        <w:autoSpaceDN w:val="0"/>
      </w:pPr>
      <w:r>
        <w:tab/>
      </w:r>
      <w:r>
        <w:tab/>
        <w:t>add_to_hash_table(table, mnemonic, opcode);</w:t>
      </w:r>
    </w:p>
    <w:p w:rsidR="00437B3A" w:rsidRDefault="00437B3A" w:rsidP="00437B3A">
      <w:pPr>
        <w:pStyle w:val="Code"/>
        <w:autoSpaceDE w:val="0"/>
        <w:autoSpaceDN w:val="0"/>
      </w:pPr>
      <w:r>
        <w:lastRenderedPageBreak/>
        <w:tab/>
        <w:t>}</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void load_reserved_dict(ReservedDict *dict, FILE *in) {</w:t>
      </w:r>
    </w:p>
    <w:p w:rsidR="00437B3A" w:rsidRDefault="00437B3A" w:rsidP="00437B3A">
      <w:pPr>
        <w:pStyle w:val="Code"/>
        <w:autoSpaceDE w:val="0"/>
        <w:autoSpaceDN w:val="0"/>
      </w:pPr>
      <w:r>
        <w:tab/>
        <w:t>char string[100];</w:t>
      </w:r>
    </w:p>
    <w:p w:rsidR="00437B3A" w:rsidRDefault="00437B3A" w:rsidP="00437B3A">
      <w:pPr>
        <w:pStyle w:val="Code"/>
        <w:autoSpaceDE w:val="0"/>
        <w:autoSpaceDN w:val="0"/>
      </w:pPr>
      <w:r>
        <w:tab/>
        <w:t>int type;</w:t>
      </w:r>
    </w:p>
    <w:p w:rsidR="00437B3A" w:rsidRDefault="00437B3A" w:rsidP="00437B3A">
      <w:pPr>
        <w:pStyle w:val="Code"/>
        <w:autoSpaceDE w:val="0"/>
        <w:autoSpaceDN w:val="0"/>
      </w:pPr>
      <w:r>
        <w:tab/>
        <w:t>while (fscanf(in, "%s %d", string, &amp;type) == 2) {</w:t>
      </w:r>
    </w:p>
    <w:p w:rsidR="00437B3A" w:rsidRDefault="00437B3A" w:rsidP="00437B3A">
      <w:pPr>
        <w:pStyle w:val="Code"/>
        <w:autoSpaceDE w:val="0"/>
        <w:autoSpaceDN w:val="0"/>
      </w:pPr>
      <w:r>
        <w:tab/>
      </w:r>
      <w:r>
        <w:tab/>
        <w:t>add_to_reserved_dict(dict, string, (ReservedType) type);</w:t>
      </w:r>
    </w:p>
    <w:p w:rsidR="00437B3A" w:rsidRDefault="00437B3A" w:rsidP="00437B3A">
      <w:pPr>
        <w:pStyle w:val="Code"/>
        <w:autoSpaceDE w:val="0"/>
        <w:autoSpaceDN w:val="0"/>
      </w:pPr>
      <w:r>
        <w:tab/>
        <w:t>}</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int history_0(FILE *out, ParsedCommand *pc) {</w:t>
      </w:r>
    </w:p>
    <w:p w:rsidR="00437B3A" w:rsidRDefault="00437B3A" w:rsidP="00437B3A">
      <w:pPr>
        <w:pStyle w:val="Code"/>
        <w:autoSpaceDE w:val="0"/>
        <w:autoSpaceDN w:val="0"/>
      </w:pPr>
      <w:r>
        <w:tab/>
        <w:t>int print = has_history(G.history);</w:t>
      </w:r>
    </w:p>
    <w:p w:rsidR="00437B3A" w:rsidRDefault="00437B3A" w:rsidP="00437B3A">
      <w:pPr>
        <w:pStyle w:val="Code"/>
        <w:autoSpaceDE w:val="0"/>
        <w:autoSpaceDN w:val="0"/>
      </w:pPr>
    </w:p>
    <w:p w:rsidR="00437B3A" w:rsidRDefault="00437B3A" w:rsidP="00437B3A">
      <w:pPr>
        <w:pStyle w:val="Code"/>
        <w:autoSpaceDE w:val="0"/>
        <w:autoSpaceDN w:val="0"/>
      </w:pPr>
      <w:r>
        <w:tab/>
        <w:t>add_history(G.history, pc-&gt;original_command);</w:t>
      </w:r>
    </w:p>
    <w:p w:rsidR="00437B3A" w:rsidRDefault="00437B3A" w:rsidP="00437B3A">
      <w:pPr>
        <w:pStyle w:val="Code"/>
        <w:autoSpaceDE w:val="0"/>
        <w:autoSpaceDN w:val="0"/>
      </w:pPr>
    </w:p>
    <w:p w:rsidR="00437B3A" w:rsidRDefault="00437B3A" w:rsidP="00437B3A">
      <w:pPr>
        <w:pStyle w:val="Code"/>
        <w:autoSpaceDE w:val="0"/>
        <w:autoSpaceDN w:val="0"/>
      </w:pPr>
      <w:r>
        <w:tab/>
        <w:t>if (print) fprint_history(stdout, G.history);</w:t>
      </w:r>
    </w:p>
    <w:p w:rsidR="00437B3A" w:rsidRDefault="00437B3A" w:rsidP="00437B3A">
      <w:pPr>
        <w:pStyle w:val="Code"/>
        <w:autoSpaceDE w:val="0"/>
        <w:autoSpaceDN w:val="0"/>
      </w:pPr>
      <w:r>
        <w:tab/>
      </w:r>
    </w:p>
    <w:p w:rsidR="00437B3A" w:rsidRDefault="00437B3A" w:rsidP="00437B3A">
      <w:pPr>
        <w:pStyle w:val="Code"/>
        <w:autoSpaceDE w:val="0"/>
        <w:autoSpaceDN w:val="0"/>
      </w:pPr>
      <w:r>
        <w:tab/>
        <w:t>return 1;</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int quit_0(FILE *out, ParsedCommand *pc) {</w:t>
      </w:r>
    </w:p>
    <w:p w:rsidR="00437B3A" w:rsidRDefault="00437B3A" w:rsidP="00437B3A">
      <w:pPr>
        <w:pStyle w:val="Code"/>
        <w:autoSpaceDE w:val="0"/>
        <w:autoSpaceDN w:val="0"/>
      </w:pPr>
      <w:r>
        <w:tab/>
        <w:t>free(G.block);</w:t>
      </w:r>
    </w:p>
    <w:p w:rsidR="00437B3A" w:rsidRDefault="00437B3A" w:rsidP="00437B3A">
      <w:pPr>
        <w:pStyle w:val="Code"/>
        <w:autoSpaceDE w:val="0"/>
        <w:autoSpaceDN w:val="0"/>
      </w:pPr>
      <w:r>
        <w:tab/>
        <w:t>free_history(G.history);</w:t>
      </w:r>
    </w:p>
    <w:p w:rsidR="00437B3A" w:rsidRDefault="00437B3A" w:rsidP="00437B3A">
      <w:pPr>
        <w:pStyle w:val="Code"/>
        <w:autoSpaceDE w:val="0"/>
        <w:autoSpaceDN w:val="0"/>
      </w:pPr>
      <w:r>
        <w:tab/>
        <w:t>free_hash_table(G.table);</w:t>
      </w:r>
    </w:p>
    <w:p w:rsidR="00437B3A" w:rsidRDefault="00437B3A" w:rsidP="00437B3A">
      <w:pPr>
        <w:pStyle w:val="Code"/>
        <w:autoSpaceDE w:val="0"/>
        <w:autoSpaceDN w:val="0"/>
      </w:pPr>
    </w:p>
    <w:p w:rsidR="00437B3A" w:rsidRDefault="00437B3A" w:rsidP="00437B3A">
      <w:pPr>
        <w:pStyle w:val="Code"/>
        <w:autoSpaceDE w:val="0"/>
        <w:autoSpaceDN w:val="0"/>
      </w:pPr>
      <w:r>
        <w:tab/>
        <w:t>exit(0);</w:t>
      </w:r>
    </w:p>
    <w:p w:rsidR="00437B3A" w:rsidRDefault="00437B3A" w:rsidP="00437B3A">
      <w:pPr>
        <w:pStyle w:val="Code"/>
        <w:autoSpaceDE w:val="0"/>
        <w:autoSpaceDN w:val="0"/>
      </w:pPr>
      <w:r>
        <w:tab/>
        <w:t>return 1;</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int dir_0(FILE *out, ParsedCommand *pc) {</w:t>
      </w:r>
    </w:p>
    <w:p w:rsidR="00437B3A" w:rsidRDefault="00437B3A" w:rsidP="00437B3A">
      <w:pPr>
        <w:pStyle w:val="Code"/>
        <w:autoSpaceDE w:val="0"/>
        <w:autoSpaceDN w:val="0"/>
      </w:pPr>
      <w:r>
        <w:tab/>
        <w:t>fprint_dir(out);</w:t>
      </w:r>
    </w:p>
    <w:p w:rsidR="00437B3A" w:rsidRDefault="00437B3A" w:rsidP="00437B3A">
      <w:pPr>
        <w:pStyle w:val="Code"/>
        <w:autoSpaceDE w:val="0"/>
        <w:autoSpaceDN w:val="0"/>
      </w:pPr>
      <w:r>
        <w:tab/>
        <w:t>return 1;</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int dump_0(FILE *out, ParsedCommand *pc) {</w:t>
      </w:r>
    </w:p>
    <w:p w:rsidR="00437B3A" w:rsidRDefault="00437B3A" w:rsidP="00437B3A">
      <w:pPr>
        <w:pStyle w:val="Code"/>
        <w:autoSpaceDE w:val="0"/>
        <w:autoSpaceDN w:val="0"/>
      </w:pPr>
      <w:r>
        <w:tab/>
        <w:t>dump_memory(out, G.block, -1, -1);</w:t>
      </w:r>
    </w:p>
    <w:p w:rsidR="00437B3A" w:rsidRDefault="00437B3A" w:rsidP="00437B3A">
      <w:pPr>
        <w:pStyle w:val="Code"/>
        <w:autoSpaceDE w:val="0"/>
        <w:autoSpaceDN w:val="0"/>
      </w:pPr>
      <w:r>
        <w:tab/>
        <w:t>return 1;</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int dump_1(FILE *out, ParsedCommand *pc) {</w:t>
      </w:r>
    </w:p>
    <w:p w:rsidR="00437B3A" w:rsidRDefault="00437B3A" w:rsidP="00437B3A">
      <w:pPr>
        <w:pStyle w:val="Code"/>
        <w:autoSpaceDE w:val="0"/>
        <w:autoSpaceDN w:val="0"/>
      </w:pPr>
      <w:r>
        <w:tab/>
        <w:t>unsigned int start;</w:t>
      </w:r>
    </w:p>
    <w:p w:rsidR="00437B3A" w:rsidRDefault="00437B3A" w:rsidP="00437B3A">
      <w:pPr>
        <w:pStyle w:val="Code"/>
        <w:autoSpaceDE w:val="0"/>
        <w:autoSpaceDN w:val="0"/>
      </w:pPr>
      <w:r>
        <w:tab/>
        <w:t>if (!hex_to_uint(pc-&gt;arguments[0], &amp;start) || start &gt;= BLOCK_SIZE) {</w:t>
      </w:r>
    </w:p>
    <w:p w:rsidR="00437B3A" w:rsidRDefault="00437B3A" w:rsidP="00437B3A">
      <w:pPr>
        <w:pStyle w:val="Code"/>
        <w:autoSpaceDE w:val="0"/>
        <w:autoSpaceDN w:val="0"/>
      </w:pPr>
      <w:r>
        <w:tab/>
      </w:r>
      <w:r>
        <w:tab/>
        <w:t>printf("error: invalid start address\n");</w:t>
      </w:r>
    </w:p>
    <w:p w:rsidR="00437B3A" w:rsidRDefault="00437B3A" w:rsidP="00437B3A">
      <w:pPr>
        <w:pStyle w:val="Code"/>
        <w:autoSpaceDE w:val="0"/>
        <w:autoSpaceDN w:val="0"/>
      </w:pPr>
      <w:r>
        <w:tab/>
      </w:r>
      <w:r>
        <w:tab/>
        <w:t>return 0;</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dump_memory(out, G.block, (int) start, -1);</w:t>
      </w:r>
    </w:p>
    <w:p w:rsidR="00437B3A" w:rsidRDefault="00437B3A" w:rsidP="00437B3A">
      <w:pPr>
        <w:pStyle w:val="Code"/>
        <w:autoSpaceDE w:val="0"/>
        <w:autoSpaceDN w:val="0"/>
      </w:pPr>
      <w:r>
        <w:tab/>
        <w:t>return 1;</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int dump_2(FILE *out, ParsedCommand *pc) {</w:t>
      </w:r>
    </w:p>
    <w:p w:rsidR="00437B3A" w:rsidRDefault="00437B3A" w:rsidP="00437B3A">
      <w:pPr>
        <w:pStyle w:val="Code"/>
        <w:autoSpaceDE w:val="0"/>
        <w:autoSpaceDN w:val="0"/>
      </w:pPr>
      <w:r>
        <w:tab/>
        <w:t>unsigned int start;</w:t>
      </w:r>
    </w:p>
    <w:p w:rsidR="00437B3A" w:rsidRDefault="00437B3A" w:rsidP="00437B3A">
      <w:pPr>
        <w:pStyle w:val="Code"/>
        <w:autoSpaceDE w:val="0"/>
        <w:autoSpaceDN w:val="0"/>
      </w:pPr>
      <w:r>
        <w:tab/>
        <w:t>if (!hex_to_uint(pc-&gt;arguments[0], &amp;start) || start &gt;= BLOCK_SIZE) {</w:t>
      </w:r>
    </w:p>
    <w:p w:rsidR="00437B3A" w:rsidRDefault="00437B3A" w:rsidP="00437B3A">
      <w:pPr>
        <w:pStyle w:val="Code"/>
        <w:autoSpaceDE w:val="0"/>
        <w:autoSpaceDN w:val="0"/>
      </w:pPr>
      <w:r>
        <w:tab/>
      </w:r>
      <w:r>
        <w:tab/>
        <w:t>printf("error: invalid start address\n");</w:t>
      </w:r>
    </w:p>
    <w:p w:rsidR="00437B3A" w:rsidRDefault="00437B3A" w:rsidP="00437B3A">
      <w:pPr>
        <w:pStyle w:val="Code"/>
        <w:autoSpaceDE w:val="0"/>
        <w:autoSpaceDN w:val="0"/>
      </w:pPr>
      <w:r>
        <w:tab/>
      </w:r>
      <w:r>
        <w:tab/>
        <w:t>return 0;</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unsigned int end;</w:t>
      </w:r>
    </w:p>
    <w:p w:rsidR="00437B3A" w:rsidRDefault="00437B3A" w:rsidP="00437B3A">
      <w:pPr>
        <w:pStyle w:val="Code"/>
        <w:autoSpaceDE w:val="0"/>
        <w:autoSpaceDN w:val="0"/>
      </w:pPr>
      <w:r>
        <w:tab/>
        <w:t>if (!hex_to_uint(pc-&gt;arguments[1], &amp;end) || end &gt;= BLOCK_SIZE || end &lt; start) {</w:t>
      </w:r>
    </w:p>
    <w:p w:rsidR="00437B3A" w:rsidRDefault="00437B3A" w:rsidP="00437B3A">
      <w:pPr>
        <w:pStyle w:val="Code"/>
        <w:autoSpaceDE w:val="0"/>
        <w:autoSpaceDN w:val="0"/>
      </w:pPr>
      <w:r>
        <w:tab/>
      </w:r>
      <w:r>
        <w:tab/>
        <w:t>printf("error: invalid end address\n");</w:t>
      </w:r>
    </w:p>
    <w:p w:rsidR="00437B3A" w:rsidRDefault="00437B3A" w:rsidP="00437B3A">
      <w:pPr>
        <w:pStyle w:val="Code"/>
        <w:autoSpaceDE w:val="0"/>
        <w:autoSpaceDN w:val="0"/>
      </w:pPr>
      <w:r>
        <w:tab/>
      </w:r>
      <w:r>
        <w:tab/>
        <w:t>return 0;</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dump_memory(out, G.block, (int) start, (int) end);</w:t>
      </w:r>
    </w:p>
    <w:p w:rsidR="00437B3A" w:rsidRDefault="00437B3A" w:rsidP="00437B3A">
      <w:pPr>
        <w:pStyle w:val="Code"/>
        <w:autoSpaceDE w:val="0"/>
        <w:autoSpaceDN w:val="0"/>
      </w:pPr>
      <w:r>
        <w:tab/>
        <w:t>return 1;</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int edit_2(FILE *out, ParsedCommand *pc) {</w:t>
      </w:r>
    </w:p>
    <w:p w:rsidR="00437B3A" w:rsidRDefault="00437B3A" w:rsidP="00437B3A">
      <w:pPr>
        <w:pStyle w:val="Code"/>
        <w:autoSpaceDE w:val="0"/>
        <w:autoSpaceDN w:val="0"/>
      </w:pPr>
      <w:r>
        <w:tab/>
        <w:t>unsigned int address;</w:t>
      </w:r>
    </w:p>
    <w:p w:rsidR="00437B3A" w:rsidRDefault="00437B3A" w:rsidP="00437B3A">
      <w:pPr>
        <w:pStyle w:val="Code"/>
        <w:autoSpaceDE w:val="0"/>
        <w:autoSpaceDN w:val="0"/>
      </w:pPr>
      <w:r>
        <w:tab/>
        <w:t>if (!hex_to_uint(pc-&gt;arguments[0], &amp;address) || address &gt;= BLOCK_SIZE) {</w:t>
      </w:r>
    </w:p>
    <w:p w:rsidR="00437B3A" w:rsidRDefault="00437B3A" w:rsidP="00437B3A">
      <w:pPr>
        <w:pStyle w:val="Code"/>
        <w:autoSpaceDE w:val="0"/>
        <w:autoSpaceDN w:val="0"/>
      </w:pPr>
      <w:r>
        <w:tab/>
      </w:r>
      <w:r>
        <w:tab/>
        <w:t>fprintf(out, "error: invalid address\n");</w:t>
      </w:r>
    </w:p>
    <w:p w:rsidR="00437B3A" w:rsidRDefault="00437B3A" w:rsidP="00437B3A">
      <w:pPr>
        <w:pStyle w:val="Code"/>
        <w:autoSpaceDE w:val="0"/>
        <w:autoSpaceDN w:val="0"/>
      </w:pPr>
      <w:r>
        <w:tab/>
      </w:r>
      <w:r>
        <w:tab/>
        <w:t>return 0;</w:t>
      </w:r>
    </w:p>
    <w:p w:rsidR="00437B3A" w:rsidRDefault="00437B3A" w:rsidP="00437B3A">
      <w:pPr>
        <w:pStyle w:val="Code"/>
        <w:autoSpaceDE w:val="0"/>
        <w:autoSpaceDN w:val="0"/>
      </w:pPr>
      <w:r>
        <w:tab/>
        <w:t>}</w:t>
      </w:r>
    </w:p>
    <w:p w:rsidR="00437B3A" w:rsidRDefault="00437B3A" w:rsidP="00437B3A">
      <w:pPr>
        <w:pStyle w:val="Code"/>
        <w:autoSpaceDE w:val="0"/>
        <w:autoSpaceDN w:val="0"/>
      </w:pPr>
      <w:r>
        <w:tab/>
        <w:t>unsigned int value;</w:t>
      </w:r>
    </w:p>
    <w:p w:rsidR="00437B3A" w:rsidRDefault="00437B3A" w:rsidP="00437B3A">
      <w:pPr>
        <w:pStyle w:val="Code"/>
        <w:autoSpaceDE w:val="0"/>
        <w:autoSpaceDN w:val="0"/>
      </w:pPr>
      <w:r>
        <w:tab/>
        <w:t>if (!hex_to_uint(pc-&gt;arguments[1], &amp;value) || value &gt;= 256) {</w:t>
      </w:r>
    </w:p>
    <w:p w:rsidR="00437B3A" w:rsidRDefault="00437B3A" w:rsidP="00437B3A">
      <w:pPr>
        <w:pStyle w:val="Code"/>
        <w:autoSpaceDE w:val="0"/>
        <w:autoSpaceDN w:val="0"/>
      </w:pPr>
      <w:r>
        <w:tab/>
      </w:r>
      <w:r>
        <w:tab/>
        <w:t>fprintf(out, "error: invalid value\n");</w:t>
      </w:r>
    </w:p>
    <w:p w:rsidR="00437B3A" w:rsidRDefault="00437B3A" w:rsidP="00437B3A">
      <w:pPr>
        <w:pStyle w:val="Code"/>
        <w:autoSpaceDE w:val="0"/>
        <w:autoSpaceDN w:val="0"/>
      </w:pPr>
      <w:r>
        <w:tab/>
      </w:r>
      <w:r>
        <w:tab/>
        <w:t>return 0;</w:t>
      </w:r>
    </w:p>
    <w:p w:rsidR="00437B3A" w:rsidRDefault="00437B3A" w:rsidP="00437B3A">
      <w:pPr>
        <w:pStyle w:val="Code"/>
        <w:autoSpaceDE w:val="0"/>
        <w:autoSpaceDN w:val="0"/>
      </w:pPr>
      <w:r>
        <w:tab/>
        <w:t>}</w:t>
      </w:r>
    </w:p>
    <w:p w:rsidR="00437B3A" w:rsidRDefault="00437B3A" w:rsidP="00437B3A">
      <w:pPr>
        <w:pStyle w:val="Code"/>
        <w:autoSpaceDE w:val="0"/>
        <w:autoSpaceDN w:val="0"/>
      </w:pPr>
      <w:r>
        <w:tab/>
        <w:t>set_memory(G.block, address, value);</w:t>
      </w:r>
    </w:p>
    <w:p w:rsidR="00437B3A" w:rsidRDefault="00437B3A" w:rsidP="00437B3A">
      <w:pPr>
        <w:pStyle w:val="Code"/>
        <w:autoSpaceDE w:val="0"/>
        <w:autoSpaceDN w:val="0"/>
      </w:pPr>
    </w:p>
    <w:p w:rsidR="00437B3A" w:rsidRDefault="00437B3A" w:rsidP="00437B3A">
      <w:pPr>
        <w:pStyle w:val="Code"/>
        <w:autoSpaceDE w:val="0"/>
        <w:autoSpaceDN w:val="0"/>
      </w:pPr>
      <w:r>
        <w:tab/>
        <w:t>return 1;</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int fill_3(FILE *out, ParsedCommand *pc) {</w:t>
      </w:r>
    </w:p>
    <w:p w:rsidR="00437B3A" w:rsidRDefault="00437B3A" w:rsidP="00437B3A">
      <w:pPr>
        <w:pStyle w:val="Code"/>
        <w:autoSpaceDE w:val="0"/>
        <w:autoSpaceDN w:val="0"/>
      </w:pPr>
      <w:r>
        <w:tab/>
        <w:t>unsigned int start;</w:t>
      </w:r>
    </w:p>
    <w:p w:rsidR="00437B3A" w:rsidRDefault="00437B3A" w:rsidP="00437B3A">
      <w:pPr>
        <w:pStyle w:val="Code"/>
        <w:autoSpaceDE w:val="0"/>
        <w:autoSpaceDN w:val="0"/>
      </w:pPr>
      <w:r>
        <w:tab/>
        <w:t>if (!hex_to_uint(pc-&gt;arguments[0], &amp;start) || start &gt;= BLOCK_SIZE) {</w:t>
      </w:r>
    </w:p>
    <w:p w:rsidR="00437B3A" w:rsidRDefault="00437B3A" w:rsidP="00437B3A">
      <w:pPr>
        <w:pStyle w:val="Code"/>
        <w:autoSpaceDE w:val="0"/>
        <w:autoSpaceDN w:val="0"/>
      </w:pPr>
      <w:r>
        <w:tab/>
      </w:r>
      <w:r>
        <w:tab/>
        <w:t>fprintf(out, "error: invalid start address\n");</w:t>
      </w:r>
    </w:p>
    <w:p w:rsidR="00437B3A" w:rsidRDefault="00437B3A" w:rsidP="00437B3A">
      <w:pPr>
        <w:pStyle w:val="Code"/>
        <w:autoSpaceDE w:val="0"/>
        <w:autoSpaceDN w:val="0"/>
      </w:pPr>
      <w:r>
        <w:tab/>
      </w:r>
      <w:r>
        <w:tab/>
        <w:t>return 0;</w:t>
      </w:r>
    </w:p>
    <w:p w:rsidR="00437B3A" w:rsidRDefault="00437B3A" w:rsidP="00437B3A">
      <w:pPr>
        <w:pStyle w:val="Code"/>
        <w:autoSpaceDE w:val="0"/>
        <w:autoSpaceDN w:val="0"/>
      </w:pPr>
      <w:r>
        <w:tab/>
        <w:t>}</w:t>
      </w:r>
    </w:p>
    <w:p w:rsidR="00437B3A" w:rsidRDefault="00437B3A" w:rsidP="00437B3A">
      <w:pPr>
        <w:pStyle w:val="Code"/>
        <w:autoSpaceDE w:val="0"/>
        <w:autoSpaceDN w:val="0"/>
      </w:pPr>
      <w:r>
        <w:tab/>
        <w:t>unsigned int end;</w:t>
      </w:r>
    </w:p>
    <w:p w:rsidR="00437B3A" w:rsidRDefault="00437B3A" w:rsidP="00437B3A">
      <w:pPr>
        <w:pStyle w:val="Code"/>
        <w:autoSpaceDE w:val="0"/>
        <w:autoSpaceDN w:val="0"/>
      </w:pPr>
      <w:r>
        <w:tab/>
        <w:t>if (!hex_to_uint(pc-&gt;arguments[1], &amp;end) || end &gt;= BLOCK_SIZE || end &lt; start) {</w:t>
      </w:r>
    </w:p>
    <w:p w:rsidR="00437B3A" w:rsidRDefault="00437B3A" w:rsidP="00437B3A">
      <w:pPr>
        <w:pStyle w:val="Code"/>
        <w:autoSpaceDE w:val="0"/>
        <w:autoSpaceDN w:val="0"/>
      </w:pPr>
      <w:r>
        <w:tab/>
      </w:r>
      <w:r>
        <w:tab/>
        <w:t>fprintf(out, "error: invalid end address\n");</w:t>
      </w:r>
    </w:p>
    <w:p w:rsidR="00437B3A" w:rsidRDefault="00437B3A" w:rsidP="00437B3A">
      <w:pPr>
        <w:pStyle w:val="Code"/>
        <w:autoSpaceDE w:val="0"/>
        <w:autoSpaceDN w:val="0"/>
      </w:pPr>
      <w:r>
        <w:tab/>
      </w:r>
      <w:r>
        <w:tab/>
        <w:t>return 0;</w:t>
      </w:r>
    </w:p>
    <w:p w:rsidR="00437B3A" w:rsidRDefault="00437B3A" w:rsidP="00437B3A">
      <w:pPr>
        <w:pStyle w:val="Code"/>
        <w:autoSpaceDE w:val="0"/>
        <w:autoSpaceDN w:val="0"/>
      </w:pPr>
      <w:r>
        <w:tab/>
        <w:t>}</w:t>
      </w:r>
    </w:p>
    <w:p w:rsidR="00437B3A" w:rsidRDefault="00437B3A" w:rsidP="00437B3A">
      <w:pPr>
        <w:pStyle w:val="Code"/>
        <w:autoSpaceDE w:val="0"/>
        <w:autoSpaceDN w:val="0"/>
      </w:pPr>
      <w:r>
        <w:tab/>
        <w:t>unsigned int value;</w:t>
      </w:r>
    </w:p>
    <w:p w:rsidR="00437B3A" w:rsidRDefault="00437B3A" w:rsidP="00437B3A">
      <w:pPr>
        <w:pStyle w:val="Code"/>
        <w:autoSpaceDE w:val="0"/>
        <w:autoSpaceDN w:val="0"/>
      </w:pPr>
      <w:r>
        <w:tab/>
        <w:t>if (!hex_to_uint(pc-&gt;arguments[2], &amp;value) || value &gt;= 256) {</w:t>
      </w:r>
    </w:p>
    <w:p w:rsidR="00437B3A" w:rsidRDefault="00437B3A" w:rsidP="00437B3A">
      <w:pPr>
        <w:pStyle w:val="Code"/>
        <w:autoSpaceDE w:val="0"/>
        <w:autoSpaceDN w:val="0"/>
      </w:pPr>
      <w:r>
        <w:tab/>
      </w:r>
      <w:r>
        <w:tab/>
        <w:t>fprintf(out, "error: invalid value\n");</w:t>
      </w:r>
    </w:p>
    <w:p w:rsidR="00437B3A" w:rsidRDefault="00437B3A" w:rsidP="00437B3A">
      <w:pPr>
        <w:pStyle w:val="Code"/>
        <w:autoSpaceDE w:val="0"/>
        <w:autoSpaceDN w:val="0"/>
      </w:pPr>
      <w:r>
        <w:tab/>
      </w:r>
      <w:r>
        <w:tab/>
        <w:t>return 0;</w:t>
      </w:r>
    </w:p>
    <w:p w:rsidR="00437B3A" w:rsidRDefault="00437B3A" w:rsidP="00437B3A">
      <w:pPr>
        <w:pStyle w:val="Code"/>
        <w:autoSpaceDE w:val="0"/>
        <w:autoSpaceDN w:val="0"/>
      </w:pPr>
      <w:r>
        <w:tab/>
        <w:t>}</w:t>
      </w:r>
    </w:p>
    <w:p w:rsidR="00437B3A" w:rsidRDefault="00437B3A" w:rsidP="00437B3A">
      <w:pPr>
        <w:pStyle w:val="Code"/>
        <w:autoSpaceDE w:val="0"/>
        <w:autoSpaceDN w:val="0"/>
      </w:pPr>
      <w:r>
        <w:tab/>
        <w:t>fill_memory(G.block, start, end ,value);</w:t>
      </w:r>
    </w:p>
    <w:p w:rsidR="00437B3A" w:rsidRDefault="00437B3A" w:rsidP="00437B3A">
      <w:pPr>
        <w:pStyle w:val="Code"/>
        <w:autoSpaceDE w:val="0"/>
        <w:autoSpaceDN w:val="0"/>
      </w:pPr>
    </w:p>
    <w:p w:rsidR="00437B3A" w:rsidRDefault="00437B3A" w:rsidP="00437B3A">
      <w:pPr>
        <w:pStyle w:val="Code"/>
        <w:autoSpaceDE w:val="0"/>
        <w:autoSpaceDN w:val="0"/>
      </w:pPr>
      <w:r>
        <w:tab/>
        <w:t>return 1;</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int help_0(FILE *out, ParsedCommand *pc) {</w:t>
      </w:r>
    </w:p>
    <w:p w:rsidR="00437B3A" w:rsidRDefault="00437B3A" w:rsidP="00437B3A">
      <w:pPr>
        <w:pStyle w:val="Code"/>
        <w:autoSpaceDE w:val="0"/>
        <w:autoSpaceDN w:val="0"/>
      </w:pPr>
      <w:r>
        <w:tab/>
        <w:t>fprint_help(out);</w:t>
      </w:r>
    </w:p>
    <w:p w:rsidR="00437B3A" w:rsidRDefault="00437B3A" w:rsidP="00437B3A">
      <w:pPr>
        <w:pStyle w:val="Code"/>
        <w:autoSpaceDE w:val="0"/>
        <w:autoSpaceDN w:val="0"/>
      </w:pPr>
      <w:r>
        <w:tab/>
        <w:t>return 1;</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int reset_0(FILE *out, ParsedCommand *pc) {</w:t>
      </w:r>
    </w:p>
    <w:p w:rsidR="00437B3A" w:rsidRDefault="00437B3A" w:rsidP="00437B3A">
      <w:pPr>
        <w:pStyle w:val="Code"/>
        <w:autoSpaceDE w:val="0"/>
        <w:autoSpaceDN w:val="0"/>
      </w:pPr>
      <w:r>
        <w:tab/>
        <w:t>reset_memory(G.block);</w:t>
      </w:r>
    </w:p>
    <w:p w:rsidR="00437B3A" w:rsidRDefault="00437B3A" w:rsidP="00437B3A">
      <w:pPr>
        <w:pStyle w:val="Code"/>
        <w:autoSpaceDE w:val="0"/>
        <w:autoSpaceDN w:val="0"/>
      </w:pPr>
      <w:r>
        <w:tab/>
        <w:t>return 1;</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int opcode_1(FILE *out, ParsedCommand *pc) {</w:t>
      </w:r>
    </w:p>
    <w:p w:rsidR="00437B3A" w:rsidRDefault="00437B3A" w:rsidP="00437B3A">
      <w:pPr>
        <w:pStyle w:val="Code"/>
        <w:autoSpaceDE w:val="0"/>
        <w:autoSpaceDN w:val="0"/>
      </w:pPr>
      <w:r>
        <w:tab/>
        <w:t>unsigned char opcode;</w:t>
      </w:r>
    </w:p>
    <w:p w:rsidR="00437B3A" w:rsidRDefault="00437B3A" w:rsidP="00437B3A">
      <w:pPr>
        <w:pStyle w:val="Code"/>
        <w:autoSpaceDE w:val="0"/>
        <w:autoSpaceDN w:val="0"/>
      </w:pPr>
      <w:r>
        <w:tab/>
        <w:t>if (!find_from_hash_table(G.table, pc-&gt;arguments[0], &amp;opcode)) {</w:t>
      </w:r>
    </w:p>
    <w:p w:rsidR="00437B3A" w:rsidRDefault="00437B3A" w:rsidP="00437B3A">
      <w:pPr>
        <w:pStyle w:val="Code"/>
        <w:autoSpaceDE w:val="0"/>
        <w:autoSpaceDN w:val="0"/>
      </w:pPr>
      <w:r>
        <w:tab/>
      </w:r>
      <w:r>
        <w:tab/>
        <w:t>fprintf(out, "Couldn't find opcode for %s\n", pc-&gt;arguments[0]);</w:t>
      </w:r>
    </w:p>
    <w:p w:rsidR="00437B3A" w:rsidRDefault="00437B3A" w:rsidP="00437B3A">
      <w:pPr>
        <w:pStyle w:val="Code"/>
        <w:autoSpaceDE w:val="0"/>
        <w:autoSpaceDN w:val="0"/>
      </w:pPr>
      <w:r>
        <w:tab/>
      </w:r>
      <w:r>
        <w:tab/>
        <w:t>return 0;</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printf("opcode is %02X\n", opcode);</w:t>
      </w:r>
    </w:p>
    <w:p w:rsidR="00437B3A" w:rsidRDefault="00437B3A" w:rsidP="00437B3A">
      <w:pPr>
        <w:pStyle w:val="Code"/>
        <w:autoSpaceDE w:val="0"/>
        <w:autoSpaceDN w:val="0"/>
      </w:pPr>
      <w:r>
        <w:tab/>
        <w:t>return 1;</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int opcodelist_0(FILE *out, ParsedCommand *pc) {</w:t>
      </w:r>
    </w:p>
    <w:p w:rsidR="00437B3A" w:rsidRDefault="00437B3A" w:rsidP="00437B3A">
      <w:pPr>
        <w:pStyle w:val="Code"/>
        <w:autoSpaceDE w:val="0"/>
        <w:autoSpaceDN w:val="0"/>
      </w:pPr>
      <w:r>
        <w:tab/>
        <w:t>fprint_hash_table(out, G.table);</w:t>
      </w:r>
    </w:p>
    <w:p w:rsidR="00437B3A" w:rsidRDefault="00437B3A" w:rsidP="00437B3A">
      <w:pPr>
        <w:pStyle w:val="Code"/>
        <w:autoSpaceDE w:val="0"/>
        <w:autoSpaceDN w:val="0"/>
      </w:pPr>
      <w:r>
        <w:tab/>
        <w:t>return 1;</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int type_1(FILE *out, ParsedCommand *pc) {</w:t>
      </w:r>
    </w:p>
    <w:p w:rsidR="00437B3A" w:rsidRDefault="00437B3A" w:rsidP="00437B3A">
      <w:pPr>
        <w:pStyle w:val="Code"/>
        <w:autoSpaceDE w:val="0"/>
        <w:autoSpaceDN w:val="0"/>
      </w:pPr>
      <w:r>
        <w:tab/>
        <w:t>fprint_file(out, pc-&gt;arguments[0]);</w:t>
      </w:r>
    </w:p>
    <w:p w:rsidR="00437B3A" w:rsidRDefault="00437B3A" w:rsidP="00437B3A">
      <w:pPr>
        <w:pStyle w:val="Code"/>
        <w:autoSpaceDE w:val="0"/>
        <w:autoSpaceDN w:val="0"/>
      </w:pPr>
      <w:r>
        <w:tab/>
        <w:t>return 1;</w:t>
      </w:r>
    </w:p>
    <w:p w:rsidR="00437B3A" w:rsidRDefault="00437B3A" w:rsidP="00437B3A">
      <w:pPr>
        <w:pStyle w:val="Code"/>
        <w:autoSpaceDE w:val="0"/>
        <w:autoSpaceDN w:val="0"/>
      </w:pPr>
      <w:r>
        <w:lastRenderedPageBreak/>
        <w:t>}</w:t>
      </w:r>
    </w:p>
    <w:p w:rsidR="00437B3A" w:rsidRDefault="00437B3A" w:rsidP="00437B3A">
      <w:pPr>
        <w:pStyle w:val="Code"/>
        <w:autoSpaceDE w:val="0"/>
        <w:autoSpaceDN w:val="0"/>
      </w:pPr>
      <w:r>
        <w:t>#include "memory.h"</w:t>
      </w:r>
    </w:p>
    <w:p w:rsidR="00437B3A" w:rsidRDefault="00437B3A" w:rsidP="00437B3A">
      <w:pPr>
        <w:pStyle w:val="Code"/>
        <w:autoSpaceDE w:val="0"/>
        <w:autoSpaceDN w:val="0"/>
      </w:pPr>
      <w:r>
        <w:t>#include &lt;assert.h&gt;</w:t>
      </w:r>
    </w:p>
    <w:p w:rsidR="00437B3A" w:rsidRDefault="00437B3A" w:rsidP="00437B3A">
      <w:pPr>
        <w:pStyle w:val="Code"/>
        <w:autoSpaceDE w:val="0"/>
        <w:autoSpaceDN w:val="0"/>
      </w:pPr>
      <w:r>
        <w:t>#include &lt;stdio.h&gt;</w:t>
      </w:r>
    </w:p>
    <w:p w:rsidR="00437B3A" w:rsidRDefault="00437B3A" w:rsidP="00437B3A">
      <w:pPr>
        <w:pStyle w:val="Code"/>
        <w:autoSpaceDE w:val="0"/>
        <w:autoSpaceDN w:val="0"/>
      </w:pPr>
      <w:r>
        <w:t>#include &lt;stdlib.h&gt;</w:t>
      </w:r>
    </w:p>
    <w:p w:rsidR="00437B3A" w:rsidRDefault="00437B3A" w:rsidP="00437B3A">
      <w:pPr>
        <w:pStyle w:val="Code"/>
        <w:autoSpaceDE w:val="0"/>
        <w:autoSpaceDN w:val="0"/>
      </w:pPr>
    </w:p>
    <w:p w:rsidR="00437B3A" w:rsidRDefault="00437B3A" w:rsidP="00437B3A">
      <w:pPr>
        <w:pStyle w:val="Code"/>
        <w:autoSpaceDE w:val="0"/>
        <w:autoSpaceDN w:val="0"/>
      </w:pPr>
      <w:r>
        <w:t>/* Recall this definition</w:t>
      </w:r>
    </w:p>
    <w:p w:rsidR="00437B3A" w:rsidRDefault="00437B3A" w:rsidP="00437B3A">
      <w:pPr>
        <w:pStyle w:val="Code"/>
        <w:autoSpaceDE w:val="0"/>
        <w:autoSpaceDN w:val="0"/>
      </w:pPr>
      <w:r>
        <w:t>struct Block {</w:t>
      </w:r>
    </w:p>
    <w:p w:rsidR="00437B3A" w:rsidRDefault="00437B3A" w:rsidP="00437B3A">
      <w:pPr>
        <w:pStyle w:val="Code"/>
        <w:autoSpaceDE w:val="0"/>
        <w:autoSpaceDN w:val="0"/>
      </w:pPr>
      <w:r>
        <w:tab/>
        <w:t>unsigned char data[BLOCK_SIZE];</w:t>
      </w:r>
    </w:p>
    <w:p w:rsidR="00437B3A" w:rsidRDefault="00437B3A" w:rsidP="00437B3A">
      <w:pPr>
        <w:pStyle w:val="Code"/>
        <w:autoSpaceDE w:val="0"/>
        <w:autoSpaceDN w:val="0"/>
      </w:pPr>
      <w:r>
        <w:tab/>
        <w:t>int current;</w:t>
      </w:r>
    </w:p>
    <w:p w:rsidR="00437B3A" w:rsidRDefault="00437B3A" w:rsidP="00437B3A">
      <w:pPr>
        <w:pStyle w:val="Code"/>
        <w:autoSpaceDE w:val="0"/>
        <w:autoSpaceDN w:val="0"/>
      </w:pPr>
      <w:r>
        <w:t>}</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#ifdef TEST</w:t>
      </w:r>
    </w:p>
    <w:p w:rsidR="00437B3A" w:rsidRDefault="00437B3A" w:rsidP="00437B3A">
      <w:pPr>
        <w:pStyle w:val="Code"/>
        <w:autoSpaceDE w:val="0"/>
        <w:autoSpaceDN w:val="0"/>
      </w:pPr>
      <w:r>
        <w:t>// Manual unit test for this module</w:t>
      </w:r>
    </w:p>
    <w:p w:rsidR="00437B3A" w:rsidRDefault="00437B3A" w:rsidP="00437B3A">
      <w:pPr>
        <w:pStyle w:val="Code"/>
        <w:autoSpaceDE w:val="0"/>
        <w:autoSpaceDN w:val="0"/>
      </w:pPr>
      <w:r>
        <w:t>// Refer to the README for testing instructions</w:t>
      </w:r>
    </w:p>
    <w:p w:rsidR="00437B3A" w:rsidRDefault="00437B3A" w:rsidP="00437B3A">
      <w:pPr>
        <w:pStyle w:val="Code"/>
        <w:autoSpaceDE w:val="0"/>
        <w:autoSpaceDN w:val="0"/>
      </w:pPr>
      <w:r>
        <w:t>int main(void) {</w:t>
      </w:r>
    </w:p>
    <w:p w:rsidR="00437B3A" w:rsidRDefault="00437B3A" w:rsidP="00437B3A">
      <w:pPr>
        <w:pStyle w:val="Code"/>
        <w:autoSpaceDE w:val="0"/>
        <w:autoSpaceDN w:val="0"/>
      </w:pPr>
      <w:r>
        <w:tab/>
        <w:t>Block *block = new_memory_block();</w:t>
      </w:r>
    </w:p>
    <w:p w:rsidR="00437B3A" w:rsidRDefault="00437B3A" w:rsidP="00437B3A">
      <w:pPr>
        <w:pStyle w:val="Code"/>
        <w:autoSpaceDE w:val="0"/>
        <w:autoSpaceDN w:val="0"/>
      </w:pPr>
    </w:p>
    <w:p w:rsidR="00437B3A" w:rsidRDefault="00437B3A" w:rsidP="00437B3A">
      <w:pPr>
        <w:pStyle w:val="Code"/>
        <w:autoSpaceDE w:val="0"/>
        <w:autoSpaceDN w:val="0"/>
      </w:pPr>
      <w:r>
        <w:tab/>
        <w:t>for (int i = 0; i &lt; BLOCK_SIZE; ++i)</w:t>
      </w:r>
    </w:p>
    <w:p w:rsidR="00437B3A" w:rsidRDefault="00437B3A" w:rsidP="00437B3A">
      <w:pPr>
        <w:pStyle w:val="Code"/>
        <w:autoSpaceDE w:val="0"/>
        <w:autoSpaceDN w:val="0"/>
      </w:pPr>
      <w:r>
        <w:tab/>
      </w:r>
      <w:r>
        <w:tab/>
        <w:t>set_memory(block, i, i % 256);</w:t>
      </w:r>
    </w:p>
    <w:p w:rsidR="00437B3A" w:rsidRDefault="00437B3A" w:rsidP="00437B3A">
      <w:pPr>
        <w:pStyle w:val="Code"/>
        <w:autoSpaceDE w:val="0"/>
        <w:autoSpaceDN w:val="0"/>
      </w:pPr>
    </w:p>
    <w:p w:rsidR="00437B3A" w:rsidRDefault="00437B3A" w:rsidP="00437B3A">
      <w:pPr>
        <w:pStyle w:val="Code"/>
        <w:autoSpaceDE w:val="0"/>
        <w:autoSpaceDN w:val="0"/>
      </w:pPr>
      <w:r>
        <w:tab/>
        <w:t>printf("Dump Test\n");</w:t>
      </w:r>
    </w:p>
    <w:p w:rsidR="00437B3A" w:rsidRDefault="00437B3A" w:rsidP="00437B3A">
      <w:pPr>
        <w:pStyle w:val="Code"/>
        <w:autoSpaceDE w:val="0"/>
        <w:autoSpaceDN w:val="0"/>
      </w:pPr>
      <w:r>
        <w:tab/>
        <w:t>for (int i = 0; i &lt; 2; ++i)</w:t>
      </w:r>
    </w:p>
    <w:p w:rsidR="00437B3A" w:rsidRDefault="00437B3A" w:rsidP="00437B3A">
      <w:pPr>
        <w:pStyle w:val="Code"/>
        <w:autoSpaceDE w:val="0"/>
        <w:autoSpaceDN w:val="0"/>
      </w:pPr>
      <w:r>
        <w:tab/>
      </w:r>
      <w:r>
        <w:tab/>
        <w:t>dump_memory(stdout, block, -1, -1);</w:t>
      </w:r>
    </w:p>
    <w:p w:rsidR="00437B3A" w:rsidRDefault="00437B3A" w:rsidP="00437B3A">
      <w:pPr>
        <w:pStyle w:val="Code"/>
        <w:autoSpaceDE w:val="0"/>
        <w:autoSpaceDN w:val="0"/>
      </w:pPr>
    </w:p>
    <w:p w:rsidR="00437B3A" w:rsidRDefault="00437B3A" w:rsidP="00437B3A">
      <w:pPr>
        <w:pStyle w:val="Code"/>
        <w:autoSpaceDE w:val="0"/>
        <w:autoSpaceDN w:val="0"/>
      </w:pPr>
      <w:r>
        <w:tab/>
        <w:t>printf("\nDump Range &amp; Offset Test\n");</w:t>
      </w:r>
    </w:p>
    <w:p w:rsidR="00437B3A" w:rsidRDefault="00437B3A" w:rsidP="00437B3A">
      <w:pPr>
        <w:pStyle w:val="Code"/>
        <w:autoSpaceDE w:val="0"/>
        <w:autoSpaceDN w:val="0"/>
      </w:pPr>
      <w:r>
        <w:tab/>
        <w:t>dump_memory(stdout, block, 23, 48);</w:t>
      </w:r>
    </w:p>
    <w:p w:rsidR="00437B3A" w:rsidRDefault="00437B3A" w:rsidP="00437B3A">
      <w:pPr>
        <w:pStyle w:val="Code"/>
        <w:autoSpaceDE w:val="0"/>
        <w:autoSpaceDN w:val="0"/>
      </w:pPr>
      <w:r>
        <w:tab/>
        <w:t>for (int i = 0; i &lt; 2; ++i)</w:t>
      </w:r>
    </w:p>
    <w:p w:rsidR="00437B3A" w:rsidRDefault="00437B3A" w:rsidP="00437B3A">
      <w:pPr>
        <w:pStyle w:val="Code"/>
        <w:autoSpaceDE w:val="0"/>
        <w:autoSpaceDN w:val="0"/>
      </w:pPr>
      <w:r>
        <w:tab/>
      </w:r>
      <w:r>
        <w:tab/>
        <w:t>dump_memory(stdout, block, -1, -1);</w:t>
      </w:r>
    </w:p>
    <w:p w:rsidR="00437B3A" w:rsidRDefault="00437B3A" w:rsidP="00437B3A">
      <w:pPr>
        <w:pStyle w:val="Code"/>
        <w:autoSpaceDE w:val="0"/>
        <w:autoSpaceDN w:val="0"/>
      </w:pPr>
    </w:p>
    <w:p w:rsidR="00437B3A" w:rsidRDefault="00437B3A" w:rsidP="00437B3A">
      <w:pPr>
        <w:pStyle w:val="Code"/>
        <w:autoSpaceDE w:val="0"/>
        <w:autoSpaceDN w:val="0"/>
      </w:pPr>
      <w:r>
        <w:tab/>
        <w:t>printf("\nOverflow Test\n");</w:t>
      </w:r>
    </w:p>
    <w:p w:rsidR="00437B3A" w:rsidRDefault="00437B3A" w:rsidP="00437B3A">
      <w:pPr>
        <w:pStyle w:val="Code"/>
        <w:autoSpaceDE w:val="0"/>
        <w:autoSpaceDN w:val="0"/>
      </w:pPr>
      <w:r>
        <w:tab/>
        <w:t>dump_memory(stdout, block, BLOCK_SIZE - 4, -1);</w:t>
      </w:r>
    </w:p>
    <w:p w:rsidR="00437B3A" w:rsidRDefault="00437B3A" w:rsidP="00437B3A">
      <w:pPr>
        <w:pStyle w:val="Code"/>
        <w:autoSpaceDE w:val="0"/>
        <w:autoSpaceDN w:val="0"/>
      </w:pPr>
      <w:r>
        <w:tab/>
        <w:t>for (int i = 0; i &lt; 2; ++i)</w:t>
      </w:r>
    </w:p>
    <w:p w:rsidR="00437B3A" w:rsidRDefault="00437B3A" w:rsidP="00437B3A">
      <w:pPr>
        <w:pStyle w:val="Code"/>
        <w:autoSpaceDE w:val="0"/>
        <w:autoSpaceDN w:val="0"/>
      </w:pPr>
      <w:r>
        <w:tab/>
      </w:r>
      <w:r>
        <w:tab/>
        <w:t>dump_memory(stdout, block, -1, -1);</w:t>
      </w:r>
    </w:p>
    <w:p w:rsidR="00437B3A" w:rsidRDefault="00437B3A" w:rsidP="00437B3A">
      <w:pPr>
        <w:pStyle w:val="Code"/>
        <w:autoSpaceDE w:val="0"/>
        <w:autoSpaceDN w:val="0"/>
      </w:pPr>
    </w:p>
    <w:p w:rsidR="00437B3A" w:rsidRDefault="00437B3A" w:rsidP="00437B3A">
      <w:pPr>
        <w:pStyle w:val="Code"/>
        <w:autoSpaceDE w:val="0"/>
        <w:autoSpaceDN w:val="0"/>
      </w:pPr>
      <w:r>
        <w:tab/>
        <w:t>printf("\nRange &amp; Overflow Test\n");</w:t>
      </w:r>
    </w:p>
    <w:p w:rsidR="00437B3A" w:rsidRDefault="00437B3A" w:rsidP="00437B3A">
      <w:pPr>
        <w:pStyle w:val="Code"/>
        <w:autoSpaceDE w:val="0"/>
        <w:autoSpaceDN w:val="0"/>
      </w:pPr>
      <w:r>
        <w:tab/>
        <w:t>dump_memory(stdout, block, 0xFFFD7, 0xFFFE0);</w:t>
      </w:r>
    </w:p>
    <w:p w:rsidR="00437B3A" w:rsidRDefault="00437B3A" w:rsidP="00437B3A">
      <w:pPr>
        <w:pStyle w:val="Code"/>
        <w:autoSpaceDE w:val="0"/>
        <w:autoSpaceDN w:val="0"/>
      </w:pPr>
      <w:r>
        <w:tab/>
        <w:t>for (int i = 0; i &lt; 2; ++i)</w:t>
      </w:r>
    </w:p>
    <w:p w:rsidR="00437B3A" w:rsidRDefault="00437B3A" w:rsidP="00437B3A">
      <w:pPr>
        <w:pStyle w:val="Code"/>
        <w:autoSpaceDE w:val="0"/>
        <w:autoSpaceDN w:val="0"/>
      </w:pPr>
      <w:r>
        <w:tab/>
      </w:r>
      <w:r>
        <w:tab/>
        <w:t>dump_memory(stdout, block, -1, -1);</w:t>
      </w:r>
    </w:p>
    <w:p w:rsidR="00437B3A" w:rsidRDefault="00437B3A" w:rsidP="00437B3A">
      <w:pPr>
        <w:pStyle w:val="Code"/>
        <w:autoSpaceDE w:val="0"/>
        <w:autoSpaceDN w:val="0"/>
      </w:pPr>
    </w:p>
    <w:p w:rsidR="00437B3A" w:rsidRDefault="00437B3A" w:rsidP="00437B3A">
      <w:pPr>
        <w:pStyle w:val="Code"/>
        <w:autoSpaceDE w:val="0"/>
        <w:autoSpaceDN w:val="0"/>
      </w:pPr>
      <w:r>
        <w:tab/>
        <w:t>printf("\nReset Test\n");</w:t>
      </w:r>
    </w:p>
    <w:p w:rsidR="00437B3A" w:rsidRDefault="00437B3A" w:rsidP="00437B3A">
      <w:pPr>
        <w:pStyle w:val="Code"/>
        <w:autoSpaceDE w:val="0"/>
        <w:autoSpaceDN w:val="0"/>
      </w:pPr>
      <w:r>
        <w:tab/>
        <w:t>reset_memory(block);</w:t>
      </w:r>
    </w:p>
    <w:p w:rsidR="00437B3A" w:rsidRDefault="00437B3A" w:rsidP="00437B3A">
      <w:pPr>
        <w:pStyle w:val="Code"/>
        <w:autoSpaceDE w:val="0"/>
        <w:autoSpaceDN w:val="0"/>
      </w:pPr>
      <w:r>
        <w:tab/>
        <w:t>for (int i = 0; i &lt; 2; ++i)</w:t>
      </w:r>
    </w:p>
    <w:p w:rsidR="00437B3A" w:rsidRDefault="00437B3A" w:rsidP="00437B3A">
      <w:pPr>
        <w:pStyle w:val="Code"/>
        <w:autoSpaceDE w:val="0"/>
        <w:autoSpaceDN w:val="0"/>
      </w:pPr>
      <w:r>
        <w:tab/>
      </w:r>
      <w:r>
        <w:tab/>
        <w:t>dump_memory(stdout, block, -1, -1);</w:t>
      </w:r>
    </w:p>
    <w:p w:rsidR="00437B3A" w:rsidRDefault="00437B3A" w:rsidP="00437B3A">
      <w:pPr>
        <w:pStyle w:val="Code"/>
        <w:autoSpaceDE w:val="0"/>
        <w:autoSpaceDN w:val="0"/>
      </w:pPr>
    </w:p>
    <w:p w:rsidR="00437B3A" w:rsidRDefault="00437B3A" w:rsidP="00437B3A">
      <w:pPr>
        <w:pStyle w:val="Code"/>
        <w:autoSpaceDE w:val="0"/>
        <w:autoSpaceDN w:val="0"/>
      </w:pPr>
      <w:r>
        <w:tab/>
        <w:t>free(block);</w:t>
      </w:r>
    </w:p>
    <w:p w:rsidR="00437B3A" w:rsidRDefault="00437B3A" w:rsidP="00437B3A">
      <w:pPr>
        <w:pStyle w:val="Code"/>
        <w:autoSpaceDE w:val="0"/>
        <w:autoSpaceDN w:val="0"/>
      </w:pPr>
    </w:p>
    <w:p w:rsidR="00437B3A" w:rsidRDefault="00437B3A" w:rsidP="00437B3A">
      <w:pPr>
        <w:pStyle w:val="Code"/>
        <w:autoSpaceDE w:val="0"/>
        <w:autoSpaceDN w:val="0"/>
      </w:pPr>
      <w:r>
        <w:tab/>
        <w:t>return 0;</w:t>
      </w:r>
    </w:p>
    <w:p w:rsidR="00437B3A" w:rsidRDefault="00437B3A" w:rsidP="00437B3A">
      <w:pPr>
        <w:pStyle w:val="Code"/>
        <w:autoSpaceDE w:val="0"/>
        <w:autoSpaceDN w:val="0"/>
      </w:pPr>
      <w:r>
        <w:t>}</w:t>
      </w:r>
    </w:p>
    <w:p w:rsidR="00437B3A" w:rsidRDefault="00437B3A" w:rsidP="00437B3A">
      <w:pPr>
        <w:pStyle w:val="Code"/>
        <w:autoSpaceDE w:val="0"/>
        <w:autoSpaceDN w:val="0"/>
      </w:pPr>
      <w:r>
        <w:t>#endif</w:t>
      </w:r>
    </w:p>
    <w:p w:rsidR="00437B3A" w:rsidRDefault="00437B3A" w:rsidP="00437B3A">
      <w:pPr>
        <w:pStyle w:val="Code"/>
        <w:autoSpaceDE w:val="0"/>
        <w:autoSpaceDN w:val="0"/>
      </w:pPr>
    </w:p>
    <w:p w:rsidR="00437B3A" w:rsidRDefault="00437B3A" w:rsidP="00437B3A">
      <w:pPr>
        <w:pStyle w:val="Code"/>
        <w:autoSpaceDE w:val="0"/>
        <w:autoSpaceDN w:val="0"/>
      </w:pPr>
      <w:r>
        <w:t>// Make sure to free after use!</w:t>
      </w:r>
    </w:p>
    <w:p w:rsidR="00437B3A" w:rsidRDefault="00437B3A" w:rsidP="00437B3A">
      <w:pPr>
        <w:pStyle w:val="Code"/>
        <w:autoSpaceDE w:val="0"/>
        <w:autoSpaceDN w:val="0"/>
      </w:pPr>
      <w:r>
        <w:t>Block *new_memory_block() {</w:t>
      </w:r>
    </w:p>
    <w:p w:rsidR="00437B3A" w:rsidRDefault="00437B3A" w:rsidP="00437B3A">
      <w:pPr>
        <w:pStyle w:val="Code"/>
        <w:autoSpaceDE w:val="0"/>
        <w:autoSpaceDN w:val="0"/>
      </w:pPr>
      <w:r>
        <w:tab/>
        <w:t>Block *block = malloc(sizeof(Block));</w:t>
      </w:r>
    </w:p>
    <w:p w:rsidR="00437B3A" w:rsidRDefault="00437B3A" w:rsidP="00437B3A">
      <w:pPr>
        <w:pStyle w:val="Code"/>
        <w:autoSpaceDE w:val="0"/>
        <w:autoSpaceDN w:val="0"/>
      </w:pPr>
      <w:r>
        <w:tab/>
        <w:t>for (int i = 0; i &lt; BLOCK_SIZE; ++i)</w:t>
      </w:r>
    </w:p>
    <w:p w:rsidR="00437B3A" w:rsidRDefault="00437B3A" w:rsidP="00437B3A">
      <w:pPr>
        <w:pStyle w:val="Code"/>
        <w:autoSpaceDE w:val="0"/>
        <w:autoSpaceDN w:val="0"/>
      </w:pPr>
      <w:r>
        <w:tab/>
      </w:r>
      <w:r>
        <w:tab/>
        <w:t>block-&gt;data[i] = '\0';</w:t>
      </w:r>
    </w:p>
    <w:p w:rsidR="00437B3A" w:rsidRDefault="00437B3A" w:rsidP="00437B3A">
      <w:pPr>
        <w:pStyle w:val="Code"/>
        <w:autoSpaceDE w:val="0"/>
        <w:autoSpaceDN w:val="0"/>
      </w:pPr>
      <w:r>
        <w:tab/>
        <w:t>block-&gt;current = 0;</w:t>
      </w:r>
    </w:p>
    <w:p w:rsidR="00437B3A" w:rsidRDefault="00437B3A" w:rsidP="00437B3A">
      <w:pPr>
        <w:pStyle w:val="Code"/>
        <w:autoSpaceDE w:val="0"/>
        <w:autoSpaceDN w:val="0"/>
      </w:pPr>
      <w:r>
        <w:tab/>
      </w:r>
    </w:p>
    <w:p w:rsidR="00437B3A" w:rsidRDefault="00437B3A" w:rsidP="00437B3A">
      <w:pPr>
        <w:pStyle w:val="Code"/>
        <w:autoSpaceDE w:val="0"/>
        <w:autoSpaceDN w:val="0"/>
      </w:pPr>
      <w:r>
        <w:tab/>
        <w:t>return block;</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void set_memory(Block *block, int location, unsigned char value) {</w:t>
      </w:r>
    </w:p>
    <w:p w:rsidR="00437B3A" w:rsidRDefault="00437B3A" w:rsidP="00437B3A">
      <w:pPr>
        <w:pStyle w:val="Code"/>
        <w:autoSpaceDE w:val="0"/>
        <w:autoSpaceDN w:val="0"/>
      </w:pPr>
      <w:r>
        <w:tab/>
        <w:t>block-&gt;data[location] = value;</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void fill_memory(Block *block, int start, int end, unsigned char value) {</w:t>
      </w:r>
    </w:p>
    <w:p w:rsidR="00437B3A" w:rsidRDefault="00437B3A" w:rsidP="00437B3A">
      <w:pPr>
        <w:pStyle w:val="Code"/>
        <w:autoSpaceDE w:val="0"/>
        <w:autoSpaceDN w:val="0"/>
      </w:pPr>
      <w:r>
        <w:lastRenderedPageBreak/>
        <w:tab/>
        <w:t>// Inclusive, Namgyu's exception rules</w:t>
      </w:r>
    </w:p>
    <w:p w:rsidR="00437B3A" w:rsidRDefault="00437B3A" w:rsidP="00437B3A">
      <w:pPr>
        <w:pStyle w:val="Code"/>
        <w:autoSpaceDE w:val="0"/>
        <w:autoSpaceDN w:val="0"/>
      </w:pPr>
    </w:p>
    <w:p w:rsidR="00437B3A" w:rsidRDefault="00437B3A" w:rsidP="00437B3A">
      <w:pPr>
        <w:pStyle w:val="Code"/>
        <w:autoSpaceDE w:val="0"/>
        <w:autoSpaceDN w:val="0"/>
      </w:pPr>
      <w:r>
        <w:tab/>
        <w:t>if (start &lt; 0) start = 0;</w:t>
      </w:r>
    </w:p>
    <w:p w:rsidR="00437B3A" w:rsidRDefault="00437B3A" w:rsidP="00437B3A">
      <w:pPr>
        <w:pStyle w:val="Code"/>
        <w:autoSpaceDE w:val="0"/>
        <w:autoSpaceDN w:val="0"/>
      </w:pPr>
      <w:r>
        <w:tab/>
        <w:t>if (BLOCK_SIZE &lt;= end) end = BLOCK_SIZE - 1;</w:t>
      </w:r>
    </w:p>
    <w:p w:rsidR="00437B3A" w:rsidRDefault="00437B3A" w:rsidP="00437B3A">
      <w:pPr>
        <w:pStyle w:val="Code"/>
        <w:autoSpaceDE w:val="0"/>
        <w:autoSpaceDN w:val="0"/>
      </w:pPr>
    </w:p>
    <w:p w:rsidR="00437B3A" w:rsidRDefault="00437B3A" w:rsidP="00437B3A">
      <w:pPr>
        <w:pStyle w:val="Code"/>
        <w:autoSpaceDE w:val="0"/>
        <w:autoSpaceDN w:val="0"/>
      </w:pPr>
      <w:r>
        <w:tab/>
        <w:t>for (int i = start; i &lt;= end; i ++)</w:t>
      </w:r>
    </w:p>
    <w:p w:rsidR="00437B3A" w:rsidRDefault="00437B3A" w:rsidP="00437B3A">
      <w:pPr>
        <w:pStyle w:val="Code"/>
        <w:autoSpaceDE w:val="0"/>
        <w:autoSpaceDN w:val="0"/>
      </w:pPr>
      <w:r>
        <w:tab/>
      </w:r>
      <w:r>
        <w:tab/>
        <w:t>block-&gt;data[i] = value;</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inline void fprint_digit(FILE *out, int i) {</w:t>
      </w:r>
    </w:p>
    <w:p w:rsidR="00437B3A" w:rsidRDefault="00437B3A" w:rsidP="00437B3A">
      <w:pPr>
        <w:pStyle w:val="Code"/>
        <w:autoSpaceDE w:val="0"/>
        <w:autoSpaceDN w:val="0"/>
      </w:pPr>
      <w:r>
        <w:tab/>
        <w:t>int digit_34 = i / 16 % 256;</w:t>
      </w:r>
    </w:p>
    <w:p w:rsidR="00437B3A" w:rsidRDefault="00437B3A" w:rsidP="00437B3A">
      <w:pPr>
        <w:pStyle w:val="Code"/>
        <w:autoSpaceDE w:val="0"/>
        <w:autoSpaceDN w:val="0"/>
      </w:pPr>
      <w:r>
        <w:tab/>
        <w:t>int digit_12 = i / 4096; assert(digit_12 &lt; 256);</w:t>
      </w:r>
    </w:p>
    <w:p w:rsidR="00437B3A" w:rsidRDefault="00437B3A" w:rsidP="00437B3A">
      <w:pPr>
        <w:pStyle w:val="Code"/>
        <w:autoSpaceDE w:val="0"/>
        <w:autoSpaceDN w:val="0"/>
      </w:pPr>
      <w:r>
        <w:tab/>
        <w:t>fprintf(out, "%02X%02X0 ", digit_12, digit_34);</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 xml:space="preserve">static inline void fprint_data_hex(FILE *out, Block *block, </w:t>
      </w:r>
    </w:p>
    <w:p w:rsidR="00437B3A" w:rsidRDefault="00437B3A" w:rsidP="00437B3A">
      <w:pPr>
        <w:pStyle w:val="Code"/>
        <w:autoSpaceDE w:val="0"/>
        <w:autoSpaceDN w:val="0"/>
      </w:pPr>
      <w:r>
        <w:tab/>
      </w:r>
      <w:r>
        <w:tab/>
        <w:t xml:space="preserve">                          int start, int end, int base_index) {</w:t>
      </w:r>
    </w:p>
    <w:p w:rsidR="00437B3A" w:rsidRDefault="00437B3A" w:rsidP="00437B3A">
      <w:pPr>
        <w:pStyle w:val="Code"/>
        <w:autoSpaceDE w:val="0"/>
        <w:autoSpaceDN w:val="0"/>
      </w:pPr>
      <w:r>
        <w:tab/>
        <w:t>for (int i = 0; i &lt; 16; ++i) {</w:t>
      </w:r>
    </w:p>
    <w:p w:rsidR="00437B3A" w:rsidRDefault="00437B3A" w:rsidP="00437B3A">
      <w:pPr>
        <w:pStyle w:val="Code"/>
        <w:autoSpaceDE w:val="0"/>
        <w:autoSpaceDN w:val="0"/>
      </w:pPr>
      <w:r>
        <w:tab/>
      </w:r>
      <w:r>
        <w:tab/>
        <w:t>int index = base_index + i;</w:t>
      </w:r>
    </w:p>
    <w:p w:rsidR="00437B3A" w:rsidRDefault="00437B3A" w:rsidP="00437B3A">
      <w:pPr>
        <w:pStyle w:val="Code"/>
        <w:autoSpaceDE w:val="0"/>
        <w:autoSpaceDN w:val="0"/>
      </w:pPr>
      <w:r>
        <w:tab/>
      </w:r>
      <w:r>
        <w:tab/>
        <w:t>int value = block-&gt;data[index];</w:t>
      </w:r>
    </w:p>
    <w:p w:rsidR="00437B3A" w:rsidRDefault="00437B3A" w:rsidP="00437B3A">
      <w:pPr>
        <w:pStyle w:val="Code"/>
        <w:autoSpaceDE w:val="0"/>
        <w:autoSpaceDN w:val="0"/>
      </w:pPr>
    </w:p>
    <w:p w:rsidR="00437B3A" w:rsidRDefault="00437B3A" w:rsidP="00437B3A">
      <w:pPr>
        <w:pStyle w:val="Code"/>
        <w:autoSpaceDE w:val="0"/>
        <w:autoSpaceDN w:val="0"/>
      </w:pPr>
      <w:r>
        <w:tab/>
      </w:r>
      <w:r>
        <w:tab/>
        <w:t>if (start &lt;= index &amp;&amp; index &lt;= end)</w:t>
      </w:r>
    </w:p>
    <w:p w:rsidR="00437B3A" w:rsidRDefault="00437B3A" w:rsidP="00437B3A">
      <w:pPr>
        <w:pStyle w:val="Code"/>
        <w:autoSpaceDE w:val="0"/>
        <w:autoSpaceDN w:val="0"/>
      </w:pPr>
      <w:r>
        <w:tab/>
      </w:r>
      <w:r>
        <w:tab/>
      </w:r>
      <w:r>
        <w:tab/>
        <w:t>fprintf(out, "%02X ", value);</w:t>
      </w:r>
    </w:p>
    <w:p w:rsidR="00437B3A" w:rsidRDefault="00437B3A" w:rsidP="00437B3A">
      <w:pPr>
        <w:pStyle w:val="Code"/>
        <w:autoSpaceDE w:val="0"/>
        <w:autoSpaceDN w:val="0"/>
      </w:pPr>
      <w:r>
        <w:tab/>
      </w:r>
      <w:r>
        <w:tab/>
        <w:t>else</w:t>
      </w:r>
    </w:p>
    <w:p w:rsidR="00437B3A" w:rsidRDefault="00437B3A" w:rsidP="00437B3A">
      <w:pPr>
        <w:pStyle w:val="Code"/>
        <w:autoSpaceDE w:val="0"/>
        <w:autoSpaceDN w:val="0"/>
      </w:pPr>
      <w:r>
        <w:tab/>
      </w:r>
      <w:r>
        <w:tab/>
      </w:r>
      <w:r>
        <w:tab/>
        <w:t>fprintf(out, "   ");</w:t>
      </w:r>
    </w:p>
    <w:p w:rsidR="00437B3A" w:rsidRDefault="00437B3A" w:rsidP="00437B3A">
      <w:pPr>
        <w:pStyle w:val="Code"/>
        <w:autoSpaceDE w:val="0"/>
        <w:autoSpaceDN w:val="0"/>
      </w:pPr>
      <w:r>
        <w:tab/>
        <w:t>}</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inline void fprint_data_char(FILE *out, Block *block,</w:t>
      </w:r>
    </w:p>
    <w:p w:rsidR="00437B3A" w:rsidRDefault="00437B3A" w:rsidP="00437B3A">
      <w:pPr>
        <w:pStyle w:val="Code"/>
        <w:autoSpaceDE w:val="0"/>
        <w:autoSpaceDN w:val="0"/>
      </w:pPr>
      <w:r>
        <w:t xml:space="preserve">                                   int start, int end, int base_index) {</w:t>
      </w:r>
    </w:p>
    <w:p w:rsidR="00437B3A" w:rsidRDefault="00437B3A" w:rsidP="00437B3A">
      <w:pPr>
        <w:pStyle w:val="Code"/>
        <w:autoSpaceDE w:val="0"/>
        <w:autoSpaceDN w:val="0"/>
      </w:pPr>
      <w:r>
        <w:tab/>
        <w:t>const int X20 = 32;</w:t>
      </w:r>
    </w:p>
    <w:p w:rsidR="00437B3A" w:rsidRDefault="00437B3A" w:rsidP="00437B3A">
      <w:pPr>
        <w:pStyle w:val="Code"/>
        <w:autoSpaceDE w:val="0"/>
        <w:autoSpaceDN w:val="0"/>
      </w:pPr>
      <w:r>
        <w:tab/>
        <w:t>const int X7E = 126;</w:t>
      </w:r>
    </w:p>
    <w:p w:rsidR="00437B3A" w:rsidRDefault="00437B3A" w:rsidP="00437B3A">
      <w:pPr>
        <w:pStyle w:val="Code"/>
        <w:autoSpaceDE w:val="0"/>
        <w:autoSpaceDN w:val="0"/>
      </w:pPr>
    </w:p>
    <w:p w:rsidR="00437B3A" w:rsidRDefault="00437B3A" w:rsidP="00437B3A">
      <w:pPr>
        <w:pStyle w:val="Code"/>
        <w:autoSpaceDE w:val="0"/>
        <w:autoSpaceDN w:val="0"/>
      </w:pPr>
      <w:r>
        <w:tab/>
        <w:t>for (int i = 0; i &lt; 16; ++i) {</w:t>
      </w:r>
    </w:p>
    <w:p w:rsidR="00437B3A" w:rsidRDefault="00437B3A" w:rsidP="00437B3A">
      <w:pPr>
        <w:pStyle w:val="Code"/>
        <w:autoSpaceDE w:val="0"/>
        <w:autoSpaceDN w:val="0"/>
      </w:pPr>
      <w:r>
        <w:tab/>
      </w:r>
      <w:r>
        <w:tab/>
        <w:t>int index = base_index + i;</w:t>
      </w:r>
    </w:p>
    <w:p w:rsidR="00437B3A" w:rsidRDefault="00437B3A" w:rsidP="00437B3A">
      <w:pPr>
        <w:pStyle w:val="Code"/>
        <w:autoSpaceDE w:val="0"/>
        <w:autoSpaceDN w:val="0"/>
      </w:pPr>
      <w:r>
        <w:tab/>
      </w:r>
      <w:r>
        <w:tab/>
        <w:t>int value = block-&gt;data[index];</w:t>
      </w:r>
    </w:p>
    <w:p w:rsidR="00437B3A" w:rsidRDefault="00437B3A" w:rsidP="00437B3A">
      <w:pPr>
        <w:pStyle w:val="Code"/>
        <w:autoSpaceDE w:val="0"/>
        <w:autoSpaceDN w:val="0"/>
      </w:pPr>
    </w:p>
    <w:p w:rsidR="00437B3A" w:rsidRDefault="00437B3A" w:rsidP="00437B3A">
      <w:pPr>
        <w:pStyle w:val="Code"/>
        <w:autoSpaceDE w:val="0"/>
        <w:autoSpaceDN w:val="0"/>
      </w:pPr>
      <w:r>
        <w:tab/>
      </w:r>
      <w:r>
        <w:tab/>
        <w:t>if (index &lt; start || end &lt; index || value &lt; X20 || X7E &lt; value)</w:t>
      </w:r>
    </w:p>
    <w:p w:rsidR="00437B3A" w:rsidRDefault="00437B3A" w:rsidP="00437B3A">
      <w:pPr>
        <w:pStyle w:val="Code"/>
        <w:autoSpaceDE w:val="0"/>
        <w:autoSpaceDN w:val="0"/>
      </w:pPr>
      <w:r>
        <w:tab/>
      </w:r>
      <w:r>
        <w:tab/>
      </w:r>
      <w:r>
        <w:tab/>
        <w:t>fprintf(out, ".");</w:t>
      </w:r>
    </w:p>
    <w:p w:rsidR="00437B3A" w:rsidRDefault="00437B3A" w:rsidP="00437B3A">
      <w:pPr>
        <w:pStyle w:val="Code"/>
        <w:autoSpaceDE w:val="0"/>
        <w:autoSpaceDN w:val="0"/>
      </w:pPr>
      <w:r>
        <w:tab/>
      </w:r>
      <w:r>
        <w:tab/>
        <w:t>else</w:t>
      </w:r>
    </w:p>
    <w:p w:rsidR="00437B3A" w:rsidRDefault="00437B3A" w:rsidP="00437B3A">
      <w:pPr>
        <w:pStyle w:val="Code"/>
        <w:autoSpaceDE w:val="0"/>
        <w:autoSpaceDN w:val="0"/>
      </w:pPr>
      <w:r>
        <w:tab/>
      </w:r>
      <w:r>
        <w:tab/>
      </w:r>
      <w:r>
        <w:tab/>
        <w:t>fprintf(out, "%c", value);</w:t>
      </w:r>
    </w:p>
    <w:p w:rsidR="00437B3A" w:rsidRDefault="00437B3A" w:rsidP="00437B3A">
      <w:pPr>
        <w:pStyle w:val="Code"/>
        <w:autoSpaceDE w:val="0"/>
        <w:autoSpaceDN w:val="0"/>
      </w:pPr>
      <w:r>
        <w:tab/>
        <w:t>}</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 Make sure to free after use!</w:t>
      </w:r>
    </w:p>
    <w:p w:rsidR="00437B3A" w:rsidRDefault="00437B3A" w:rsidP="00437B3A">
      <w:pPr>
        <w:pStyle w:val="Code"/>
        <w:autoSpaceDE w:val="0"/>
        <w:autoSpaceDN w:val="0"/>
      </w:pPr>
      <w:r>
        <w:t>void dump_memory(FILE *out, Block *block, int start, int end) {</w:t>
      </w:r>
    </w:p>
    <w:p w:rsidR="00437B3A" w:rsidRDefault="00437B3A" w:rsidP="00437B3A">
      <w:pPr>
        <w:pStyle w:val="Code"/>
        <w:autoSpaceDE w:val="0"/>
        <w:autoSpaceDN w:val="0"/>
      </w:pPr>
      <w:r>
        <w:tab/>
        <w:t>if (start == -1) start = block-&gt;current; else assert(start &gt;= 0);</w:t>
      </w:r>
    </w:p>
    <w:p w:rsidR="00437B3A" w:rsidRDefault="00437B3A" w:rsidP="00437B3A">
      <w:pPr>
        <w:pStyle w:val="Code"/>
        <w:autoSpaceDE w:val="0"/>
        <w:autoSpaceDN w:val="0"/>
      </w:pPr>
      <w:r>
        <w:tab/>
        <w:t>if (end == -1) end = start + 159;</w:t>
      </w:r>
    </w:p>
    <w:p w:rsidR="00437B3A" w:rsidRDefault="00437B3A" w:rsidP="00437B3A">
      <w:pPr>
        <w:pStyle w:val="Code"/>
        <w:autoSpaceDE w:val="0"/>
        <w:autoSpaceDN w:val="0"/>
      </w:pPr>
      <w:r>
        <w:tab/>
        <w:t>if (end &gt;= BLOCK_SIZE) end = BLOCK_SIZE - 1;</w:t>
      </w:r>
    </w:p>
    <w:p w:rsidR="00437B3A" w:rsidRDefault="00437B3A" w:rsidP="00437B3A">
      <w:pPr>
        <w:pStyle w:val="Code"/>
        <w:autoSpaceDE w:val="0"/>
        <w:autoSpaceDN w:val="0"/>
      </w:pPr>
    </w:p>
    <w:p w:rsidR="00437B3A" w:rsidRDefault="00437B3A" w:rsidP="00437B3A">
      <w:pPr>
        <w:pStyle w:val="Code"/>
        <w:autoSpaceDE w:val="0"/>
        <w:autoSpaceDN w:val="0"/>
      </w:pPr>
      <w:r>
        <w:tab/>
        <w:t>block-&gt;current = end + 1;</w:t>
      </w:r>
    </w:p>
    <w:p w:rsidR="00437B3A" w:rsidRDefault="00437B3A" w:rsidP="00437B3A">
      <w:pPr>
        <w:pStyle w:val="Code"/>
        <w:autoSpaceDE w:val="0"/>
        <w:autoSpaceDN w:val="0"/>
      </w:pPr>
      <w:r>
        <w:tab/>
        <w:t>if (block-&gt;current == BLOCK_SIZE) block-&gt;current = 0;</w:t>
      </w:r>
    </w:p>
    <w:p w:rsidR="00437B3A" w:rsidRDefault="00437B3A" w:rsidP="00437B3A">
      <w:pPr>
        <w:pStyle w:val="Code"/>
        <w:autoSpaceDE w:val="0"/>
        <w:autoSpaceDN w:val="0"/>
      </w:pPr>
      <w:r>
        <w:tab/>
      </w:r>
    </w:p>
    <w:p w:rsidR="00437B3A" w:rsidRDefault="00437B3A" w:rsidP="00437B3A">
      <w:pPr>
        <w:pStyle w:val="Code"/>
        <w:autoSpaceDE w:val="0"/>
        <w:autoSpaceDN w:val="0"/>
      </w:pPr>
      <w:r>
        <w:tab/>
        <w:t>for (int i = start / 16 * 16; i &lt; end / 16 * 16 + 16; i += 16) {</w:t>
      </w:r>
    </w:p>
    <w:p w:rsidR="00437B3A" w:rsidRDefault="00437B3A" w:rsidP="00437B3A">
      <w:pPr>
        <w:pStyle w:val="Code"/>
        <w:autoSpaceDE w:val="0"/>
        <w:autoSpaceDN w:val="0"/>
      </w:pPr>
      <w:r>
        <w:tab/>
      </w:r>
      <w:r>
        <w:tab/>
        <w:t>fprint_digit(out, i);</w:t>
      </w:r>
    </w:p>
    <w:p w:rsidR="00437B3A" w:rsidRDefault="00437B3A" w:rsidP="00437B3A">
      <w:pPr>
        <w:pStyle w:val="Code"/>
        <w:autoSpaceDE w:val="0"/>
        <w:autoSpaceDN w:val="0"/>
      </w:pPr>
      <w:r>
        <w:tab/>
      </w:r>
      <w:r>
        <w:tab/>
        <w:t>fprint_data_hex(out, block, start, end, i);</w:t>
      </w:r>
    </w:p>
    <w:p w:rsidR="00437B3A" w:rsidRDefault="00437B3A" w:rsidP="00437B3A">
      <w:pPr>
        <w:pStyle w:val="Code"/>
        <w:autoSpaceDE w:val="0"/>
        <w:autoSpaceDN w:val="0"/>
      </w:pPr>
      <w:r>
        <w:tab/>
      </w:r>
      <w:r>
        <w:tab/>
        <w:t>fprintf(out, "; ");</w:t>
      </w:r>
    </w:p>
    <w:p w:rsidR="00437B3A" w:rsidRDefault="00437B3A" w:rsidP="00437B3A">
      <w:pPr>
        <w:pStyle w:val="Code"/>
        <w:autoSpaceDE w:val="0"/>
        <w:autoSpaceDN w:val="0"/>
      </w:pPr>
      <w:r>
        <w:tab/>
      </w:r>
      <w:r>
        <w:tab/>
        <w:t>fprint_data_char(out, block, start, end, i);</w:t>
      </w:r>
    </w:p>
    <w:p w:rsidR="00437B3A" w:rsidRDefault="00437B3A" w:rsidP="00437B3A">
      <w:pPr>
        <w:pStyle w:val="Code"/>
        <w:autoSpaceDE w:val="0"/>
        <w:autoSpaceDN w:val="0"/>
      </w:pPr>
      <w:r>
        <w:tab/>
      </w:r>
      <w:r>
        <w:tab/>
        <w:t>fprintf(out, "\n");</w:t>
      </w:r>
    </w:p>
    <w:p w:rsidR="00437B3A" w:rsidRDefault="00437B3A" w:rsidP="00437B3A">
      <w:pPr>
        <w:pStyle w:val="Code"/>
        <w:autoSpaceDE w:val="0"/>
        <w:autoSpaceDN w:val="0"/>
      </w:pPr>
      <w:r>
        <w:tab/>
        <w:t>}</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void reset_memory(Block *block) {</w:t>
      </w:r>
    </w:p>
    <w:p w:rsidR="00437B3A" w:rsidRDefault="00437B3A" w:rsidP="00437B3A">
      <w:pPr>
        <w:pStyle w:val="Code"/>
        <w:autoSpaceDE w:val="0"/>
        <w:autoSpaceDN w:val="0"/>
      </w:pPr>
      <w:r>
        <w:tab/>
        <w:t>for (int i = 0; i &lt; BLOCK_SIZE; ++i) block-&gt;data[i] = 0;</w:t>
      </w:r>
    </w:p>
    <w:p w:rsidR="00437B3A" w:rsidRDefault="00437B3A" w:rsidP="00437B3A">
      <w:pPr>
        <w:pStyle w:val="Code"/>
        <w:autoSpaceDE w:val="0"/>
        <w:autoSpaceDN w:val="0"/>
      </w:pPr>
      <w:r>
        <w:tab/>
        <w:t>block-&gt;current = 0;</w:t>
      </w:r>
    </w:p>
    <w:p w:rsidR="00437B3A" w:rsidRDefault="00437B3A" w:rsidP="00437B3A">
      <w:pPr>
        <w:pStyle w:val="Code"/>
        <w:autoSpaceDE w:val="0"/>
        <w:autoSpaceDN w:val="0"/>
      </w:pPr>
      <w:r>
        <w:t>}</w:t>
      </w:r>
    </w:p>
    <w:p w:rsidR="00437B3A" w:rsidRDefault="00437B3A" w:rsidP="00437B3A">
      <w:pPr>
        <w:pStyle w:val="Code"/>
        <w:autoSpaceDE w:val="0"/>
        <w:autoSpaceDN w:val="0"/>
      </w:pPr>
      <w:r>
        <w:t>#include "parser.h"</w:t>
      </w:r>
    </w:p>
    <w:p w:rsidR="00437B3A" w:rsidRDefault="00437B3A" w:rsidP="00437B3A">
      <w:pPr>
        <w:pStyle w:val="Code"/>
        <w:autoSpaceDE w:val="0"/>
        <w:autoSpaceDN w:val="0"/>
      </w:pPr>
    </w:p>
    <w:p w:rsidR="00437B3A" w:rsidRDefault="00437B3A" w:rsidP="00437B3A">
      <w:pPr>
        <w:pStyle w:val="Code"/>
        <w:autoSpaceDE w:val="0"/>
        <w:autoSpaceDN w:val="0"/>
      </w:pPr>
      <w:r>
        <w:t>#include &lt;stdio.h&gt;</w:t>
      </w:r>
    </w:p>
    <w:p w:rsidR="00437B3A" w:rsidRDefault="00437B3A" w:rsidP="00437B3A">
      <w:pPr>
        <w:pStyle w:val="Code"/>
        <w:autoSpaceDE w:val="0"/>
        <w:autoSpaceDN w:val="0"/>
      </w:pPr>
      <w:r>
        <w:t>#include &lt;stdlib.h&gt;</w:t>
      </w:r>
    </w:p>
    <w:p w:rsidR="00437B3A" w:rsidRDefault="00437B3A" w:rsidP="00437B3A">
      <w:pPr>
        <w:pStyle w:val="Code"/>
        <w:autoSpaceDE w:val="0"/>
        <w:autoSpaceDN w:val="0"/>
      </w:pPr>
      <w:r>
        <w:t>#include &lt;assert.h&gt;</w:t>
      </w:r>
    </w:p>
    <w:p w:rsidR="00437B3A" w:rsidRDefault="00437B3A" w:rsidP="00437B3A">
      <w:pPr>
        <w:pStyle w:val="Code"/>
        <w:autoSpaceDE w:val="0"/>
        <w:autoSpaceDN w:val="0"/>
      </w:pPr>
      <w:r>
        <w:t>#include &lt;string.h&gt;</w:t>
      </w:r>
    </w:p>
    <w:p w:rsidR="00437B3A" w:rsidRDefault="00437B3A" w:rsidP="00437B3A">
      <w:pPr>
        <w:pStyle w:val="Code"/>
        <w:autoSpaceDE w:val="0"/>
        <w:autoSpaceDN w:val="0"/>
      </w:pPr>
    </w:p>
    <w:p w:rsidR="00437B3A" w:rsidRDefault="00437B3A" w:rsidP="00437B3A">
      <w:pPr>
        <w:pStyle w:val="Code"/>
        <w:autoSpaceDE w:val="0"/>
        <w:autoSpaceDN w:val="0"/>
      </w:pPr>
      <w:r>
        <w:t>/* Note these definitions</w:t>
      </w:r>
    </w:p>
    <w:p w:rsidR="00437B3A" w:rsidRDefault="00437B3A" w:rsidP="00437B3A">
      <w:pPr>
        <w:pStyle w:val="Code"/>
        <w:autoSpaceDE w:val="0"/>
        <w:autoSpaceDN w:val="0"/>
      </w:pPr>
      <w:r>
        <w:t>#define INVALID_FORMAT_ERROR 1</w:t>
      </w:r>
    </w:p>
    <w:p w:rsidR="00437B3A" w:rsidRDefault="00437B3A" w:rsidP="00437B3A">
      <w:pPr>
        <w:pStyle w:val="Code"/>
        <w:autoSpaceDE w:val="0"/>
        <w:autoSpaceDN w:val="0"/>
      </w:pPr>
      <w:r>
        <w:t>#define TOO_MANY_ARGUMENTS_ERROR 2</w:t>
      </w:r>
    </w:p>
    <w:p w:rsidR="00437B3A" w:rsidRDefault="00437B3A" w:rsidP="00437B3A">
      <w:pPr>
        <w:pStyle w:val="Code"/>
        <w:autoSpaceDE w:val="0"/>
        <w:autoSpaceDN w:val="0"/>
      </w:pPr>
      <w:r>
        <w:t>#define COMMAND_TOO_LONG_ERROR 3</w:t>
      </w:r>
    </w:p>
    <w:p w:rsidR="00437B3A" w:rsidRDefault="00437B3A" w:rsidP="00437B3A">
      <w:pPr>
        <w:pStyle w:val="Code"/>
        <w:autoSpaceDE w:val="0"/>
        <w:autoSpaceDN w:val="0"/>
      </w:pPr>
      <w:r>
        <w:t>#define ARGUMENT_TOO_LONG_ERROR 4</w:t>
      </w:r>
    </w:p>
    <w:p w:rsidR="00437B3A" w:rsidRDefault="00437B3A" w:rsidP="00437B3A">
      <w:pPr>
        <w:pStyle w:val="Code"/>
        <w:autoSpaceDE w:val="0"/>
        <w:autoSpaceDN w:val="0"/>
      </w:pPr>
    </w:p>
    <w:p w:rsidR="00437B3A" w:rsidRDefault="00437B3A" w:rsidP="00437B3A">
      <w:pPr>
        <w:pStyle w:val="Code"/>
        <w:autoSpaceDE w:val="0"/>
        <w:autoSpaceDN w:val="0"/>
      </w:pPr>
      <w:r>
        <w:t>#define COMMAND_LENGTH 120</w:t>
      </w:r>
    </w:p>
    <w:p w:rsidR="00437B3A" w:rsidRDefault="00437B3A" w:rsidP="00437B3A">
      <w:pPr>
        <w:pStyle w:val="Code"/>
        <w:autoSpaceDE w:val="0"/>
        <w:autoSpaceDN w:val="0"/>
      </w:pPr>
      <w:r>
        <w:t>#define TOKEN_COUNT 4</w:t>
      </w:r>
    </w:p>
    <w:p w:rsidR="00437B3A" w:rsidRDefault="00437B3A" w:rsidP="00437B3A">
      <w:pPr>
        <w:pStyle w:val="Code"/>
        <w:autoSpaceDE w:val="0"/>
        <w:autoSpaceDN w:val="0"/>
      </w:pPr>
      <w:r>
        <w:t>#define ARGUMENT_COUNT 3</w:t>
      </w:r>
    </w:p>
    <w:p w:rsidR="00437B3A" w:rsidRDefault="00437B3A" w:rsidP="00437B3A">
      <w:pPr>
        <w:pStyle w:val="Code"/>
        <w:autoSpaceDE w:val="0"/>
        <w:autoSpaceDN w:val="0"/>
      </w:pPr>
      <w:r>
        <w:t>#define TOKEN_LENGTH 40</w:t>
      </w:r>
    </w:p>
    <w:p w:rsidR="00437B3A" w:rsidRDefault="00437B3A" w:rsidP="00437B3A">
      <w:pPr>
        <w:pStyle w:val="Code"/>
        <w:autoSpaceDE w:val="0"/>
        <w:autoSpaceDN w:val="0"/>
      </w:pPr>
    </w:p>
    <w:p w:rsidR="00437B3A" w:rsidRDefault="00437B3A" w:rsidP="00437B3A">
      <w:pPr>
        <w:pStyle w:val="Code"/>
        <w:autoSpaceDE w:val="0"/>
        <w:autoSpaceDN w:val="0"/>
      </w:pPr>
      <w:r>
        <w:t>typedef struct _ParsedCommand {</w:t>
      </w:r>
    </w:p>
    <w:p w:rsidR="00437B3A" w:rsidRDefault="00437B3A" w:rsidP="00437B3A">
      <w:pPr>
        <w:pStyle w:val="Code"/>
        <w:autoSpaceDE w:val="0"/>
        <w:autoSpaceDN w:val="0"/>
      </w:pPr>
      <w:r>
        <w:tab/>
        <w:t>char original_command[COMMAND_LENGTH];</w:t>
      </w:r>
    </w:p>
    <w:p w:rsidR="00437B3A" w:rsidRDefault="00437B3A" w:rsidP="00437B3A">
      <w:pPr>
        <w:pStyle w:val="Code"/>
        <w:autoSpaceDE w:val="0"/>
        <w:autoSpaceDN w:val="0"/>
      </w:pPr>
      <w:r>
        <w:tab/>
        <w:t>char tokenized_command[COMMAND_LENGTH];</w:t>
      </w:r>
    </w:p>
    <w:p w:rsidR="00437B3A" w:rsidRDefault="00437B3A" w:rsidP="00437B3A">
      <w:pPr>
        <w:pStyle w:val="Code"/>
        <w:autoSpaceDE w:val="0"/>
        <w:autoSpaceDN w:val="0"/>
      </w:pPr>
      <w:r>
        <w:tab/>
        <w:t>char *operator;</w:t>
      </w:r>
    </w:p>
    <w:p w:rsidR="00437B3A" w:rsidRDefault="00437B3A" w:rsidP="00437B3A">
      <w:pPr>
        <w:pStyle w:val="Code"/>
        <w:autoSpaceDE w:val="0"/>
        <w:autoSpaceDN w:val="0"/>
      </w:pPr>
      <w:r>
        <w:tab/>
        <w:t>char *arguments[ARGUMENT_COUNT];</w:t>
      </w:r>
    </w:p>
    <w:p w:rsidR="00437B3A" w:rsidRDefault="00437B3A" w:rsidP="00437B3A">
      <w:pPr>
        <w:pStyle w:val="Code"/>
        <w:autoSpaceDE w:val="0"/>
        <w:autoSpaceDN w:val="0"/>
      </w:pPr>
      <w:r>
        <w:tab/>
        <w:t>int argument_count;</w:t>
      </w:r>
    </w:p>
    <w:p w:rsidR="00437B3A" w:rsidRDefault="00437B3A" w:rsidP="00437B3A">
      <w:pPr>
        <w:pStyle w:val="Code"/>
        <w:autoSpaceDE w:val="0"/>
        <w:autoSpaceDN w:val="0"/>
      </w:pPr>
      <w:r>
        <w:t>} ParsedCommand;</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inline int is_comma(char c);</w:t>
      </w:r>
    </w:p>
    <w:p w:rsidR="00437B3A" w:rsidRDefault="00437B3A" w:rsidP="00437B3A">
      <w:pPr>
        <w:pStyle w:val="Code"/>
        <w:autoSpaceDE w:val="0"/>
        <w:autoSpaceDN w:val="0"/>
      </w:pPr>
      <w:r>
        <w:t>// Return whether c is a comma. Functionalized for readability.</w:t>
      </w:r>
    </w:p>
    <w:p w:rsidR="00437B3A" w:rsidRDefault="00437B3A" w:rsidP="00437B3A">
      <w:pPr>
        <w:pStyle w:val="Code"/>
        <w:autoSpaceDE w:val="0"/>
        <w:autoSpaceDN w:val="0"/>
      </w:pPr>
    </w:p>
    <w:p w:rsidR="00437B3A" w:rsidRDefault="00437B3A" w:rsidP="00437B3A">
      <w:pPr>
        <w:pStyle w:val="Code"/>
        <w:autoSpaceDE w:val="0"/>
        <w:autoSpaceDN w:val="0"/>
      </w:pPr>
      <w:r>
        <w:t>static inline int is_normal_letter(char c);</w:t>
      </w:r>
    </w:p>
    <w:p w:rsidR="00437B3A" w:rsidRDefault="00437B3A" w:rsidP="00437B3A">
      <w:pPr>
        <w:pStyle w:val="Code"/>
        <w:autoSpaceDE w:val="0"/>
        <w:autoSpaceDN w:val="0"/>
      </w:pPr>
      <w:r>
        <w:t>// Return whether c is a normal letter (not comma, space, newline, or tab).</w:t>
      </w:r>
    </w:p>
    <w:p w:rsidR="00437B3A" w:rsidRDefault="00437B3A" w:rsidP="00437B3A">
      <w:pPr>
        <w:pStyle w:val="Code"/>
        <w:autoSpaceDE w:val="0"/>
        <w:autoSpaceDN w:val="0"/>
      </w:pPr>
    </w:p>
    <w:p w:rsidR="00437B3A" w:rsidRDefault="00437B3A" w:rsidP="00437B3A">
      <w:pPr>
        <w:pStyle w:val="Code"/>
        <w:autoSpaceDE w:val="0"/>
        <w:autoSpaceDN w:val="0"/>
      </w:pPr>
      <w:r>
        <w:t>static int validate_and_tokenize(char *string, int *token_count, char **tokens);</w:t>
      </w:r>
      <w:r>
        <w:tab/>
      </w:r>
    </w:p>
    <w:p w:rsidR="00437B3A" w:rsidRDefault="00437B3A" w:rsidP="00437B3A">
      <w:pPr>
        <w:pStyle w:val="Code"/>
        <w:autoSpaceDE w:val="0"/>
        <w:autoSpaceDN w:val="0"/>
      </w:pPr>
      <w:r>
        <w:t>// Return whether the comma sequence is valid and remove commas.</w:t>
      </w:r>
    </w:p>
    <w:p w:rsidR="00437B3A" w:rsidRDefault="00437B3A" w:rsidP="00437B3A">
      <w:pPr>
        <w:pStyle w:val="Code"/>
        <w:autoSpaceDE w:val="0"/>
        <w:autoSpaceDN w:val="0"/>
      </w:pPr>
    </w:p>
    <w:p w:rsidR="00437B3A" w:rsidRDefault="00437B3A" w:rsidP="00437B3A">
      <w:pPr>
        <w:pStyle w:val="Code"/>
        <w:autoSpaceDE w:val="0"/>
        <w:autoSpaceDN w:val="0"/>
      </w:pPr>
      <w:r>
        <w:t>static int validate_and_remove_commas(char *string);</w:t>
      </w:r>
    </w:p>
    <w:p w:rsidR="00437B3A" w:rsidRDefault="00437B3A" w:rsidP="00437B3A">
      <w:pPr>
        <w:pStyle w:val="Code"/>
        <w:autoSpaceDE w:val="0"/>
        <w:autoSpaceDN w:val="0"/>
      </w:pPr>
      <w:r>
        <w:t>// Return whether the spacing and number of command tokens are valid and</w:t>
      </w:r>
    </w:p>
    <w:p w:rsidR="00437B3A" w:rsidRDefault="00437B3A" w:rsidP="00437B3A">
      <w:pPr>
        <w:pStyle w:val="Code"/>
        <w:autoSpaceDE w:val="0"/>
        <w:autoSpaceDN w:val="0"/>
      </w:pPr>
      <w:r>
        <w:t>// save the (number of) tokens to token(s)(_count).</w:t>
      </w:r>
    </w:p>
    <w:p w:rsidR="00437B3A" w:rsidRDefault="00437B3A" w:rsidP="00437B3A">
      <w:pPr>
        <w:pStyle w:val="Code"/>
        <w:autoSpaceDE w:val="0"/>
        <w:autoSpaceDN w:val="0"/>
      </w:pPr>
    </w:p>
    <w:p w:rsidR="00437B3A" w:rsidRDefault="00437B3A" w:rsidP="00437B3A">
      <w:pPr>
        <w:pStyle w:val="Code"/>
        <w:autoSpaceDE w:val="0"/>
        <w:autoSpaceDN w:val="0"/>
      </w:pPr>
      <w:r>
        <w:t>#ifdef TEST</w:t>
      </w:r>
    </w:p>
    <w:p w:rsidR="00437B3A" w:rsidRDefault="00437B3A" w:rsidP="00437B3A">
      <w:pPr>
        <w:pStyle w:val="Code"/>
        <w:autoSpaceDE w:val="0"/>
        <w:autoSpaceDN w:val="0"/>
      </w:pPr>
      <w:r>
        <w:t>int main(void) {</w:t>
      </w:r>
    </w:p>
    <w:p w:rsidR="00437B3A" w:rsidRDefault="00437B3A" w:rsidP="00437B3A">
      <w:pPr>
        <w:pStyle w:val="Code"/>
        <w:autoSpaceDE w:val="0"/>
        <w:autoSpaceDN w:val="0"/>
      </w:pPr>
      <w:r>
        <w:tab/>
        <w:t>ParsedCommand *pc;</w:t>
      </w:r>
    </w:p>
    <w:p w:rsidR="00437B3A" w:rsidRDefault="00437B3A" w:rsidP="00437B3A">
      <w:pPr>
        <w:pStyle w:val="Code"/>
        <w:autoSpaceDE w:val="0"/>
        <w:autoSpaceDN w:val="0"/>
      </w:pPr>
      <w:r>
        <w:tab/>
        <w:t>int error_code;</w:t>
      </w:r>
    </w:p>
    <w:p w:rsidR="00437B3A" w:rsidRDefault="00437B3A" w:rsidP="00437B3A">
      <w:pPr>
        <w:pStyle w:val="Code"/>
        <w:autoSpaceDE w:val="0"/>
        <w:autoSpaceDN w:val="0"/>
      </w:pPr>
      <w:r>
        <w:tab/>
      </w:r>
    </w:p>
    <w:p w:rsidR="00437B3A" w:rsidRDefault="00437B3A" w:rsidP="00437B3A">
      <w:pPr>
        <w:pStyle w:val="Code"/>
        <w:autoSpaceDE w:val="0"/>
        <w:autoSpaceDN w:val="0"/>
      </w:pPr>
      <w:r>
        <w:tab/>
        <w:t>pc = NULL;</w:t>
      </w:r>
    </w:p>
    <w:p w:rsidR="00437B3A" w:rsidRDefault="00437B3A" w:rsidP="00437B3A">
      <w:pPr>
        <w:pStyle w:val="Code"/>
        <w:autoSpaceDE w:val="0"/>
        <w:autoSpaceDN w:val="0"/>
      </w:pPr>
      <w:r>
        <w:tab/>
        <w:t>pc = parse_command("ho    hoho,   koko,     mo", &amp;error_code);</w:t>
      </w:r>
    </w:p>
    <w:p w:rsidR="00437B3A" w:rsidRDefault="00437B3A" w:rsidP="00437B3A">
      <w:pPr>
        <w:pStyle w:val="Code"/>
        <w:autoSpaceDE w:val="0"/>
        <w:autoSpaceDN w:val="0"/>
      </w:pPr>
      <w:r>
        <w:tab/>
        <w:t>assert(pc &amp;&amp; "command should be valid");</w:t>
      </w:r>
    </w:p>
    <w:p w:rsidR="00437B3A" w:rsidRDefault="00437B3A" w:rsidP="00437B3A">
      <w:pPr>
        <w:pStyle w:val="Code"/>
        <w:autoSpaceDE w:val="0"/>
        <w:autoSpaceDN w:val="0"/>
      </w:pPr>
    </w:p>
    <w:p w:rsidR="00437B3A" w:rsidRDefault="00437B3A" w:rsidP="00437B3A">
      <w:pPr>
        <w:pStyle w:val="Code"/>
        <w:autoSpaceDE w:val="0"/>
        <w:autoSpaceDN w:val="0"/>
      </w:pPr>
      <w:r>
        <w:tab/>
        <w:t>pc = NULL;</w:t>
      </w:r>
    </w:p>
    <w:p w:rsidR="00437B3A" w:rsidRDefault="00437B3A" w:rsidP="00437B3A">
      <w:pPr>
        <w:pStyle w:val="Code"/>
        <w:autoSpaceDE w:val="0"/>
        <w:autoSpaceDN w:val="0"/>
      </w:pPr>
      <w:r>
        <w:tab/>
        <w:t>pc = parse_command("comma is not here!", &amp;error_code);</w:t>
      </w:r>
    </w:p>
    <w:p w:rsidR="00437B3A" w:rsidRDefault="00437B3A" w:rsidP="00437B3A">
      <w:pPr>
        <w:pStyle w:val="Code"/>
        <w:autoSpaceDE w:val="0"/>
        <w:autoSpaceDN w:val="0"/>
      </w:pPr>
      <w:r>
        <w:tab/>
        <w:t>assert(!pc &amp;&amp; "command shouldn't be valid");</w:t>
      </w:r>
    </w:p>
    <w:p w:rsidR="00437B3A" w:rsidRDefault="00437B3A" w:rsidP="00437B3A">
      <w:pPr>
        <w:pStyle w:val="Code"/>
        <w:autoSpaceDE w:val="0"/>
        <w:autoSpaceDN w:val="0"/>
      </w:pPr>
      <w:r>
        <w:tab/>
        <w:t>assert(error_code == INVALID_FORMAT_ERROR);</w:t>
      </w:r>
    </w:p>
    <w:p w:rsidR="00437B3A" w:rsidRDefault="00437B3A" w:rsidP="00437B3A">
      <w:pPr>
        <w:pStyle w:val="Code"/>
        <w:autoSpaceDE w:val="0"/>
        <w:autoSpaceDN w:val="0"/>
      </w:pPr>
    </w:p>
    <w:p w:rsidR="00437B3A" w:rsidRDefault="00437B3A" w:rsidP="00437B3A">
      <w:pPr>
        <w:pStyle w:val="Code"/>
        <w:autoSpaceDE w:val="0"/>
        <w:autoSpaceDN w:val="0"/>
      </w:pPr>
      <w:r>
        <w:tab/>
        <w:t>pc = NULL;</w:t>
      </w:r>
    </w:p>
    <w:p w:rsidR="00437B3A" w:rsidRDefault="00437B3A" w:rsidP="00437B3A">
      <w:pPr>
        <w:pStyle w:val="Code"/>
        <w:autoSpaceDE w:val="0"/>
        <w:autoSpaceDN w:val="0"/>
      </w:pPr>
      <w:r>
        <w:tab/>
        <w:t>pc = parse_command("comma is, not there!", &amp;error_code);</w:t>
      </w:r>
    </w:p>
    <w:p w:rsidR="00437B3A" w:rsidRDefault="00437B3A" w:rsidP="00437B3A">
      <w:pPr>
        <w:pStyle w:val="Code"/>
        <w:autoSpaceDE w:val="0"/>
        <w:autoSpaceDN w:val="0"/>
      </w:pPr>
      <w:r>
        <w:tab/>
        <w:t>assert(!pc &amp;&amp; "command shouldn't be valid");</w:t>
      </w:r>
    </w:p>
    <w:p w:rsidR="00437B3A" w:rsidRDefault="00437B3A" w:rsidP="00437B3A">
      <w:pPr>
        <w:pStyle w:val="Code"/>
        <w:autoSpaceDE w:val="0"/>
        <w:autoSpaceDN w:val="0"/>
      </w:pPr>
      <w:r>
        <w:tab/>
        <w:t>assert(error_code == INVALID_FORMAT_ERROR);</w:t>
      </w:r>
    </w:p>
    <w:p w:rsidR="00437B3A" w:rsidRDefault="00437B3A" w:rsidP="00437B3A">
      <w:pPr>
        <w:pStyle w:val="Code"/>
        <w:autoSpaceDE w:val="0"/>
        <w:autoSpaceDN w:val="0"/>
      </w:pPr>
    </w:p>
    <w:p w:rsidR="00437B3A" w:rsidRDefault="00437B3A" w:rsidP="00437B3A">
      <w:pPr>
        <w:pStyle w:val="Code"/>
        <w:autoSpaceDE w:val="0"/>
        <w:autoSpaceDN w:val="0"/>
      </w:pPr>
      <w:r>
        <w:tab/>
        <w:t>pc = NULL;</w:t>
      </w:r>
    </w:p>
    <w:p w:rsidR="00437B3A" w:rsidRDefault="00437B3A" w:rsidP="00437B3A">
      <w:pPr>
        <w:pStyle w:val="Code"/>
        <w:autoSpaceDE w:val="0"/>
        <w:autoSpaceDN w:val="0"/>
      </w:pPr>
      <w:r>
        <w:tab/>
        <w:t>pc = parse_command("too many, arguments, you, know", &amp;error_code);</w:t>
      </w:r>
    </w:p>
    <w:p w:rsidR="00437B3A" w:rsidRDefault="00437B3A" w:rsidP="00437B3A">
      <w:pPr>
        <w:pStyle w:val="Code"/>
        <w:autoSpaceDE w:val="0"/>
        <w:autoSpaceDN w:val="0"/>
      </w:pPr>
      <w:r>
        <w:tab/>
        <w:t>assert(!pc &amp;&amp; "command shouldn't be valid");</w:t>
      </w:r>
    </w:p>
    <w:p w:rsidR="00437B3A" w:rsidRDefault="00437B3A" w:rsidP="00437B3A">
      <w:pPr>
        <w:pStyle w:val="Code"/>
        <w:autoSpaceDE w:val="0"/>
        <w:autoSpaceDN w:val="0"/>
      </w:pPr>
      <w:r>
        <w:tab/>
        <w:t>assert(error_code == TOO_MANY_ARGUMENTS_ERROR);</w:t>
      </w:r>
    </w:p>
    <w:p w:rsidR="00437B3A" w:rsidRDefault="00437B3A" w:rsidP="00437B3A">
      <w:pPr>
        <w:pStyle w:val="Code"/>
        <w:autoSpaceDE w:val="0"/>
        <w:autoSpaceDN w:val="0"/>
      </w:pPr>
    </w:p>
    <w:p w:rsidR="00437B3A" w:rsidRDefault="00437B3A" w:rsidP="00437B3A">
      <w:pPr>
        <w:pStyle w:val="Code"/>
        <w:autoSpaceDE w:val="0"/>
        <w:autoSpaceDN w:val="0"/>
      </w:pPr>
      <w:r>
        <w:tab/>
        <w:t>pc = NULL;</w:t>
      </w:r>
    </w:p>
    <w:p w:rsidR="00437B3A" w:rsidRDefault="00437B3A" w:rsidP="00437B3A">
      <w:pPr>
        <w:pStyle w:val="Code"/>
        <w:autoSpaceDE w:val="0"/>
        <w:autoSpaceDN w:val="0"/>
      </w:pPr>
      <w:r>
        <w:tab/>
        <w:t>pc = parse_command("yolo \t ho, \t ko, \t yo ", &amp;error_code);</w:t>
      </w:r>
    </w:p>
    <w:p w:rsidR="00437B3A" w:rsidRDefault="00437B3A" w:rsidP="00437B3A">
      <w:pPr>
        <w:pStyle w:val="Code"/>
        <w:autoSpaceDE w:val="0"/>
        <w:autoSpaceDN w:val="0"/>
      </w:pPr>
      <w:r>
        <w:tab/>
        <w:t>assert(pc &amp;&amp; "command should be valid");</w:t>
      </w:r>
    </w:p>
    <w:p w:rsidR="00437B3A" w:rsidRDefault="00437B3A" w:rsidP="00437B3A">
      <w:pPr>
        <w:pStyle w:val="Code"/>
        <w:autoSpaceDE w:val="0"/>
        <w:autoSpaceDN w:val="0"/>
      </w:pPr>
      <w:r>
        <w:tab/>
        <w:t>assert(!strcmp(pc-&gt;operator, "yolo"));</w:t>
      </w:r>
    </w:p>
    <w:p w:rsidR="00437B3A" w:rsidRDefault="00437B3A" w:rsidP="00437B3A">
      <w:pPr>
        <w:pStyle w:val="Code"/>
        <w:autoSpaceDE w:val="0"/>
        <w:autoSpaceDN w:val="0"/>
      </w:pPr>
      <w:r>
        <w:lastRenderedPageBreak/>
        <w:tab/>
        <w:t>assert(!strcmp(pc-&gt;arguments[0], "ho"));</w:t>
      </w:r>
    </w:p>
    <w:p w:rsidR="00437B3A" w:rsidRDefault="00437B3A" w:rsidP="00437B3A">
      <w:pPr>
        <w:pStyle w:val="Code"/>
        <w:autoSpaceDE w:val="0"/>
        <w:autoSpaceDN w:val="0"/>
      </w:pPr>
      <w:r>
        <w:tab/>
        <w:t>assert(!strcmp(pc-&gt;arguments[1], "ko"));</w:t>
      </w:r>
    </w:p>
    <w:p w:rsidR="00437B3A" w:rsidRDefault="00437B3A" w:rsidP="00437B3A">
      <w:pPr>
        <w:pStyle w:val="Code"/>
        <w:autoSpaceDE w:val="0"/>
        <w:autoSpaceDN w:val="0"/>
      </w:pPr>
      <w:r>
        <w:tab/>
        <w:t>assert(!strcmp(pc-&gt;arguments[2], "yo"));</w:t>
      </w:r>
    </w:p>
    <w:p w:rsidR="00437B3A" w:rsidRDefault="00437B3A" w:rsidP="00437B3A">
      <w:pPr>
        <w:pStyle w:val="Code"/>
        <w:autoSpaceDE w:val="0"/>
        <w:autoSpaceDN w:val="0"/>
      </w:pPr>
    </w:p>
    <w:p w:rsidR="00437B3A" w:rsidRDefault="00437B3A" w:rsidP="00437B3A">
      <w:pPr>
        <w:pStyle w:val="Code"/>
        <w:autoSpaceDE w:val="0"/>
        <w:autoSpaceDN w:val="0"/>
      </w:pPr>
      <w:r>
        <w:tab/>
        <w:t>printf("----------------------------------------\n");</w:t>
      </w:r>
    </w:p>
    <w:p w:rsidR="00437B3A" w:rsidRDefault="00437B3A" w:rsidP="00437B3A">
      <w:pPr>
        <w:pStyle w:val="Code"/>
        <w:autoSpaceDE w:val="0"/>
        <w:autoSpaceDN w:val="0"/>
      </w:pPr>
      <w:r>
        <w:tab/>
        <w:t>printf("Automatic tests successful!\n");</w:t>
      </w:r>
    </w:p>
    <w:p w:rsidR="00437B3A" w:rsidRDefault="00437B3A" w:rsidP="00437B3A">
      <w:pPr>
        <w:pStyle w:val="Code"/>
        <w:autoSpaceDE w:val="0"/>
        <w:autoSpaceDN w:val="0"/>
      </w:pPr>
    </w:p>
    <w:p w:rsidR="00437B3A" w:rsidRDefault="00437B3A" w:rsidP="00437B3A">
      <w:pPr>
        <w:pStyle w:val="Code"/>
        <w:autoSpaceDE w:val="0"/>
        <w:autoSpaceDN w:val="0"/>
      </w:pPr>
      <w:r>
        <w:tab/>
        <w:t>char *test_string = "yolo \t ho, \t ho, \t yo";</w:t>
      </w:r>
    </w:p>
    <w:p w:rsidR="00437B3A" w:rsidRDefault="00437B3A" w:rsidP="00437B3A">
      <w:pPr>
        <w:pStyle w:val="Code"/>
        <w:autoSpaceDE w:val="0"/>
        <w:autoSpaceDN w:val="0"/>
      </w:pPr>
      <w:r>
        <w:tab/>
        <w:t>printf("\nParsing %s\n", test_string);</w:t>
      </w:r>
    </w:p>
    <w:p w:rsidR="00437B3A" w:rsidRDefault="00437B3A" w:rsidP="00437B3A">
      <w:pPr>
        <w:pStyle w:val="Code"/>
        <w:autoSpaceDE w:val="0"/>
        <w:autoSpaceDN w:val="0"/>
      </w:pPr>
      <w:r>
        <w:tab/>
        <w:t>pc = parse_command("yolo \t ho, \t ko, \t yo ", &amp;error_code);</w:t>
      </w:r>
    </w:p>
    <w:p w:rsidR="00437B3A" w:rsidRDefault="00437B3A" w:rsidP="00437B3A">
      <w:pPr>
        <w:pStyle w:val="Code"/>
        <w:autoSpaceDE w:val="0"/>
        <w:autoSpaceDN w:val="0"/>
      </w:pPr>
      <w:r>
        <w:tab/>
        <w:t>printf("operator: %s\n", pc-&gt;operator);</w:t>
      </w:r>
    </w:p>
    <w:p w:rsidR="00437B3A" w:rsidRDefault="00437B3A" w:rsidP="00437B3A">
      <w:pPr>
        <w:pStyle w:val="Code"/>
        <w:autoSpaceDE w:val="0"/>
        <w:autoSpaceDN w:val="0"/>
      </w:pPr>
      <w:r>
        <w:tab/>
        <w:t>for (int i = 0; i &lt; pc-&gt;argument_count; ++i)</w:t>
      </w:r>
    </w:p>
    <w:p w:rsidR="00437B3A" w:rsidRDefault="00437B3A" w:rsidP="00437B3A">
      <w:pPr>
        <w:pStyle w:val="Code"/>
        <w:autoSpaceDE w:val="0"/>
        <w:autoSpaceDN w:val="0"/>
      </w:pPr>
      <w:r>
        <w:tab/>
      </w:r>
      <w:r>
        <w:tab/>
        <w:t>printf("argument%d: %s\n", i, pc-&gt;arguments[i]);</w:t>
      </w:r>
    </w:p>
    <w:p w:rsidR="00437B3A" w:rsidRDefault="00437B3A" w:rsidP="00437B3A">
      <w:pPr>
        <w:pStyle w:val="Code"/>
        <w:autoSpaceDE w:val="0"/>
        <w:autoSpaceDN w:val="0"/>
      </w:pPr>
    </w:p>
    <w:p w:rsidR="00437B3A" w:rsidRDefault="00437B3A" w:rsidP="00437B3A">
      <w:pPr>
        <w:pStyle w:val="Code"/>
        <w:autoSpaceDE w:val="0"/>
        <w:autoSpaceDN w:val="0"/>
      </w:pPr>
      <w:r>
        <w:tab/>
        <w:t>return 0;</w:t>
      </w:r>
    </w:p>
    <w:p w:rsidR="00437B3A" w:rsidRDefault="00437B3A" w:rsidP="00437B3A">
      <w:pPr>
        <w:pStyle w:val="Code"/>
        <w:autoSpaceDE w:val="0"/>
        <w:autoSpaceDN w:val="0"/>
      </w:pPr>
      <w:r>
        <w:t>}</w:t>
      </w:r>
    </w:p>
    <w:p w:rsidR="00437B3A" w:rsidRDefault="00437B3A" w:rsidP="00437B3A">
      <w:pPr>
        <w:pStyle w:val="Code"/>
        <w:autoSpaceDE w:val="0"/>
        <w:autoSpaceDN w:val="0"/>
      </w:pPr>
      <w:r>
        <w:t>#endif</w:t>
      </w:r>
    </w:p>
    <w:p w:rsidR="00437B3A" w:rsidRDefault="00437B3A" w:rsidP="00437B3A">
      <w:pPr>
        <w:pStyle w:val="Code"/>
        <w:autoSpaceDE w:val="0"/>
        <w:autoSpaceDN w:val="0"/>
      </w:pPr>
    </w:p>
    <w:p w:rsidR="00437B3A" w:rsidRDefault="00437B3A" w:rsidP="00437B3A">
      <w:pPr>
        <w:pStyle w:val="Code"/>
        <w:autoSpaceDE w:val="0"/>
        <w:autoSpaceDN w:val="0"/>
      </w:pPr>
      <w:r>
        <w:t>ParsedCommand *parse_command(char *command, int *error_code) {</w:t>
      </w:r>
    </w:p>
    <w:p w:rsidR="00437B3A" w:rsidRDefault="00437B3A" w:rsidP="00437B3A">
      <w:pPr>
        <w:pStyle w:val="Code"/>
        <w:autoSpaceDE w:val="0"/>
        <w:autoSpaceDN w:val="0"/>
      </w:pPr>
      <w:r>
        <w:tab/>
        <w:t>ParsedCommand *pc = malloc(sizeof(ParsedCommand));</w:t>
      </w:r>
    </w:p>
    <w:p w:rsidR="00437B3A" w:rsidRDefault="00437B3A" w:rsidP="00437B3A">
      <w:pPr>
        <w:pStyle w:val="Code"/>
        <w:autoSpaceDE w:val="0"/>
        <w:autoSpaceDN w:val="0"/>
      </w:pPr>
      <w:r>
        <w:tab/>
        <w:t>strcpy(pc-&gt;original_command, command);</w:t>
      </w:r>
    </w:p>
    <w:p w:rsidR="00437B3A" w:rsidRDefault="00437B3A" w:rsidP="00437B3A">
      <w:pPr>
        <w:pStyle w:val="Code"/>
        <w:autoSpaceDE w:val="0"/>
        <w:autoSpaceDN w:val="0"/>
      </w:pPr>
      <w:r>
        <w:tab/>
        <w:t>strcpy(pc-&gt;tokenized_command, command);</w:t>
      </w:r>
    </w:p>
    <w:p w:rsidR="00437B3A" w:rsidRDefault="00437B3A" w:rsidP="00437B3A">
      <w:pPr>
        <w:pStyle w:val="Code"/>
        <w:autoSpaceDE w:val="0"/>
        <w:autoSpaceDN w:val="0"/>
      </w:pPr>
    </w:p>
    <w:p w:rsidR="00437B3A" w:rsidRDefault="00437B3A" w:rsidP="00437B3A">
      <w:pPr>
        <w:pStyle w:val="Code"/>
        <w:autoSpaceDE w:val="0"/>
        <w:autoSpaceDN w:val="0"/>
      </w:pPr>
      <w:r>
        <w:tab/>
        <w:t>if (!validate_and_remove_commas(pc-&gt;tokenized_command)) {</w:t>
      </w:r>
    </w:p>
    <w:p w:rsidR="00437B3A" w:rsidRDefault="00437B3A" w:rsidP="00437B3A">
      <w:pPr>
        <w:pStyle w:val="Code"/>
        <w:autoSpaceDE w:val="0"/>
        <w:autoSpaceDN w:val="0"/>
      </w:pPr>
      <w:r>
        <w:tab/>
      </w:r>
      <w:r>
        <w:tab/>
        <w:t>free(pc); *error_code = INVALID_FORMAT_ERROR; return NULL;</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 Get all tokens and assign to operator + arguments within pc</w:t>
      </w:r>
    </w:p>
    <w:p w:rsidR="00437B3A" w:rsidRDefault="00437B3A" w:rsidP="00437B3A">
      <w:pPr>
        <w:pStyle w:val="Code"/>
        <w:autoSpaceDE w:val="0"/>
        <w:autoSpaceDN w:val="0"/>
      </w:pPr>
      <w:r>
        <w:tab/>
        <w:t>int token_count;</w:t>
      </w:r>
    </w:p>
    <w:p w:rsidR="00437B3A" w:rsidRDefault="00437B3A" w:rsidP="00437B3A">
      <w:pPr>
        <w:pStyle w:val="Code"/>
        <w:autoSpaceDE w:val="0"/>
        <w:autoSpaceDN w:val="0"/>
      </w:pPr>
      <w:r>
        <w:tab/>
        <w:t>char *tokens[TOKEN_COUNT];</w:t>
      </w:r>
    </w:p>
    <w:p w:rsidR="00437B3A" w:rsidRDefault="00437B3A" w:rsidP="00437B3A">
      <w:pPr>
        <w:pStyle w:val="Code"/>
        <w:autoSpaceDE w:val="0"/>
        <w:autoSpaceDN w:val="0"/>
      </w:pPr>
      <w:r>
        <w:tab/>
        <w:t>if (!validate_and_tokenize(pc-&gt;tokenized_command, &amp;token_count, tokens)) {</w:t>
      </w:r>
    </w:p>
    <w:p w:rsidR="00437B3A" w:rsidRDefault="00437B3A" w:rsidP="00437B3A">
      <w:pPr>
        <w:pStyle w:val="Code"/>
        <w:autoSpaceDE w:val="0"/>
        <w:autoSpaceDN w:val="0"/>
      </w:pPr>
      <w:r>
        <w:tab/>
      </w:r>
      <w:r>
        <w:tab/>
        <w:t>free(pc); *error_code = TOO_MANY_ARGUMENTS_ERROR; return NULL;</w:t>
      </w:r>
    </w:p>
    <w:p w:rsidR="00437B3A" w:rsidRDefault="00437B3A" w:rsidP="00437B3A">
      <w:pPr>
        <w:pStyle w:val="Code"/>
        <w:autoSpaceDE w:val="0"/>
        <w:autoSpaceDN w:val="0"/>
      </w:pPr>
      <w:r>
        <w:tab/>
        <w:t>}</w:t>
      </w:r>
    </w:p>
    <w:p w:rsidR="00437B3A" w:rsidRDefault="00437B3A" w:rsidP="00437B3A">
      <w:pPr>
        <w:pStyle w:val="Code"/>
        <w:autoSpaceDE w:val="0"/>
        <w:autoSpaceDN w:val="0"/>
      </w:pPr>
      <w:r>
        <w:tab/>
        <w:t>pc-&gt;argument_count = token_count - 1;</w:t>
      </w:r>
    </w:p>
    <w:p w:rsidR="00437B3A" w:rsidRDefault="00437B3A" w:rsidP="00437B3A">
      <w:pPr>
        <w:pStyle w:val="Code"/>
        <w:autoSpaceDE w:val="0"/>
        <w:autoSpaceDN w:val="0"/>
      </w:pPr>
      <w:r>
        <w:tab/>
        <w:t>pc-&gt;operator = tokens[0];</w:t>
      </w:r>
    </w:p>
    <w:p w:rsidR="00437B3A" w:rsidRDefault="00437B3A" w:rsidP="00437B3A">
      <w:pPr>
        <w:pStyle w:val="Code"/>
        <w:autoSpaceDE w:val="0"/>
        <w:autoSpaceDN w:val="0"/>
      </w:pPr>
      <w:r>
        <w:tab/>
        <w:t>for (int i = 1; i &lt; token_count; ++i)</w:t>
      </w:r>
    </w:p>
    <w:p w:rsidR="00437B3A" w:rsidRDefault="00437B3A" w:rsidP="00437B3A">
      <w:pPr>
        <w:pStyle w:val="Code"/>
        <w:autoSpaceDE w:val="0"/>
        <w:autoSpaceDN w:val="0"/>
      </w:pPr>
      <w:r>
        <w:tab/>
      </w:r>
      <w:r>
        <w:tab/>
        <w:t>pc-&gt;arguments[i - 1] = tokens[i];</w:t>
      </w:r>
    </w:p>
    <w:p w:rsidR="00437B3A" w:rsidRDefault="00437B3A" w:rsidP="00437B3A">
      <w:pPr>
        <w:pStyle w:val="Code"/>
        <w:autoSpaceDE w:val="0"/>
        <w:autoSpaceDN w:val="0"/>
      </w:pPr>
    </w:p>
    <w:p w:rsidR="00437B3A" w:rsidRDefault="00437B3A" w:rsidP="00437B3A">
      <w:pPr>
        <w:pStyle w:val="Code"/>
        <w:autoSpaceDE w:val="0"/>
        <w:autoSpaceDN w:val="0"/>
      </w:pPr>
      <w:r>
        <w:tab/>
        <w:t>return pc;</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inline int is_comma(char c) {</w:t>
      </w:r>
    </w:p>
    <w:p w:rsidR="00437B3A" w:rsidRDefault="00437B3A" w:rsidP="00437B3A">
      <w:pPr>
        <w:pStyle w:val="Code"/>
        <w:autoSpaceDE w:val="0"/>
        <w:autoSpaceDN w:val="0"/>
      </w:pPr>
      <w:r>
        <w:tab/>
        <w:t>return c == ',';</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inline int is_normal_letter(char c) {</w:t>
      </w:r>
    </w:p>
    <w:p w:rsidR="00437B3A" w:rsidRDefault="00437B3A" w:rsidP="00437B3A">
      <w:pPr>
        <w:pStyle w:val="Code"/>
        <w:autoSpaceDE w:val="0"/>
        <w:autoSpaceDN w:val="0"/>
      </w:pPr>
      <w:r>
        <w:tab/>
        <w:t>if (c == ' ') return 0;</w:t>
      </w:r>
    </w:p>
    <w:p w:rsidR="00437B3A" w:rsidRDefault="00437B3A" w:rsidP="00437B3A">
      <w:pPr>
        <w:pStyle w:val="Code"/>
        <w:autoSpaceDE w:val="0"/>
        <w:autoSpaceDN w:val="0"/>
      </w:pPr>
      <w:r>
        <w:tab/>
        <w:t>if (c == '\t') return 0;</w:t>
      </w:r>
    </w:p>
    <w:p w:rsidR="00437B3A" w:rsidRDefault="00437B3A" w:rsidP="00437B3A">
      <w:pPr>
        <w:pStyle w:val="Code"/>
        <w:autoSpaceDE w:val="0"/>
        <w:autoSpaceDN w:val="0"/>
      </w:pPr>
      <w:r>
        <w:tab/>
        <w:t>if (c == ',') return 0;</w:t>
      </w:r>
    </w:p>
    <w:p w:rsidR="00437B3A" w:rsidRDefault="00437B3A" w:rsidP="00437B3A">
      <w:pPr>
        <w:pStyle w:val="Code"/>
        <w:autoSpaceDE w:val="0"/>
        <w:autoSpaceDN w:val="0"/>
      </w:pPr>
      <w:r>
        <w:tab/>
        <w:t>if (c == '\n') return 0;</w:t>
      </w:r>
    </w:p>
    <w:p w:rsidR="00437B3A" w:rsidRDefault="00437B3A" w:rsidP="00437B3A">
      <w:pPr>
        <w:pStyle w:val="Code"/>
        <w:autoSpaceDE w:val="0"/>
        <w:autoSpaceDN w:val="0"/>
      </w:pPr>
    </w:p>
    <w:p w:rsidR="00437B3A" w:rsidRDefault="00437B3A" w:rsidP="00437B3A">
      <w:pPr>
        <w:pStyle w:val="Code"/>
        <w:autoSpaceDE w:val="0"/>
        <w:autoSpaceDN w:val="0"/>
      </w:pPr>
      <w:r>
        <w:tab/>
        <w:t>return 1;</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int validate_and_remove_commas(char *string) {</w:t>
      </w:r>
    </w:p>
    <w:p w:rsidR="00437B3A" w:rsidRDefault="00437B3A" w:rsidP="00437B3A">
      <w:pPr>
        <w:pStyle w:val="Code"/>
        <w:autoSpaceDE w:val="0"/>
        <w:autoSpaceDN w:val="0"/>
      </w:pPr>
      <w:r>
        <w:tab/>
        <w:t>int word_index = 0;</w:t>
      </w:r>
    </w:p>
    <w:p w:rsidR="00437B3A" w:rsidRDefault="00437B3A" w:rsidP="00437B3A">
      <w:pPr>
        <w:pStyle w:val="Code"/>
        <w:autoSpaceDE w:val="0"/>
        <w:autoSpaceDN w:val="0"/>
      </w:pPr>
      <w:r>
        <w:tab/>
        <w:t>int was_letter = 0;</w:t>
      </w:r>
    </w:p>
    <w:p w:rsidR="00437B3A" w:rsidRDefault="00437B3A" w:rsidP="00437B3A">
      <w:pPr>
        <w:pStyle w:val="Code"/>
        <w:autoSpaceDE w:val="0"/>
        <w:autoSpaceDN w:val="0"/>
      </w:pPr>
      <w:r>
        <w:tab/>
        <w:t>int comma_avail = 0;</w:t>
      </w:r>
    </w:p>
    <w:p w:rsidR="00437B3A" w:rsidRDefault="00437B3A" w:rsidP="00437B3A">
      <w:pPr>
        <w:pStyle w:val="Code"/>
        <w:autoSpaceDE w:val="0"/>
        <w:autoSpaceDN w:val="0"/>
      </w:pPr>
    </w:p>
    <w:p w:rsidR="00437B3A" w:rsidRDefault="00437B3A" w:rsidP="00437B3A">
      <w:pPr>
        <w:pStyle w:val="Code"/>
        <w:autoSpaceDE w:val="0"/>
        <w:autoSpaceDN w:val="0"/>
      </w:pPr>
      <w:r>
        <w:tab/>
        <w:t>for (; *string; ++string) {</w:t>
      </w:r>
    </w:p>
    <w:p w:rsidR="00437B3A" w:rsidRDefault="00437B3A" w:rsidP="00437B3A">
      <w:pPr>
        <w:pStyle w:val="Code"/>
        <w:autoSpaceDE w:val="0"/>
        <w:autoSpaceDN w:val="0"/>
      </w:pPr>
      <w:r>
        <w:tab/>
      </w:r>
      <w:r>
        <w:tab/>
        <w:t>if (is_normal_letter(*string)) {</w:t>
      </w:r>
    </w:p>
    <w:p w:rsidR="00437B3A" w:rsidRDefault="00437B3A" w:rsidP="00437B3A">
      <w:pPr>
        <w:pStyle w:val="Code"/>
        <w:autoSpaceDE w:val="0"/>
        <w:autoSpaceDN w:val="0"/>
      </w:pPr>
      <w:r>
        <w:tab/>
      </w:r>
      <w:r>
        <w:tab/>
      </w:r>
      <w:r>
        <w:tab/>
        <w:t>if (!was_letter) {</w:t>
      </w:r>
    </w:p>
    <w:p w:rsidR="00437B3A" w:rsidRDefault="00437B3A" w:rsidP="00437B3A">
      <w:pPr>
        <w:pStyle w:val="Code"/>
        <w:autoSpaceDE w:val="0"/>
        <w:autoSpaceDN w:val="0"/>
      </w:pPr>
      <w:r>
        <w:tab/>
      </w:r>
      <w:r>
        <w:tab/>
      </w:r>
      <w:r>
        <w:tab/>
      </w:r>
      <w:r>
        <w:tab/>
        <w:t>word_index++;</w:t>
      </w:r>
    </w:p>
    <w:p w:rsidR="00437B3A" w:rsidRDefault="00437B3A" w:rsidP="00437B3A">
      <w:pPr>
        <w:pStyle w:val="Code"/>
        <w:autoSpaceDE w:val="0"/>
        <w:autoSpaceDN w:val="0"/>
      </w:pPr>
      <w:r>
        <w:tab/>
      </w:r>
      <w:r>
        <w:tab/>
      </w:r>
      <w:r>
        <w:tab/>
      </w:r>
      <w:r>
        <w:tab/>
        <w:t>if (comma_avail &gt; 0) return 0;</w:t>
      </w:r>
    </w:p>
    <w:p w:rsidR="00437B3A" w:rsidRDefault="00437B3A" w:rsidP="00437B3A">
      <w:pPr>
        <w:pStyle w:val="Code"/>
        <w:autoSpaceDE w:val="0"/>
        <w:autoSpaceDN w:val="0"/>
      </w:pPr>
      <w:r>
        <w:tab/>
      </w:r>
      <w:r>
        <w:tab/>
      </w:r>
      <w:r>
        <w:tab/>
      </w:r>
      <w:r>
        <w:tab/>
        <w:t>if (word_index &gt;= 2) comma_avail = 1;</w:t>
      </w:r>
    </w:p>
    <w:p w:rsidR="00437B3A" w:rsidRDefault="00437B3A" w:rsidP="00437B3A">
      <w:pPr>
        <w:pStyle w:val="Code"/>
        <w:autoSpaceDE w:val="0"/>
        <w:autoSpaceDN w:val="0"/>
      </w:pPr>
      <w:r>
        <w:tab/>
      </w:r>
      <w:r>
        <w:tab/>
      </w:r>
      <w:r>
        <w:tab/>
        <w:t>}</w:t>
      </w:r>
    </w:p>
    <w:p w:rsidR="00437B3A" w:rsidRDefault="00437B3A" w:rsidP="00437B3A">
      <w:pPr>
        <w:pStyle w:val="Code"/>
        <w:autoSpaceDE w:val="0"/>
        <w:autoSpaceDN w:val="0"/>
      </w:pPr>
      <w:r>
        <w:tab/>
      </w:r>
      <w:r>
        <w:tab/>
      </w:r>
      <w:r>
        <w:tab/>
        <w:t>was_letter = 1;</w:t>
      </w:r>
    </w:p>
    <w:p w:rsidR="00437B3A" w:rsidRDefault="00437B3A" w:rsidP="00437B3A">
      <w:pPr>
        <w:pStyle w:val="Code"/>
        <w:autoSpaceDE w:val="0"/>
        <w:autoSpaceDN w:val="0"/>
      </w:pPr>
      <w:r>
        <w:lastRenderedPageBreak/>
        <w:tab/>
      </w:r>
      <w:r>
        <w:tab/>
        <w:t>} else {</w:t>
      </w:r>
    </w:p>
    <w:p w:rsidR="00437B3A" w:rsidRDefault="00437B3A" w:rsidP="00437B3A">
      <w:pPr>
        <w:pStyle w:val="Code"/>
        <w:autoSpaceDE w:val="0"/>
        <w:autoSpaceDN w:val="0"/>
      </w:pPr>
      <w:r>
        <w:tab/>
      </w:r>
      <w:r>
        <w:tab/>
      </w:r>
      <w:r>
        <w:tab/>
        <w:t>was_letter = 0;</w:t>
      </w:r>
    </w:p>
    <w:p w:rsidR="00437B3A" w:rsidRDefault="00437B3A" w:rsidP="00437B3A">
      <w:pPr>
        <w:pStyle w:val="Code"/>
        <w:autoSpaceDE w:val="0"/>
        <w:autoSpaceDN w:val="0"/>
      </w:pPr>
      <w:r>
        <w:tab/>
      </w:r>
      <w:r>
        <w:tab/>
      </w:r>
      <w:r>
        <w:tab/>
        <w:t>if (is_comma(*string)) {</w:t>
      </w:r>
    </w:p>
    <w:p w:rsidR="00437B3A" w:rsidRDefault="00437B3A" w:rsidP="00437B3A">
      <w:pPr>
        <w:pStyle w:val="Code"/>
        <w:autoSpaceDE w:val="0"/>
        <w:autoSpaceDN w:val="0"/>
      </w:pPr>
      <w:r>
        <w:tab/>
      </w:r>
      <w:r>
        <w:tab/>
      </w:r>
      <w:r>
        <w:tab/>
      </w:r>
      <w:r>
        <w:tab/>
        <w:t>*string = ' ';</w:t>
      </w:r>
    </w:p>
    <w:p w:rsidR="00437B3A" w:rsidRDefault="00437B3A" w:rsidP="00437B3A">
      <w:pPr>
        <w:pStyle w:val="Code"/>
        <w:autoSpaceDE w:val="0"/>
        <w:autoSpaceDN w:val="0"/>
      </w:pPr>
      <w:r>
        <w:tab/>
      </w:r>
      <w:r>
        <w:tab/>
      </w:r>
      <w:r>
        <w:tab/>
      </w:r>
      <w:r>
        <w:tab/>
        <w:t>comma_avail--;</w:t>
      </w:r>
    </w:p>
    <w:p w:rsidR="00437B3A" w:rsidRDefault="00437B3A" w:rsidP="00437B3A">
      <w:pPr>
        <w:pStyle w:val="Code"/>
        <w:autoSpaceDE w:val="0"/>
        <w:autoSpaceDN w:val="0"/>
      </w:pPr>
      <w:r>
        <w:tab/>
      </w:r>
      <w:r>
        <w:tab/>
      </w:r>
      <w:r>
        <w:tab/>
        <w:t>}</w:t>
      </w:r>
    </w:p>
    <w:p w:rsidR="00437B3A" w:rsidRDefault="00437B3A" w:rsidP="00437B3A">
      <w:pPr>
        <w:pStyle w:val="Code"/>
        <w:autoSpaceDE w:val="0"/>
        <w:autoSpaceDN w:val="0"/>
      </w:pPr>
      <w:r>
        <w:tab/>
      </w:r>
      <w:r>
        <w:tab/>
      </w:r>
      <w:r>
        <w:tab/>
        <w:t>if (comma_avail &lt; 0) return 0;</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r>
        <w:tab/>
        <w:t>}</w:t>
      </w:r>
    </w:p>
    <w:p w:rsidR="00437B3A" w:rsidRDefault="00437B3A" w:rsidP="00437B3A">
      <w:pPr>
        <w:pStyle w:val="Code"/>
        <w:autoSpaceDE w:val="0"/>
        <w:autoSpaceDN w:val="0"/>
      </w:pPr>
      <w:r>
        <w:tab/>
      </w:r>
    </w:p>
    <w:p w:rsidR="00437B3A" w:rsidRDefault="00437B3A" w:rsidP="00437B3A">
      <w:pPr>
        <w:pStyle w:val="Code"/>
        <w:autoSpaceDE w:val="0"/>
        <w:autoSpaceDN w:val="0"/>
      </w:pPr>
      <w:r>
        <w:tab/>
        <w:t>return 1;</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int validate_and_tokenize(char *string, int *token_count, char **tokens) {</w:t>
      </w:r>
    </w:p>
    <w:p w:rsidR="00437B3A" w:rsidRDefault="00437B3A" w:rsidP="00437B3A">
      <w:pPr>
        <w:pStyle w:val="Code"/>
        <w:autoSpaceDE w:val="0"/>
        <w:autoSpaceDN w:val="0"/>
      </w:pPr>
      <w:r>
        <w:tab/>
        <w:t>*token_count = 0;</w:t>
      </w:r>
    </w:p>
    <w:p w:rsidR="00437B3A" w:rsidRDefault="00437B3A" w:rsidP="00437B3A">
      <w:pPr>
        <w:pStyle w:val="Code"/>
        <w:autoSpaceDE w:val="0"/>
        <w:autoSpaceDN w:val="0"/>
      </w:pPr>
    </w:p>
    <w:p w:rsidR="00437B3A" w:rsidRDefault="00437B3A" w:rsidP="00437B3A">
      <w:pPr>
        <w:pStyle w:val="Code"/>
        <w:autoSpaceDE w:val="0"/>
        <w:autoSpaceDN w:val="0"/>
      </w:pPr>
      <w:r>
        <w:tab/>
        <w:t>int waiting_for_word = 1;</w:t>
      </w:r>
    </w:p>
    <w:p w:rsidR="00437B3A" w:rsidRDefault="00437B3A" w:rsidP="00437B3A">
      <w:pPr>
        <w:pStyle w:val="Code"/>
        <w:autoSpaceDE w:val="0"/>
        <w:autoSpaceDN w:val="0"/>
      </w:pPr>
      <w:r>
        <w:tab/>
        <w:t>for (; *string; ++string) {</w:t>
      </w:r>
    </w:p>
    <w:p w:rsidR="00437B3A" w:rsidRDefault="00437B3A" w:rsidP="00437B3A">
      <w:pPr>
        <w:pStyle w:val="Code"/>
        <w:autoSpaceDE w:val="0"/>
        <w:autoSpaceDN w:val="0"/>
      </w:pPr>
      <w:r>
        <w:tab/>
      </w:r>
      <w:r>
        <w:tab/>
        <w:t>if (is_normal_letter(*string)) {</w:t>
      </w:r>
    </w:p>
    <w:p w:rsidR="00437B3A" w:rsidRDefault="00437B3A" w:rsidP="00437B3A">
      <w:pPr>
        <w:pStyle w:val="Code"/>
        <w:autoSpaceDE w:val="0"/>
        <w:autoSpaceDN w:val="0"/>
      </w:pPr>
      <w:r>
        <w:tab/>
      </w:r>
      <w:r>
        <w:tab/>
      </w:r>
      <w:r>
        <w:tab/>
        <w:t>if (waiting_for_word)  {</w:t>
      </w:r>
    </w:p>
    <w:p w:rsidR="00437B3A" w:rsidRDefault="00437B3A" w:rsidP="00437B3A">
      <w:pPr>
        <w:pStyle w:val="Code"/>
        <w:autoSpaceDE w:val="0"/>
        <w:autoSpaceDN w:val="0"/>
      </w:pPr>
      <w:r>
        <w:tab/>
      </w:r>
      <w:r>
        <w:tab/>
      </w:r>
      <w:r>
        <w:tab/>
      </w:r>
      <w:r>
        <w:tab/>
        <w:t>if (*token_count == TOKEN_COUNT) return 0;</w:t>
      </w:r>
    </w:p>
    <w:p w:rsidR="00437B3A" w:rsidRDefault="00437B3A" w:rsidP="00437B3A">
      <w:pPr>
        <w:pStyle w:val="Code"/>
        <w:autoSpaceDE w:val="0"/>
        <w:autoSpaceDN w:val="0"/>
      </w:pPr>
      <w:r>
        <w:tab/>
      </w:r>
      <w:r>
        <w:tab/>
      </w:r>
      <w:r>
        <w:tab/>
      </w:r>
      <w:r>
        <w:tab/>
        <w:t>tokens[(*token_count)++] = string;</w:t>
      </w:r>
    </w:p>
    <w:p w:rsidR="00437B3A" w:rsidRDefault="00437B3A" w:rsidP="00437B3A">
      <w:pPr>
        <w:pStyle w:val="Code"/>
        <w:autoSpaceDE w:val="0"/>
        <w:autoSpaceDN w:val="0"/>
      </w:pPr>
      <w:r>
        <w:tab/>
      </w:r>
      <w:r>
        <w:tab/>
      </w:r>
      <w:r>
        <w:tab/>
      </w:r>
      <w:r>
        <w:tab/>
        <w:t>waiting_for_word = 0;</w:t>
      </w:r>
    </w:p>
    <w:p w:rsidR="00437B3A" w:rsidRDefault="00437B3A" w:rsidP="00437B3A">
      <w:pPr>
        <w:pStyle w:val="Code"/>
        <w:autoSpaceDE w:val="0"/>
        <w:autoSpaceDN w:val="0"/>
      </w:pPr>
      <w:r>
        <w:tab/>
      </w:r>
      <w:r>
        <w:tab/>
      </w:r>
      <w:r>
        <w:tab/>
        <w:t>}</w:t>
      </w:r>
    </w:p>
    <w:p w:rsidR="00437B3A" w:rsidRDefault="00437B3A" w:rsidP="00437B3A">
      <w:pPr>
        <w:pStyle w:val="Code"/>
        <w:autoSpaceDE w:val="0"/>
        <w:autoSpaceDN w:val="0"/>
      </w:pPr>
      <w:r>
        <w:tab/>
      </w:r>
      <w:r>
        <w:tab/>
        <w:t>} else {</w:t>
      </w:r>
    </w:p>
    <w:p w:rsidR="00437B3A" w:rsidRDefault="00437B3A" w:rsidP="00437B3A">
      <w:pPr>
        <w:pStyle w:val="Code"/>
        <w:autoSpaceDE w:val="0"/>
        <w:autoSpaceDN w:val="0"/>
      </w:pPr>
      <w:r>
        <w:tab/>
      </w:r>
      <w:r>
        <w:tab/>
      </w:r>
      <w:r>
        <w:tab/>
        <w:t>*string = '\0';</w:t>
      </w:r>
    </w:p>
    <w:p w:rsidR="00437B3A" w:rsidRDefault="00437B3A" w:rsidP="00437B3A">
      <w:pPr>
        <w:pStyle w:val="Code"/>
        <w:autoSpaceDE w:val="0"/>
        <w:autoSpaceDN w:val="0"/>
      </w:pPr>
      <w:r>
        <w:tab/>
      </w:r>
      <w:r>
        <w:tab/>
      </w:r>
      <w:r>
        <w:tab/>
        <w:t>waiting_for_word = 1;</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return 1;</w:t>
      </w:r>
    </w:p>
    <w:p w:rsidR="00437B3A" w:rsidRDefault="00437B3A" w:rsidP="00437B3A">
      <w:pPr>
        <w:pStyle w:val="Code"/>
        <w:autoSpaceDE w:val="0"/>
        <w:autoSpaceDN w:val="0"/>
      </w:pPr>
      <w:r>
        <w:t>}</w:t>
      </w:r>
    </w:p>
    <w:p w:rsidR="00437B3A" w:rsidRDefault="00437B3A" w:rsidP="00437B3A">
      <w:pPr>
        <w:pStyle w:val="Code"/>
        <w:autoSpaceDE w:val="0"/>
        <w:autoSpaceDN w:val="0"/>
      </w:pPr>
      <w:r>
        <w:t>#include "register.h"</w:t>
      </w:r>
    </w:p>
    <w:p w:rsidR="00437B3A" w:rsidRDefault="00437B3A" w:rsidP="00437B3A">
      <w:pPr>
        <w:pStyle w:val="Code"/>
        <w:autoSpaceDE w:val="0"/>
        <w:autoSpaceDN w:val="0"/>
      </w:pPr>
    </w:p>
    <w:p w:rsidR="00437B3A" w:rsidRDefault="00437B3A" w:rsidP="00437B3A">
      <w:pPr>
        <w:pStyle w:val="Code"/>
        <w:autoSpaceDE w:val="0"/>
        <w:autoSpaceDN w:val="0"/>
      </w:pPr>
      <w:r>
        <w:t>#include &lt;stdlib.h&gt;</w:t>
      </w:r>
    </w:p>
    <w:p w:rsidR="00437B3A" w:rsidRDefault="00437B3A" w:rsidP="00437B3A">
      <w:pPr>
        <w:pStyle w:val="Code"/>
        <w:autoSpaceDE w:val="0"/>
        <w:autoSpaceDN w:val="0"/>
      </w:pPr>
    </w:p>
    <w:p w:rsidR="00437B3A" w:rsidRDefault="00437B3A" w:rsidP="00437B3A">
      <w:pPr>
        <w:pStyle w:val="Code"/>
        <w:autoSpaceDE w:val="0"/>
        <w:autoSpaceDN w:val="0"/>
      </w:pPr>
      <w:r>
        <w:t>const char *register_to_string(Register reg) {</w:t>
      </w:r>
    </w:p>
    <w:p w:rsidR="00437B3A" w:rsidRDefault="00437B3A" w:rsidP="00437B3A">
      <w:pPr>
        <w:pStyle w:val="Code"/>
        <w:autoSpaceDE w:val="0"/>
        <w:autoSpaceDN w:val="0"/>
      </w:pPr>
      <w:r>
        <w:tab/>
        <w:t>static char *strings[8] = {</w:t>
      </w:r>
    </w:p>
    <w:p w:rsidR="00437B3A" w:rsidRDefault="00437B3A" w:rsidP="00437B3A">
      <w:pPr>
        <w:pStyle w:val="Code"/>
        <w:autoSpaceDE w:val="0"/>
        <w:autoSpaceDN w:val="0"/>
      </w:pPr>
      <w:r>
        <w:tab/>
      </w:r>
      <w:r>
        <w:tab/>
        <w:t>"A", "X", "L", "B", "S", "T", "PC", "SW" };</w:t>
      </w:r>
    </w:p>
    <w:p w:rsidR="00437B3A" w:rsidRDefault="00437B3A" w:rsidP="00437B3A">
      <w:pPr>
        <w:pStyle w:val="Code"/>
        <w:autoSpaceDE w:val="0"/>
        <w:autoSpaceDN w:val="0"/>
      </w:pPr>
      <w:r>
        <w:tab/>
        <w:t>static Register registers[8] = {</w:t>
      </w:r>
    </w:p>
    <w:p w:rsidR="00437B3A" w:rsidRDefault="00437B3A" w:rsidP="00437B3A">
      <w:pPr>
        <w:pStyle w:val="Code"/>
        <w:autoSpaceDE w:val="0"/>
        <w:autoSpaceDN w:val="0"/>
      </w:pPr>
      <w:r>
        <w:tab/>
      </w:r>
      <w:r>
        <w:tab/>
        <w:t>A, X, L, B, S, T, PC, SW };</w:t>
      </w:r>
    </w:p>
    <w:p w:rsidR="00437B3A" w:rsidRDefault="00437B3A" w:rsidP="00437B3A">
      <w:pPr>
        <w:pStyle w:val="Code"/>
        <w:autoSpaceDE w:val="0"/>
        <w:autoSpaceDN w:val="0"/>
      </w:pPr>
      <w:r>
        <w:tab/>
      </w:r>
    </w:p>
    <w:p w:rsidR="00437B3A" w:rsidRDefault="00437B3A" w:rsidP="00437B3A">
      <w:pPr>
        <w:pStyle w:val="Code"/>
        <w:autoSpaceDE w:val="0"/>
        <w:autoSpaceDN w:val="0"/>
      </w:pPr>
      <w:r>
        <w:tab/>
        <w:t>for (int i = 0; i &lt; 8; ++i) {</w:t>
      </w:r>
    </w:p>
    <w:p w:rsidR="00437B3A" w:rsidRDefault="00437B3A" w:rsidP="00437B3A">
      <w:pPr>
        <w:pStyle w:val="Code"/>
        <w:autoSpaceDE w:val="0"/>
        <w:autoSpaceDN w:val="0"/>
      </w:pPr>
      <w:r>
        <w:tab/>
      </w:r>
      <w:r>
        <w:tab/>
        <w:t>if (registers[i] == reg) {</w:t>
      </w:r>
    </w:p>
    <w:p w:rsidR="00437B3A" w:rsidRDefault="00437B3A" w:rsidP="00437B3A">
      <w:pPr>
        <w:pStyle w:val="Code"/>
        <w:autoSpaceDE w:val="0"/>
        <w:autoSpaceDN w:val="0"/>
      </w:pPr>
      <w:r>
        <w:tab/>
      </w:r>
      <w:r>
        <w:tab/>
      </w:r>
      <w:r>
        <w:tab/>
        <w:t>return strings[i];</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return NULL;</w:t>
      </w:r>
    </w:p>
    <w:p w:rsidR="00437B3A" w:rsidRDefault="00437B3A" w:rsidP="00437B3A">
      <w:pPr>
        <w:pStyle w:val="Code"/>
        <w:autoSpaceDE w:val="0"/>
        <w:autoSpaceDN w:val="0"/>
      </w:pPr>
      <w:r>
        <w:t>}</w:t>
      </w:r>
    </w:p>
    <w:p w:rsidR="00437B3A" w:rsidRDefault="00437B3A" w:rsidP="00437B3A">
      <w:pPr>
        <w:pStyle w:val="Code"/>
        <w:autoSpaceDE w:val="0"/>
        <w:autoSpaceDN w:val="0"/>
      </w:pPr>
      <w:r>
        <w:t>#include "reserved.h"</w:t>
      </w:r>
    </w:p>
    <w:p w:rsidR="00437B3A" w:rsidRDefault="00437B3A" w:rsidP="00437B3A">
      <w:pPr>
        <w:pStyle w:val="Code"/>
        <w:autoSpaceDE w:val="0"/>
        <w:autoSpaceDN w:val="0"/>
      </w:pPr>
      <w:r>
        <w:t>#include "generic_dict.h"</w:t>
      </w:r>
    </w:p>
    <w:p w:rsidR="00437B3A" w:rsidRDefault="00437B3A" w:rsidP="00437B3A">
      <w:pPr>
        <w:pStyle w:val="Code"/>
        <w:autoSpaceDE w:val="0"/>
        <w:autoSpaceDN w:val="0"/>
      </w:pPr>
    </w:p>
    <w:p w:rsidR="00437B3A" w:rsidRDefault="00437B3A" w:rsidP="00437B3A">
      <w:pPr>
        <w:pStyle w:val="Code"/>
        <w:autoSpaceDE w:val="0"/>
        <w:autoSpaceDN w:val="0"/>
      </w:pPr>
      <w:r>
        <w:t>#include &lt;stdlib.h&gt;</w:t>
      </w:r>
    </w:p>
    <w:p w:rsidR="00437B3A" w:rsidRDefault="00437B3A" w:rsidP="00437B3A">
      <w:pPr>
        <w:pStyle w:val="Code"/>
        <w:autoSpaceDE w:val="0"/>
        <w:autoSpaceDN w:val="0"/>
      </w:pPr>
    </w:p>
    <w:p w:rsidR="00437B3A" w:rsidRDefault="00437B3A" w:rsidP="00437B3A">
      <w:pPr>
        <w:pStyle w:val="Code"/>
        <w:autoSpaceDE w:val="0"/>
        <w:autoSpaceDN w:val="0"/>
      </w:pPr>
      <w:r>
        <w:t>/* Recall these definitions</w:t>
      </w:r>
    </w:p>
    <w:p w:rsidR="00437B3A" w:rsidRDefault="00437B3A" w:rsidP="00437B3A">
      <w:pPr>
        <w:pStyle w:val="Code"/>
        <w:autoSpaceDE w:val="0"/>
        <w:autoSpaceDN w:val="0"/>
      </w:pPr>
      <w:r>
        <w:t>typedef enum _ReservedType {</w:t>
      </w:r>
    </w:p>
    <w:p w:rsidR="00437B3A" w:rsidRDefault="00437B3A" w:rsidP="00437B3A">
      <w:pPr>
        <w:pStyle w:val="Code"/>
        <w:autoSpaceDE w:val="0"/>
        <w:autoSpaceDN w:val="0"/>
      </w:pPr>
      <w:r>
        <w:tab/>
        <w:t>MEM_OPERATION = 8,</w:t>
      </w:r>
    </w:p>
    <w:p w:rsidR="00437B3A" w:rsidRDefault="00437B3A" w:rsidP="00437B3A">
      <w:pPr>
        <w:pStyle w:val="Code"/>
        <w:autoSpaceDE w:val="0"/>
        <w:autoSpaceDN w:val="0"/>
      </w:pPr>
      <w:r>
        <w:tab/>
        <w:t>REG_OPERATION = 9,</w:t>
      </w:r>
    </w:p>
    <w:p w:rsidR="00437B3A" w:rsidRDefault="00437B3A" w:rsidP="00437B3A">
      <w:pPr>
        <w:pStyle w:val="Code"/>
        <w:autoSpaceDE w:val="0"/>
        <w:autoSpaceDN w:val="0"/>
      </w:pPr>
      <w:r>
        <w:tab/>
        <w:t>REG_PAIR_OPERATION = 10,</w:t>
      </w:r>
    </w:p>
    <w:p w:rsidR="00437B3A" w:rsidRDefault="00437B3A" w:rsidP="00437B3A">
      <w:pPr>
        <w:pStyle w:val="Code"/>
        <w:autoSpaceDE w:val="0"/>
        <w:autoSpaceDN w:val="0"/>
      </w:pPr>
      <w:r>
        <w:tab/>
        <w:t>REG_N_OPERATION = 11,</w:t>
      </w:r>
    </w:p>
    <w:p w:rsidR="00437B3A" w:rsidRDefault="00437B3A" w:rsidP="00437B3A">
      <w:pPr>
        <w:pStyle w:val="Code"/>
        <w:autoSpaceDE w:val="0"/>
        <w:autoSpaceDN w:val="0"/>
      </w:pPr>
      <w:r>
        <w:tab/>
        <w:t>N_OPERATION = 12,</w:t>
      </w:r>
    </w:p>
    <w:p w:rsidR="00437B3A" w:rsidRDefault="00437B3A" w:rsidP="00437B3A">
      <w:pPr>
        <w:pStyle w:val="Code"/>
        <w:autoSpaceDE w:val="0"/>
        <w:autoSpaceDN w:val="0"/>
      </w:pPr>
      <w:r>
        <w:tab/>
        <w:t>BYTE = 0,</w:t>
      </w:r>
    </w:p>
    <w:p w:rsidR="00437B3A" w:rsidRDefault="00437B3A" w:rsidP="00437B3A">
      <w:pPr>
        <w:pStyle w:val="Code"/>
        <w:autoSpaceDE w:val="0"/>
        <w:autoSpaceDN w:val="0"/>
      </w:pPr>
      <w:r>
        <w:tab/>
        <w:t>WORD = 1,</w:t>
      </w:r>
    </w:p>
    <w:p w:rsidR="00437B3A" w:rsidRDefault="00437B3A" w:rsidP="00437B3A">
      <w:pPr>
        <w:pStyle w:val="Code"/>
        <w:autoSpaceDE w:val="0"/>
        <w:autoSpaceDN w:val="0"/>
      </w:pPr>
      <w:r>
        <w:tab/>
        <w:t>RBYTE = 2,</w:t>
      </w:r>
    </w:p>
    <w:p w:rsidR="00437B3A" w:rsidRDefault="00437B3A" w:rsidP="00437B3A">
      <w:pPr>
        <w:pStyle w:val="Code"/>
        <w:autoSpaceDE w:val="0"/>
        <w:autoSpaceDN w:val="0"/>
      </w:pPr>
      <w:r>
        <w:tab/>
        <w:t>RWORD = 3,</w:t>
      </w:r>
    </w:p>
    <w:p w:rsidR="00437B3A" w:rsidRDefault="00437B3A" w:rsidP="00437B3A">
      <w:pPr>
        <w:pStyle w:val="Code"/>
        <w:autoSpaceDE w:val="0"/>
        <w:autoSpaceDN w:val="0"/>
      </w:pPr>
      <w:r>
        <w:tab/>
        <w:t>START = 4,</w:t>
      </w:r>
    </w:p>
    <w:p w:rsidR="00437B3A" w:rsidRDefault="00437B3A" w:rsidP="00437B3A">
      <w:pPr>
        <w:pStyle w:val="Code"/>
        <w:autoSpaceDE w:val="0"/>
        <w:autoSpaceDN w:val="0"/>
      </w:pPr>
      <w:r>
        <w:lastRenderedPageBreak/>
        <w:tab/>
        <w:t>END = 5,</w:t>
      </w:r>
    </w:p>
    <w:p w:rsidR="00437B3A" w:rsidRDefault="00437B3A" w:rsidP="00437B3A">
      <w:pPr>
        <w:pStyle w:val="Code"/>
        <w:autoSpaceDE w:val="0"/>
        <w:autoSpaceDN w:val="0"/>
      </w:pPr>
      <w:r>
        <w:tab/>
        <w:t>BASE = 6,</w:t>
      </w:r>
    </w:p>
    <w:p w:rsidR="00437B3A" w:rsidRDefault="00437B3A" w:rsidP="00437B3A">
      <w:pPr>
        <w:pStyle w:val="Code"/>
        <w:autoSpaceDE w:val="0"/>
        <w:autoSpaceDN w:val="0"/>
      </w:pPr>
      <w:r>
        <w:tab/>
        <w:t>NOBASE = 7</w:t>
      </w:r>
    </w:p>
    <w:p w:rsidR="00437B3A" w:rsidRDefault="00437B3A" w:rsidP="00437B3A">
      <w:pPr>
        <w:pStyle w:val="Code"/>
        <w:autoSpaceDE w:val="0"/>
        <w:autoSpaceDN w:val="0"/>
      </w:pPr>
      <w:r>
        <w:t>} ReservedType;</w:t>
      </w:r>
    </w:p>
    <w:p w:rsidR="00437B3A" w:rsidRDefault="00437B3A" w:rsidP="00437B3A">
      <w:pPr>
        <w:pStyle w:val="Code"/>
        <w:autoSpaceDE w:val="0"/>
        <w:autoSpaceDN w:val="0"/>
      </w:pPr>
    </w:p>
    <w:p w:rsidR="00437B3A" w:rsidRDefault="00437B3A" w:rsidP="00437B3A">
      <w:pPr>
        <w:pStyle w:val="Code"/>
        <w:autoSpaceDE w:val="0"/>
        <w:autoSpaceDN w:val="0"/>
      </w:pPr>
      <w:r>
        <w:t>typedef struct _ReservedValue {</w:t>
      </w:r>
    </w:p>
    <w:p w:rsidR="00437B3A" w:rsidRDefault="00437B3A" w:rsidP="00437B3A">
      <w:pPr>
        <w:pStyle w:val="Code"/>
        <w:autoSpaceDE w:val="0"/>
        <w:autoSpaceDN w:val="0"/>
      </w:pPr>
      <w:r>
        <w:tab/>
        <w:t>ReservedType type;</w:t>
      </w:r>
    </w:p>
    <w:p w:rsidR="00437B3A" w:rsidRDefault="00437B3A" w:rsidP="00437B3A">
      <w:pPr>
        <w:pStyle w:val="Code"/>
        <w:autoSpaceDE w:val="0"/>
        <w:autoSpaceDN w:val="0"/>
      </w:pPr>
      <w:r>
        <w:t>} ReservedValue;</w:t>
      </w:r>
    </w:p>
    <w:p w:rsidR="00437B3A" w:rsidRDefault="00437B3A" w:rsidP="00437B3A">
      <w:pPr>
        <w:pStyle w:val="Code"/>
        <w:autoSpaceDE w:val="0"/>
        <w:autoSpaceDN w:val="0"/>
      </w:pPr>
    </w:p>
    <w:p w:rsidR="00437B3A" w:rsidRDefault="00437B3A" w:rsidP="00437B3A">
      <w:pPr>
        <w:pStyle w:val="Code"/>
        <w:autoSpaceDE w:val="0"/>
        <w:autoSpaceDN w:val="0"/>
      </w:pPr>
      <w:r>
        <w:t>typedef Dict ReservedDict;</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const int RESERVED_DICT_SIZE = 40;</w:t>
      </w:r>
    </w:p>
    <w:p w:rsidR="00437B3A" w:rsidRDefault="00437B3A" w:rsidP="00437B3A">
      <w:pPr>
        <w:pStyle w:val="Code"/>
        <w:autoSpaceDE w:val="0"/>
        <w:autoSpaceDN w:val="0"/>
      </w:pPr>
    </w:p>
    <w:p w:rsidR="00437B3A" w:rsidRDefault="00437B3A" w:rsidP="00437B3A">
      <w:pPr>
        <w:pStyle w:val="Code"/>
        <w:autoSpaceDE w:val="0"/>
        <w:autoSpaceDN w:val="0"/>
      </w:pPr>
      <w:r>
        <w:t>ReservedDict *new_reserved_dict() {</w:t>
      </w:r>
    </w:p>
    <w:p w:rsidR="00437B3A" w:rsidRDefault="00437B3A" w:rsidP="00437B3A">
      <w:pPr>
        <w:pStyle w:val="Code"/>
        <w:autoSpaceDE w:val="0"/>
        <w:autoSpaceDN w:val="0"/>
      </w:pPr>
      <w:r>
        <w:tab/>
        <w:t>ReservedDict *dict = new_dict(RESERVED_DICT_SIZE);</w:t>
      </w:r>
    </w:p>
    <w:p w:rsidR="00437B3A" w:rsidRDefault="00437B3A" w:rsidP="00437B3A">
      <w:pPr>
        <w:pStyle w:val="Code"/>
        <w:autoSpaceDE w:val="0"/>
        <w:autoSpaceDN w:val="0"/>
      </w:pPr>
      <w:r>
        <w:tab/>
        <w:t>return dict;</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void free_reserved_dict(ReservedDict *dict) {</w:t>
      </w:r>
    </w:p>
    <w:p w:rsidR="00437B3A" w:rsidRDefault="00437B3A" w:rsidP="00437B3A">
      <w:pPr>
        <w:pStyle w:val="Code"/>
        <w:autoSpaceDE w:val="0"/>
        <w:autoSpaceDN w:val="0"/>
      </w:pPr>
      <w:r>
        <w:tab/>
        <w:t>free_dict(dict, free);</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void add_to_reserved_dict(ReservedDict *dict, char *key, ReservedType type) {</w:t>
      </w:r>
    </w:p>
    <w:p w:rsidR="00437B3A" w:rsidRDefault="00437B3A" w:rsidP="00437B3A">
      <w:pPr>
        <w:pStyle w:val="Code"/>
        <w:autoSpaceDE w:val="0"/>
        <w:autoSpaceDN w:val="0"/>
      </w:pPr>
      <w:r>
        <w:tab/>
        <w:t>ReservedValue *value = malloc(sizeof(ReservedValue));</w:t>
      </w:r>
    </w:p>
    <w:p w:rsidR="00437B3A" w:rsidRDefault="00437B3A" w:rsidP="00437B3A">
      <w:pPr>
        <w:pStyle w:val="Code"/>
        <w:autoSpaceDE w:val="0"/>
        <w:autoSpaceDN w:val="0"/>
      </w:pPr>
      <w:r>
        <w:tab/>
        <w:t>value-&gt;type = type;</w:t>
      </w:r>
    </w:p>
    <w:p w:rsidR="00437B3A" w:rsidRDefault="00437B3A" w:rsidP="00437B3A">
      <w:pPr>
        <w:pStyle w:val="Code"/>
        <w:autoSpaceDE w:val="0"/>
        <w:autoSpaceDN w:val="0"/>
      </w:pPr>
      <w:r>
        <w:tab/>
        <w:t>add_to_dict(dict, key, value);</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int find_reserved_type(ReservedDict *dict, char *key, ReservedType *type) {</w:t>
      </w:r>
    </w:p>
    <w:p w:rsidR="00437B3A" w:rsidRDefault="00437B3A" w:rsidP="00437B3A">
      <w:pPr>
        <w:pStyle w:val="Code"/>
        <w:autoSpaceDE w:val="0"/>
        <w:autoSpaceDN w:val="0"/>
      </w:pPr>
      <w:r>
        <w:tab/>
        <w:t>ReservedValue *value;</w:t>
      </w:r>
    </w:p>
    <w:p w:rsidR="00437B3A" w:rsidRDefault="00437B3A" w:rsidP="00437B3A">
      <w:pPr>
        <w:pStyle w:val="Code"/>
        <w:autoSpaceDE w:val="0"/>
        <w:autoSpaceDN w:val="0"/>
      </w:pPr>
      <w:r>
        <w:tab/>
      </w:r>
    </w:p>
    <w:p w:rsidR="00437B3A" w:rsidRDefault="00437B3A" w:rsidP="00437B3A">
      <w:pPr>
        <w:pStyle w:val="Code"/>
        <w:autoSpaceDE w:val="0"/>
        <w:autoSpaceDN w:val="0"/>
      </w:pPr>
      <w:r>
        <w:tab/>
        <w:t>if (find_from_dict(dict, key, (void**) &amp;value)) {</w:t>
      </w:r>
    </w:p>
    <w:p w:rsidR="00437B3A" w:rsidRDefault="00437B3A" w:rsidP="00437B3A">
      <w:pPr>
        <w:pStyle w:val="Code"/>
        <w:autoSpaceDE w:val="0"/>
        <w:autoSpaceDN w:val="0"/>
      </w:pPr>
      <w:r>
        <w:tab/>
      </w:r>
      <w:r>
        <w:tab/>
        <w:t>*type = value-&gt;type;</w:t>
      </w:r>
    </w:p>
    <w:p w:rsidR="00437B3A" w:rsidRDefault="00437B3A" w:rsidP="00437B3A">
      <w:pPr>
        <w:pStyle w:val="Code"/>
        <w:autoSpaceDE w:val="0"/>
        <w:autoSpaceDN w:val="0"/>
      </w:pPr>
      <w:r>
        <w:tab/>
      </w:r>
      <w:r>
        <w:tab/>
        <w:t>return 1;</w:t>
      </w:r>
    </w:p>
    <w:p w:rsidR="00437B3A" w:rsidRDefault="00437B3A" w:rsidP="00437B3A">
      <w:pPr>
        <w:pStyle w:val="Code"/>
        <w:autoSpaceDE w:val="0"/>
        <w:autoSpaceDN w:val="0"/>
      </w:pPr>
      <w:r>
        <w:tab/>
        <w:t>} else {</w:t>
      </w:r>
    </w:p>
    <w:p w:rsidR="00437B3A" w:rsidRDefault="00437B3A" w:rsidP="00437B3A">
      <w:pPr>
        <w:pStyle w:val="Code"/>
        <w:autoSpaceDE w:val="0"/>
        <w:autoSpaceDN w:val="0"/>
      </w:pPr>
      <w:r>
        <w:tab/>
      </w:r>
      <w:r>
        <w:tab/>
        <w:t>return 0;</w:t>
      </w:r>
    </w:p>
    <w:p w:rsidR="00437B3A" w:rsidRDefault="00437B3A" w:rsidP="00437B3A">
      <w:pPr>
        <w:pStyle w:val="Code"/>
        <w:autoSpaceDE w:val="0"/>
        <w:autoSpaceDN w:val="0"/>
      </w:pPr>
      <w:r>
        <w:tab/>
        <w:t>}</w:t>
      </w:r>
    </w:p>
    <w:p w:rsidR="00437B3A" w:rsidRDefault="00437B3A" w:rsidP="00437B3A">
      <w:pPr>
        <w:pStyle w:val="Code"/>
        <w:autoSpaceDE w:val="0"/>
        <w:autoSpaceDN w:val="0"/>
      </w:pPr>
      <w:r>
        <w:t>}</w:t>
      </w:r>
    </w:p>
    <w:p w:rsidR="00437B3A" w:rsidRDefault="00437B3A" w:rsidP="00437B3A">
      <w:pPr>
        <w:pStyle w:val="Code"/>
        <w:autoSpaceDE w:val="0"/>
        <w:autoSpaceDN w:val="0"/>
      </w:pPr>
      <w:r>
        <w:t>#include "symbol.h"</w:t>
      </w:r>
    </w:p>
    <w:p w:rsidR="00437B3A" w:rsidRDefault="00437B3A" w:rsidP="00437B3A">
      <w:pPr>
        <w:pStyle w:val="Code"/>
        <w:autoSpaceDE w:val="0"/>
        <w:autoSpaceDN w:val="0"/>
      </w:pPr>
      <w:r>
        <w:t>#include "generic_dict.h"</w:t>
      </w:r>
    </w:p>
    <w:p w:rsidR="00437B3A" w:rsidRDefault="00437B3A" w:rsidP="00437B3A">
      <w:pPr>
        <w:pStyle w:val="Code"/>
        <w:autoSpaceDE w:val="0"/>
        <w:autoSpaceDN w:val="0"/>
      </w:pPr>
    </w:p>
    <w:p w:rsidR="00437B3A" w:rsidRDefault="00437B3A" w:rsidP="00437B3A">
      <w:pPr>
        <w:pStyle w:val="Code"/>
        <w:autoSpaceDE w:val="0"/>
        <w:autoSpaceDN w:val="0"/>
      </w:pPr>
      <w:r>
        <w:t>#include &lt;stdio.h&gt;</w:t>
      </w:r>
    </w:p>
    <w:p w:rsidR="00437B3A" w:rsidRDefault="00437B3A" w:rsidP="00437B3A">
      <w:pPr>
        <w:pStyle w:val="Code"/>
        <w:autoSpaceDE w:val="0"/>
        <w:autoSpaceDN w:val="0"/>
      </w:pPr>
      <w:r>
        <w:t>#include &lt;stdlib.h&gt;</w:t>
      </w:r>
    </w:p>
    <w:p w:rsidR="00437B3A" w:rsidRDefault="00437B3A" w:rsidP="00437B3A">
      <w:pPr>
        <w:pStyle w:val="Code"/>
        <w:autoSpaceDE w:val="0"/>
        <w:autoSpaceDN w:val="0"/>
      </w:pPr>
      <w:r>
        <w:t>#include &lt;assert.h&gt;</w:t>
      </w:r>
    </w:p>
    <w:p w:rsidR="00437B3A" w:rsidRDefault="00437B3A" w:rsidP="00437B3A">
      <w:pPr>
        <w:pStyle w:val="Code"/>
        <w:autoSpaceDE w:val="0"/>
        <w:autoSpaceDN w:val="0"/>
      </w:pPr>
      <w:r>
        <w:t>#include &lt;string.h&gt;</w:t>
      </w:r>
    </w:p>
    <w:p w:rsidR="00437B3A" w:rsidRDefault="00437B3A" w:rsidP="00437B3A">
      <w:pPr>
        <w:pStyle w:val="Code"/>
        <w:autoSpaceDE w:val="0"/>
        <w:autoSpaceDN w:val="0"/>
      </w:pPr>
    </w:p>
    <w:p w:rsidR="00437B3A" w:rsidRDefault="00437B3A" w:rsidP="00437B3A">
      <w:pPr>
        <w:pStyle w:val="Code"/>
        <w:autoSpaceDE w:val="0"/>
        <w:autoSpaceDN w:val="0"/>
      </w:pPr>
      <w:r>
        <w:t>/* Recall these definitions</w:t>
      </w:r>
    </w:p>
    <w:p w:rsidR="00437B3A" w:rsidRDefault="00437B3A" w:rsidP="00437B3A">
      <w:pPr>
        <w:pStyle w:val="Code"/>
        <w:autoSpaceDE w:val="0"/>
        <w:autoSpaceDN w:val="0"/>
      </w:pPr>
      <w:r>
        <w:t>#define BASE_SIZE 10</w:t>
      </w:r>
    </w:p>
    <w:p w:rsidR="00437B3A" w:rsidRDefault="00437B3A" w:rsidP="00437B3A">
      <w:pPr>
        <w:pStyle w:val="Code"/>
        <w:autoSpaceDE w:val="0"/>
        <w:autoSpaceDN w:val="0"/>
      </w:pPr>
      <w:r>
        <w:t>#define SYMBOL_LENGTH 6</w:t>
      </w:r>
    </w:p>
    <w:p w:rsidR="00437B3A" w:rsidRDefault="00437B3A" w:rsidP="00437B3A">
      <w:pPr>
        <w:pStyle w:val="Code"/>
        <w:autoSpaceDE w:val="0"/>
        <w:autoSpaceDN w:val="0"/>
      </w:pPr>
    </w:p>
    <w:p w:rsidR="00437B3A" w:rsidRDefault="00437B3A" w:rsidP="00437B3A">
      <w:pPr>
        <w:pStyle w:val="Code"/>
        <w:autoSpaceDE w:val="0"/>
        <w:autoSpaceDN w:val="0"/>
      </w:pPr>
      <w:r>
        <w:t>typedef struct _Symbol {</w:t>
      </w:r>
    </w:p>
    <w:p w:rsidR="00437B3A" w:rsidRDefault="00437B3A" w:rsidP="00437B3A">
      <w:pPr>
        <w:pStyle w:val="Code"/>
        <w:autoSpaceDE w:val="0"/>
        <w:autoSpaceDN w:val="0"/>
      </w:pPr>
      <w:r>
        <w:tab/>
        <w:t>unsigned int address;</w:t>
      </w:r>
    </w:p>
    <w:p w:rsidR="00437B3A" w:rsidRDefault="00437B3A" w:rsidP="00437B3A">
      <w:pPr>
        <w:pStyle w:val="Code"/>
        <w:autoSpaceDE w:val="0"/>
        <w:autoSpaceDN w:val="0"/>
      </w:pPr>
      <w:r>
        <w:t>} Symbol;</w:t>
      </w:r>
    </w:p>
    <w:p w:rsidR="00437B3A" w:rsidRDefault="00437B3A" w:rsidP="00437B3A">
      <w:pPr>
        <w:pStyle w:val="Code"/>
        <w:autoSpaceDE w:val="0"/>
        <w:autoSpaceDN w:val="0"/>
      </w:pPr>
    </w:p>
    <w:p w:rsidR="00437B3A" w:rsidRDefault="00437B3A" w:rsidP="00437B3A">
      <w:pPr>
        <w:pStyle w:val="Code"/>
        <w:autoSpaceDE w:val="0"/>
        <w:autoSpaceDN w:val="0"/>
      </w:pPr>
      <w:r>
        <w:t>typedef Dict SymbolDict;</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static const int SYMBOL_DICT_SIZE = 40;</w:t>
      </w:r>
    </w:p>
    <w:p w:rsidR="00437B3A" w:rsidRDefault="00437B3A" w:rsidP="00437B3A">
      <w:pPr>
        <w:pStyle w:val="Code"/>
        <w:autoSpaceDE w:val="0"/>
        <w:autoSpaceDN w:val="0"/>
      </w:pPr>
    </w:p>
    <w:p w:rsidR="00437B3A" w:rsidRDefault="00437B3A" w:rsidP="00437B3A">
      <w:pPr>
        <w:pStyle w:val="Code"/>
        <w:autoSpaceDE w:val="0"/>
        <w:autoSpaceDN w:val="0"/>
      </w:pPr>
      <w:r>
        <w:t>#ifdef TEST</w:t>
      </w:r>
    </w:p>
    <w:p w:rsidR="00437B3A" w:rsidRDefault="00437B3A" w:rsidP="00437B3A">
      <w:pPr>
        <w:pStyle w:val="Code"/>
        <w:autoSpaceDE w:val="0"/>
        <w:autoSpaceDN w:val="0"/>
      </w:pPr>
      <w:r>
        <w:t>#undef TEST</w:t>
      </w:r>
    </w:p>
    <w:p w:rsidR="00437B3A" w:rsidRDefault="00437B3A" w:rsidP="00437B3A">
      <w:pPr>
        <w:pStyle w:val="Code"/>
        <w:autoSpaceDE w:val="0"/>
        <w:autoSpaceDN w:val="0"/>
      </w:pPr>
      <w:r>
        <w:t>#include "generic_dict.c"</w:t>
      </w:r>
    </w:p>
    <w:p w:rsidR="00437B3A" w:rsidRDefault="00437B3A" w:rsidP="00437B3A">
      <w:pPr>
        <w:pStyle w:val="Code"/>
        <w:autoSpaceDE w:val="0"/>
        <w:autoSpaceDN w:val="0"/>
      </w:pPr>
      <w:r>
        <w:t>#define TEST</w:t>
      </w:r>
    </w:p>
    <w:p w:rsidR="00437B3A" w:rsidRDefault="00437B3A" w:rsidP="00437B3A">
      <w:pPr>
        <w:pStyle w:val="Code"/>
        <w:autoSpaceDE w:val="0"/>
        <w:autoSpaceDN w:val="0"/>
      </w:pPr>
    </w:p>
    <w:p w:rsidR="00437B3A" w:rsidRDefault="00437B3A" w:rsidP="00437B3A">
      <w:pPr>
        <w:pStyle w:val="Code"/>
        <w:autoSpaceDE w:val="0"/>
        <w:autoSpaceDN w:val="0"/>
      </w:pPr>
      <w:r>
        <w:t>int main(void) {</w:t>
      </w:r>
    </w:p>
    <w:p w:rsidR="00437B3A" w:rsidRDefault="00437B3A" w:rsidP="00437B3A">
      <w:pPr>
        <w:pStyle w:val="Code"/>
        <w:autoSpaceDE w:val="0"/>
        <w:autoSpaceDN w:val="0"/>
      </w:pPr>
      <w:r>
        <w:tab/>
        <w:t>{</w:t>
      </w:r>
    </w:p>
    <w:p w:rsidR="00437B3A" w:rsidRDefault="00437B3A" w:rsidP="00437B3A">
      <w:pPr>
        <w:pStyle w:val="Code"/>
        <w:autoSpaceDE w:val="0"/>
        <w:autoSpaceDN w:val="0"/>
      </w:pPr>
      <w:r>
        <w:lastRenderedPageBreak/>
        <w:tab/>
      </w:r>
      <w:r>
        <w:tab/>
        <w:t>SymbolDict *dict = new_symbol_dict();</w:t>
      </w:r>
    </w:p>
    <w:p w:rsidR="00437B3A" w:rsidRDefault="00437B3A" w:rsidP="00437B3A">
      <w:pPr>
        <w:pStyle w:val="Code"/>
        <w:autoSpaceDE w:val="0"/>
        <w:autoSpaceDN w:val="0"/>
      </w:pPr>
    </w:p>
    <w:p w:rsidR="00437B3A" w:rsidRDefault="00437B3A" w:rsidP="00437B3A">
      <w:pPr>
        <w:pStyle w:val="Code"/>
        <w:autoSpaceDE w:val="0"/>
        <w:autoSpaceDN w:val="0"/>
      </w:pPr>
      <w:r>
        <w:tab/>
      </w:r>
      <w:r>
        <w:tab/>
        <w:t>add_to_symbol_dict(dict, "Hello", 1023);</w:t>
      </w:r>
    </w:p>
    <w:p w:rsidR="00437B3A" w:rsidRDefault="00437B3A" w:rsidP="00437B3A">
      <w:pPr>
        <w:pStyle w:val="Code"/>
        <w:autoSpaceDE w:val="0"/>
        <w:autoSpaceDN w:val="0"/>
      </w:pPr>
      <w:r>
        <w:tab/>
      </w:r>
      <w:r>
        <w:tab/>
        <w:t>add_to_symbol_dict(dict, "Yo", 2039);</w:t>
      </w:r>
    </w:p>
    <w:p w:rsidR="00437B3A" w:rsidRDefault="00437B3A" w:rsidP="00437B3A">
      <w:pPr>
        <w:pStyle w:val="Code"/>
        <w:autoSpaceDE w:val="0"/>
        <w:autoSpaceDN w:val="0"/>
      </w:pPr>
    </w:p>
    <w:p w:rsidR="00437B3A" w:rsidRDefault="00437B3A" w:rsidP="00437B3A">
      <w:pPr>
        <w:pStyle w:val="Code"/>
        <w:autoSpaceDE w:val="0"/>
        <w:autoSpaceDN w:val="0"/>
      </w:pPr>
      <w:r>
        <w:tab/>
      </w:r>
      <w:r>
        <w:tab/>
        <w:t>unsigned int address;</w:t>
      </w:r>
    </w:p>
    <w:p w:rsidR="00437B3A" w:rsidRDefault="00437B3A" w:rsidP="00437B3A">
      <w:pPr>
        <w:pStyle w:val="Code"/>
        <w:autoSpaceDE w:val="0"/>
        <w:autoSpaceDN w:val="0"/>
      </w:pPr>
    </w:p>
    <w:p w:rsidR="00437B3A" w:rsidRDefault="00437B3A" w:rsidP="00437B3A">
      <w:pPr>
        <w:pStyle w:val="Code"/>
        <w:autoSpaceDE w:val="0"/>
        <w:autoSpaceDN w:val="0"/>
      </w:pPr>
      <w:r>
        <w:tab/>
      </w:r>
      <w:r>
        <w:tab/>
        <w:t>assert(find_symbol_address(dict, "Hello", &amp;address));</w:t>
      </w:r>
    </w:p>
    <w:p w:rsidR="00437B3A" w:rsidRDefault="00437B3A" w:rsidP="00437B3A">
      <w:pPr>
        <w:pStyle w:val="Code"/>
        <w:autoSpaceDE w:val="0"/>
        <w:autoSpaceDN w:val="0"/>
      </w:pPr>
      <w:r>
        <w:tab/>
      </w:r>
      <w:r>
        <w:tab/>
        <w:t>assert(address == 1023);</w:t>
      </w:r>
    </w:p>
    <w:p w:rsidR="00437B3A" w:rsidRDefault="00437B3A" w:rsidP="00437B3A">
      <w:pPr>
        <w:pStyle w:val="Code"/>
        <w:autoSpaceDE w:val="0"/>
        <w:autoSpaceDN w:val="0"/>
      </w:pPr>
      <w:r>
        <w:tab/>
      </w:r>
      <w:r>
        <w:tab/>
        <w:t>assert(find_symbol_address(dict, "Yo", &amp;address));</w:t>
      </w:r>
    </w:p>
    <w:p w:rsidR="00437B3A" w:rsidRDefault="00437B3A" w:rsidP="00437B3A">
      <w:pPr>
        <w:pStyle w:val="Code"/>
        <w:autoSpaceDE w:val="0"/>
        <w:autoSpaceDN w:val="0"/>
      </w:pPr>
      <w:r>
        <w:tab/>
      </w:r>
      <w:r>
        <w:tab/>
        <w:t>assert(address == 2039);</w:t>
      </w:r>
    </w:p>
    <w:p w:rsidR="00437B3A" w:rsidRDefault="00437B3A" w:rsidP="00437B3A">
      <w:pPr>
        <w:pStyle w:val="Code"/>
        <w:autoSpaceDE w:val="0"/>
        <w:autoSpaceDN w:val="0"/>
      </w:pPr>
    </w:p>
    <w:p w:rsidR="00437B3A" w:rsidRDefault="00437B3A" w:rsidP="00437B3A">
      <w:pPr>
        <w:pStyle w:val="Code"/>
        <w:autoSpaceDE w:val="0"/>
        <w:autoSpaceDN w:val="0"/>
      </w:pPr>
      <w:r>
        <w:tab/>
      </w:r>
      <w:r>
        <w:tab/>
        <w:t>free_symbol_dict(dict);</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printf("----------------------------------------\n");</w:t>
      </w:r>
    </w:p>
    <w:p w:rsidR="00437B3A" w:rsidRDefault="00437B3A" w:rsidP="00437B3A">
      <w:pPr>
        <w:pStyle w:val="Code"/>
        <w:autoSpaceDE w:val="0"/>
        <w:autoSpaceDN w:val="0"/>
      </w:pPr>
      <w:r>
        <w:tab/>
        <w:t>printf("Automatic tests successful!\n");</w:t>
      </w:r>
    </w:p>
    <w:p w:rsidR="00437B3A" w:rsidRDefault="00437B3A" w:rsidP="00437B3A">
      <w:pPr>
        <w:pStyle w:val="Code"/>
        <w:autoSpaceDE w:val="0"/>
        <w:autoSpaceDN w:val="0"/>
      </w:pPr>
    </w:p>
    <w:p w:rsidR="00437B3A" w:rsidRDefault="00437B3A" w:rsidP="00437B3A">
      <w:pPr>
        <w:pStyle w:val="Code"/>
        <w:autoSpaceDE w:val="0"/>
        <w:autoSpaceDN w:val="0"/>
      </w:pPr>
      <w:r>
        <w:t>#ifdef EXPLICIT</w:t>
      </w:r>
    </w:p>
    <w:p w:rsidR="00437B3A" w:rsidRDefault="00437B3A" w:rsidP="00437B3A">
      <w:pPr>
        <w:pStyle w:val="Code"/>
        <w:autoSpaceDE w:val="0"/>
        <w:autoSpaceDN w:val="0"/>
      </w:pPr>
      <w:r>
        <w:tab/>
        <w:t>{</w:t>
      </w:r>
    </w:p>
    <w:p w:rsidR="00437B3A" w:rsidRDefault="00437B3A" w:rsidP="00437B3A">
      <w:pPr>
        <w:pStyle w:val="Code"/>
        <w:autoSpaceDE w:val="0"/>
        <w:autoSpaceDN w:val="0"/>
      </w:pPr>
      <w:r>
        <w:tab/>
      </w:r>
      <w:r>
        <w:tab/>
        <w:t>SymbolDict *dict = new_symbol_dict();</w:t>
      </w:r>
    </w:p>
    <w:p w:rsidR="00437B3A" w:rsidRDefault="00437B3A" w:rsidP="00437B3A">
      <w:pPr>
        <w:pStyle w:val="Code"/>
        <w:autoSpaceDE w:val="0"/>
        <w:autoSpaceDN w:val="0"/>
      </w:pPr>
    </w:p>
    <w:p w:rsidR="00437B3A" w:rsidRDefault="00437B3A" w:rsidP="00437B3A">
      <w:pPr>
        <w:pStyle w:val="Code"/>
        <w:autoSpaceDE w:val="0"/>
        <w:autoSpaceDN w:val="0"/>
      </w:pPr>
      <w:r>
        <w:tab/>
      </w:r>
      <w:r>
        <w:tab/>
        <w:t>add_to_symbol_dict(dict, "Hello", 512);</w:t>
      </w:r>
    </w:p>
    <w:p w:rsidR="00437B3A" w:rsidRDefault="00437B3A" w:rsidP="00437B3A">
      <w:pPr>
        <w:pStyle w:val="Code"/>
        <w:autoSpaceDE w:val="0"/>
        <w:autoSpaceDN w:val="0"/>
      </w:pPr>
      <w:r>
        <w:tab/>
      </w:r>
      <w:r>
        <w:tab/>
        <w:t>add_to_symbol_dict(dict, "Yo", 1024);</w:t>
      </w:r>
    </w:p>
    <w:p w:rsidR="00437B3A" w:rsidRDefault="00437B3A" w:rsidP="00437B3A">
      <w:pPr>
        <w:pStyle w:val="Code"/>
        <w:autoSpaceDE w:val="0"/>
        <w:autoSpaceDN w:val="0"/>
      </w:pPr>
      <w:r>
        <w:tab/>
      </w:r>
      <w:r>
        <w:tab/>
        <w:t>add_to_symbol_dict(dict, "Yolo", 2048);</w:t>
      </w:r>
    </w:p>
    <w:p w:rsidR="00437B3A" w:rsidRDefault="00437B3A" w:rsidP="00437B3A">
      <w:pPr>
        <w:pStyle w:val="Code"/>
        <w:autoSpaceDE w:val="0"/>
        <w:autoSpaceDN w:val="0"/>
      </w:pPr>
      <w:r>
        <w:tab/>
      </w:r>
      <w:r>
        <w:tab/>
        <w:t>add_to_symbol_dict(dict, "Abs", 1536);</w:t>
      </w:r>
    </w:p>
    <w:p w:rsidR="00437B3A" w:rsidRDefault="00437B3A" w:rsidP="00437B3A">
      <w:pPr>
        <w:pStyle w:val="Code"/>
        <w:autoSpaceDE w:val="0"/>
        <w:autoSpaceDN w:val="0"/>
      </w:pPr>
      <w:r>
        <w:tab/>
      </w:r>
      <w:r>
        <w:tab/>
        <w:t>add_to_symbol_dict(dict, "Hoho", 256);</w:t>
      </w:r>
    </w:p>
    <w:p w:rsidR="00437B3A" w:rsidRDefault="00437B3A" w:rsidP="00437B3A">
      <w:pPr>
        <w:pStyle w:val="Code"/>
        <w:autoSpaceDE w:val="0"/>
        <w:autoSpaceDN w:val="0"/>
      </w:pPr>
    </w:p>
    <w:p w:rsidR="00437B3A" w:rsidRDefault="00437B3A" w:rsidP="00437B3A">
      <w:pPr>
        <w:pStyle w:val="Code"/>
        <w:autoSpaceDE w:val="0"/>
        <w:autoSpaceDN w:val="0"/>
      </w:pPr>
      <w:r>
        <w:tab/>
      </w:r>
      <w:r>
        <w:tab/>
        <w:t>fprint_symbols(stdout, dict);</w:t>
      </w:r>
    </w:p>
    <w:p w:rsidR="00437B3A" w:rsidRDefault="00437B3A" w:rsidP="00437B3A">
      <w:pPr>
        <w:pStyle w:val="Code"/>
        <w:autoSpaceDE w:val="0"/>
        <w:autoSpaceDN w:val="0"/>
      </w:pPr>
    </w:p>
    <w:p w:rsidR="00437B3A" w:rsidRDefault="00437B3A" w:rsidP="00437B3A">
      <w:pPr>
        <w:pStyle w:val="Code"/>
        <w:autoSpaceDE w:val="0"/>
        <w:autoSpaceDN w:val="0"/>
      </w:pPr>
      <w:r>
        <w:tab/>
      </w:r>
      <w:r>
        <w:tab/>
        <w:t>free_symbol_dict(dict);</w:t>
      </w:r>
    </w:p>
    <w:p w:rsidR="00437B3A" w:rsidRDefault="00437B3A" w:rsidP="00437B3A">
      <w:pPr>
        <w:pStyle w:val="Code"/>
        <w:autoSpaceDE w:val="0"/>
        <w:autoSpaceDN w:val="0"/>
      </w:pPr>
      <w:r>
        <w:tab/>
        <w:t>}</w:t>
      </w:r>
    </w:p>
    <w:p w:rsidR="00437B3A" w:rsidRDefault="00437B3A" w:rsidP="00437B3A">
      <w:pPr>
        <w:pStyle w:val="Code"/>
        <w:autoSpaceDE w:val="0"/>
        <w:autoSpaceDN w:val="0"/>
      </w:pPr>
      <w:r>
        <w:t>#endif</w:t>
      </w:r>
    </w:p>
    <w:p w:rsidR="00437B3A" w:rsidRDefault="00437B3A" w:rsidP="00437B3A">
      <w:pPr>
        <w:pStyle w:val="Code"/>
        <w:autoSpaceDE w:val="0"/>
        <w:autoSpaceDN w:val="0"/>
      </w:pPr>
    </w:p>
    <w:p w:rsidR="00437B3A" w:rsidRDefault="00437B3A" w:rsidP="00437B3A">
      <w:pPr>
        <w:pStyle w:val="Code"/>
        <w:autoSpaceDE w:val="0"/>
        <w:autoSpaceDN w:val="0"/>
      </w:pPr>
      <w:r>
        <w:tab/>
        <w:t>return 0;</w:t>
      </w:r>
    </w:p>
    <w:p w:rsidR="00437B3A" w:rsidRDefault="00437B3A" w:rsidP="00437B3A">
      <w:pPr>
        <w:pStyle w:val="Code"/>
        <w:autoSpaceDE w:val="0"/>
        <w:autoSpaceDN w:val="0"/>
      </w:pPr>
      <w:r>
        <w:t>}</w:t>
      </w:r>
    </w:p>
    <w:p w:rsidR="00437B3A" w:rsidRDefault="00437B3A" w:rsidP="00437B3A">
      <w:pPr>
        <w:pStyle w:val="Code"/>
        <w:autoSpaceDE w:val="0"/>
        <w:autoSpaceDN w:val="0"/>
      </w:pPr>
      <w:r>
        <w:t>#endif</w:t>
      </w:r>
    </w:p>
    <w:p w:rsidR="00437B3A" w:rsidRDefault="00437B3A" w:rsidP="00437B3A">
      <w:pPr>
        <w:pStyle w:val="Code"/>
        <w:autoSpaceDE w:val="0"/>
        <w:autoSpaceDN w:val="0"/>
      </w:pPr>
    </w:p>
    <w:p w:rsidR="00437B3A" w:rsidRDefault="00437B3A" w:rsidP="00437B3A">
      <w:pPr>
        <w:pStyle w:val="Code"/>
        <w:autoSpaceDE w:val="0"/>
        <w:autoSpaceDN w:val="0"/>
      </w:pPr>
    </w:p>
    <w:p w:rsidR="00437B3A" w:rsidRDefault="00437B3A" w:rsidP="00437B3A">
      <w:pPr>
        <w:pStyle w:val="Code"/>
        <w:autoSpaceDE w:val="0"/>
        <w:autoSpaceDN w:val="0"/>
      </w:pPr>
      <w:r>
        <w:t>SymbolDict *new_symbol_dict() {</w:t>
      </w:r>
    </w:p>
    <w:p w:rsidR="00437B3A" w:rsidRDefault="00437B3A" w:rsidP="00437B3A">
      <w:pPr>
        <w:pStyle w:val="Code"/>
        <w:autoSpaceDE w:val="0"/>
        <w:autoSpaceDN w:val="0"/>
      </w:pPr>
      <w:r>
        <w:tab/>
        <w:t>return new_dict(SYMBOL_DICT_SIZE);</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void add_to_symbol_dict(SymbolDict *dict, char *string, unsigned int address) {</w:t>
      </w:r>
    </w:p>
    <w:p w:rsidR="00437B3A" w:rsidRDefault="00437B3A" w:rsidP="00437B3A">
      <w:pPr>
        <w:pStyle w:val="Code"/>
        <w:autoSpaceDE w:val="0"/>
        <w:autoSpaceDN w:val="0"/>
      </w:pPr>
      <w:r>
        <w:tab/>
        <w:t>Symbol *symbol = malloc(sizeof(Symbol));</w:t>
      </w:r>
    </w:p>
    <w:p w:rsidR="00437B3A" w:rsidRDefault="00437B3A" w:rsidP="00437B3A">
      <w:pPr>
        <w:pStyle w:val="Code"/>
        <w:autoSpaceDE w:val="0"/>
        <w:autoSpaceDN w:val="0"/>
      </w:pPr>
      <w:r>
        <w:tab/>
        <w:t>symbol-&gt;address = address;</w:t>
      </w:r>
    </w:p>
    <w:p w:rsidR="00437B3A" w:rsidRDefault="00437B3A" w:rsidP="00437B3A">
      <w:pPr>
        <w:pStyle w:val="Code"/>
        <w:autoSpaceDE w:val="0"/>
        <w:autoSpaceDN w:val="0"/>
      </w:pPr>
      <w:r>
        <w:tab/>
        <w:t>add_to_dict(dict, string, symbol);</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int find_symbol_address(SymbolDict *dict, char *string, unsigned int *address) {</w:t>
      </w:r>
    </w:p>
    <w:p w:rsidR="00437B3A" w:rsidRDefault="00437B3A" w:rsidP="00437B3A">
      <w:pPr>
        <w:pStyle w:val="Code"/>
        <w:autoSpaceDE w:val="0"/>
        <w:autoSpaceDN w:val="0"/>
      </w:pPr>
      <w:r>
        <w:tab/>
        <w:t>Symbol *symbol;</w:t>
      </w:r>
    </w:p>
    <w:p w:rsidR="00437B3A" w:rsidRDefault="00437B3A" w:rsidP="00437B3A">
      <w:pPr>
        <w:pStyle w:val="Code"/>
        <w:autoSpaceDE w:val="0"/>
        <w:autoSpaceDN w:val="0"/>
      </w:pPr>
      <w:r>
        <w:tab/>
        <w:t>if (find_from_dict(dict, string, (void**) &amp;symbol)) {</w:t>
      </w:r>
    </w:p>
    <w:p w:rsidR="00437B3A" w:rsidRDefault="00437B3A" w:rsidP="00437B3A">
      <w:pPr>
        <w:pStyle w:val="Code"/>
        <w:autoSpaceDE w:val="0"/>
        <w:autoSpaceDN w:val="0"/>
      </w:pPr>
      <w:r>
        <w:tab/>
      </w:r>
      <w:r>
        <w:tab/>
        <w:t>*address = symbol-&gt;address;</w:t>
      </w:r>
    </w:p>
    <w:p w:rsidR="00437B3A" w:rsidRDefault="00437B3A" w:rsidP="00437B3A">
      <w:pPr>
        <w:pStyle w:val="Code"/>
        <w:autoSpaceDE w:val="0"/>
        <w:autoSpaceDN w:val="0"/>
      </w:pPr>
      <w:r>
        <w:tab/>
      </w:r>
      <w:r>
        <w:tab/>
        <w:t>return 1;</w:t>
      </w:r>
    </w:p>
    <w:p w:rsidR="00437B3A" w:rsidRDefault="00437B3A" w:rsidP="00437B3A">
      <w:pPr>
        <w:pStyle w:val="Code"/>
        <w:autoSpaceDE w:val="0"/>
        <w:autoSpaceDN w:val="0"/>
      </w:pPr>
      <w:r>
        <w:tab/>
        <w:t>} else</w:t>
      </w:r>
    </w:p>
    <w:p w:rsidR="00437B3A" w:rsidRDefault="00437B3A" w:rsidP="00437B3A">
      <w:pPr>
        <w:pStyle w:val="Code"/>
        <w:autoSpaceDE w:val="0"/>
        <w:autoSpaceDN w:val="0"/>
      </w:pPr>
      <w:r>
        <w:tab/>
      </w:r>
      <w:r>
        <w:tab/>
        <w:t>return 0;</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void free_symbol_dict(SymbolDict *dict) {</w:t>
      </w:r>
    </w:p>
    <w:p w:rsidR="00437B3A" w:rsidRDefault="00437B3A" w:rsidP="00437B3A">
      <w:pPr>
        <w:pStyle w:val="Code"/>
        <w:autoSpaceDE w:val="0"/>
        <w:autoSpaceDN w:val="0"/>
      </w:pPr>
      <w:r>
        <w:tab/>
        <w:t>free_dict(dict, free);</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 Note that typedef and structs are static by default</w:t>
      </w:r>
    </w:p>
    <w:p w:rsidR="00437B3A" w:rsidRDefault="00437B3A" w:rsidP="00437B3A">
      <w:pPr>
        <w:pStyle w:val="Code"/>
        <w:autoSpaceDE w:val="0"/>
        <w:autoSpaceDN w:val="0"/>
      </w:pPr>
      <w:r>
        <w:t>typedef struct _SymbolPair {</w:t>
      </w:r>
    </w:p>
    <w:p w:rsidR="00437B3A" w:rsidRDefault="00437B3A" w:rsidP="00437B3A">
      <w:pPr>
        <w:pStyle w:val="Code"/>
        <w:autoSpaceDE w:val="0"/>
        <w:autoSpaceDN w:val="0"/>
      </w:pPr>
      <w:r>
        <w:tab/>
        <w:t>char *string;</w:t>
      </w:r>
    </w:p>
    <w:p w:rsidR="00437B3A" w:rsidRDefault="00437B3A" w:rsidP="00437B3A">
      <w:pPr>
        <w:pStyle w:val="Code"/>
        <w:autoSpaceDE w:val="0"/>
        <w:autoSpaceDN w:val="0"/>
      </w:pPr>
      <w:r>
        <w:tab/>
        <w:t>unsigned int address;</w:t>
      </w:r>
    </w:p>
    <w:p w:rsidR="00437B3A" w:rsidRDefault="00437B3A" w:rsidP="00437B3A">
      <w:pPr>
        <w:pStyle w:val="Code"/>
        <w:autoSpaceDE w:val="0"/>
        <w:autoSpaceDN w:val="0"/>
      </w:pPr>
      <w:r>
        <w:t>} SymbolPair;</w:t>
      </w:r>
    </w:p>
    <w:p w:rsidR="00437B3A" w:rsidRDefault="00437B3A" w:rsidP="00437B3A">
      <w:pPr>
        <w:pStyle w:val="Code"/>
        <w:autoSpaceDE w:val="0"/>
        <w:autoSpaceDN w:val="0"/>
      </w:pPr>
    </w:p>
    <w:p w:rsidR="00437B3A" w:rsidRDefault="00437B3A" w:rsidP="00437B3A">
      <w:pPr>
        <w:pStyle w:val="Code"/>
        <w:autoSpaceDE w:val="0"/>
        <w:autoSpaceDN w:val="0"/>
      </w:pPr>
      <w:r>
        <w:t>static int compare_symbol_pairs(const void *a, const void *b) {</w:t>
      </w:r>
    </w:p>
    <w:p w:rsidR="00437B3A" w:rsidRDefault="00437B3A" w:rsidP="00437B3A">
      <w:pPr>
        <w:pStyle w:val="Code"/>
        <w:autoSpaceDE w:val="0"/>
        <w:autoSpaceDN w:val="0"/>
      </w:pPr>
      <w:r>
        <w:tab/>
        <w:t>return - strcmp(((SymbolPair*)a)-&gt;string, ((SymbolPair*)b)-&gt;string);</w:t>
      </w:r>
    </w:p>
    <w:p w:rsidR="00437B3A" w:rsidRDefault="00437B3A" w:rsidP="00437B3A">
      <w:pPr>
        <w:pStyle w:val="Code"/>
        <w:autoSpaceDE w:val="0"/>
        <w:autoSpaceDN w:val="0"/>
      </w:pPr>
      <w:r>
        <w:t>}</w:t>
      </w:r>
    </w:p>
    <w:p w:rsidR="00437B3A" w:rsidRDefault="00437B3A" w:rsidP="00437B3A">
      <w:pPr>
        <w:pStyle w:val="Code"/>
        <w:autoSpaceDE w:val="0"/>
        <w:autoSpaceDN w:val="0"/>
      </w:pPr>
    </w:p>
    <w:p w:rsidR="00437B3A" w:rsidRDefault="00437B3A" w:rsidP="00437B3A">
      <w:pPr>
        <w:pStyle w:val="Code"/>
        <w:autoSpaceDE w:val="0"/>
        <w:autoSpaceDN w:val="0"/>
      </w:pPr>
      <w:r>
        <w:t>// Note that this function is reliant on the implementation of Dict</w:t>
      </w:r>
    </w:p>
    <w:p w:rsidR="00437B3A" w:rsidRDefault="00437B3A" w:rsidP="00437B3A">
      <w:pPr>
        <w:pStyle w:val="Code"/>
        <w:autoSpaceDE w:val="0"/>
        <w:autoSpaceDN w:val="0"/>
      </w:pPr>
      <w:r>
        <w:t>void fprint_symbols(FILE *out, SymbolDict *dict) {</w:t>
      </w:r>
    </w:p>
    <w:p w:rsidR="00437B3A" w:rsidRDefault="00437B3A" w:rsidP="00437B3A">
      <w:pPr>
        <w:pStyle w:val="Code"/>
        <w:autoSpaceDE w:val="0"/>
        <w:autoSpaceDN w:val="0"/>
      </w:pPr>
      <w:r>
        <w:tab/>
        <w:t>int count = 0;</w:t>
      </w:r>
    </w:p>
    <w:p w:rsidR="00437B3A" w:rsidRDefault="00437B3A" w:rsidP="00437B3A">
      <w:pPr>
        <w:pStyle w:val="Code"/>
        <w:autoSpaceDE w:val="0"/>
        <w:autoSpaceDN w:val="0"/>
      </w:pPr>
      <w:r>
        <w:tab/>
        <w:t>for (int i = 0; i &lt; dict-&gt;size; ++i) {</w:t>
      </w:r>
    </w:p>
    <w:p w:rsidR="00437B3A" w:rsidRDefault="00437B3A" w:rsidP="00437B3A">
      <w:pPr>
        <w:pStyle w:val="Code"/>
        <w:autoSpaceDE w:val="0"/>
        <w:autoSpaceDN w:val="0"/>
      </w:pPr>
      <w:r>
        <w:tab/>
      </w:r>
      <w:r>
        <w:tab/>
        <w:t>DictNode list = dict-&gt;nodes[i];</w:t>
      </w:r>
    </w:p>
    <w:p w:rsidR="00437B3A" w:rsidRDefault="00437B3A" w:rsidP="00437B3A">
      <w:pPr>
        <w:pStyle w:val="Code"/>
        <w:autoSpaceDE w:val="0"/>
        <w:autoSpaceDN w:val="0"/>
      </w:pPr>
      <w:r>
        <w:tab/>
      </w:r>
      <w:r>
        <w:tab/>
        <w:t>for (BucketNode *node = list.head-&gt;link; node; node = node-&gt;link) {</w:t>
      </w:r>
    </w:p>
    <w:p w:rsidR="00437B3A" w:rsidRDefault="00437B3A" w:rsidP="00437B3A">
      <w:pPr>
        <w:pStyle w:val="Code"/>
        <w:autoSpaceDE w:val="0"/>
        <w:autoSpaceDN w:val="0"/>
      </w:pPr>
      <w:r>
        <w:tab/>
      </w:r>
      <w:r>
        <w:tab/>
      </w:r>
      <w:r>
        <w:tab/>
        <w:t>count ++;</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SymbolPair *pairs = malloc(sizeof(SymbolPair) * count);</w:t>
      </w:r>
    </w:p>
    <w:p w:rsidR="00437B3A" w:rsidRDefault="00437B3A" w:rsidP="00437B3A">
      <w:pPr>
        <w:pStyle w:val="Code"/>
        <w:autoSpaceDE w:val="0"/>
        <w:autoSpaceDN w:val="0"/>
      </w:pPr>
      <w:r>
        <w:tab/>
        <w:t>int index = 0;</w:t>
      </w:r>
    </w:p>
    <w:p w:rsidR="00437B3A" w:rsidRDefault="00437B3A" w:rsidP="00437B3A">
      <w:pPr>
        <w:pStyle w:val="Code"/>
        <w:autoSpaceDE w:val="0"/>
        <w:autoSpaceDN w:val="0"/>
      </w:pPr>
      <w:r>
        <w:tab/>
        <w:t>for (int i = 0; i &lt; dict-&gt;size; ++i) {</w:t>
      </w:r>
    </w:p>
    <w:p w:rsidR="00437B3A" w:rsidRDefault="00437B3A" w:rsidP="00437B3A">
      <w:pPr>
        <w:pStyle w:val="Code"/>
        <w:autoSpaceDE w:val="0"/>
        <w:autoSpaceDN w:val="0"/>
      </w:pPr>
      <w:r>
        <w:tab/>
      </w:r>
      <w:r>
        <w:tab/>
        <w:t>DictNode list = dict-&gt;nodes[i];</w:t>
      </w:r>
    </w:p>
    <w:p w:rsidR="00437B3A" w:rsidRDefault="00437B3A" w:rsidP="00437B3A">
      <w:pPr>
        <w:pStyle w:val="Code"/>
        <w:autoSpaceDE w:val="0"/>
        <w:autoSpaceDN w:val="0"/>
      </w:pPr>
      <w:r>
        <w:tab/>
      </w:r>
      <w:r>
        <w:tab/>
        <w:t>for (BucketNode *node = list.head-&gt;link; node; node = node-&gt;link) {</w:t>
      </w:r>
    </w:p>
    <w:p w:rsidR="00437B3A" w:rsidRDefault="00437B3A" w:rsidP="00437B3A">
      <w:pPr>
        <w:pStyle w:val="Code"/>
        <w:autoSpaceDE w:val="0"/>
        <w:autoSpaceDN w:val="0"/>
      </w:pPr>
      <w:r>
        <w:tab/>
      </w:r>
      <w:r>
        <w:tab/>
      </w:r>
      <w:r>
        <w:tab/>
        <w:t>pairs[index].string = node-&gt;key;</w:t>
      </w:r>
    </w:p>
    <w:p w:rsidR="00437B3A" w:rsidRDefault="00437B3A" w:rsidP="00437B3A">
      <w:pPr>
        <w:pStyle w:val="Code"/>
        <w:autoSpaceDE w:val="0"/>
        <w:autoSpaceDN w:val="0"/>
      </w:pPr>
      <w:r>
        <w:tab/>
      </w:r>
      <w:r>
        <w:tab/>
      </w:r>
      <w:r>
        <w:tab/>
        <w:t>pairs[index++].address = ((Symbol*)node-&gt;value)-&gt;address;</w:t>
      </w:r>
    </w:p>
    <w:p w:rsidR="00437B3A" w:rsidRDefault="00437B3A" w:rsidP="00437B3A">
      <w:pPr>
        <w:pStyle w:val="Code"/>
        <w:autoSpaceDE w:val="0"/>
        <w:autoSpaceDN w:val="0"/>
      </w:pPr>
      <w:r>
        <w:tab/>
      </w:r>
      <w:r>
        <w:tab/>
        <w:t>}</w:t>
      </w:r>
    </w:p>
    <w:p w:rsidR="00437B3A" w:rsidRDefault="00437B3A" w:rsidP="00437B3A">
      <w:pPr>
        <w:pStyle w:val="Code"/>
        <w:autoSpaceDE w:val="0"/>
        <w:autoSpaceDN w:val="0"/>
      </w:pPr>
      <w:r>
        <w:tab/>
        <w:t>}</w:t>
      </w:r>
    </w:p>
    <w:p w:rsidR="00437B3A" w:rsidRDefault="00437B3A" w:rsidP="00437B3A">
      <w:pPr>
        <w:pStyle w:val="Code"/>
        <w:autoSpaceDE w:val="0"/>
        <w:autoSpaceDN w:val="0"/>
      </w:pPr>
    </w:p>
    <w:p w:rsidR="00437B3A" w:rsidRDefault="00437B3A" w:rsidP="00437B3A">
      <w:pPr>
        <w:pStyle w:val="Code"/>
        <w:autoSpaceDE w:val="0"/>
        <w:autoSpaceDN w:val="0"/>
      </w:pPr>
      <w:r>
        <w:tab/>
        <w:t>qsort(pairs, count, sizeof(SymbolPair), compare_symbol_pairs);</w:t>
      </w:r>
    </w:p>
    <w:p w:rsidR="00437B3A" w:rsidRDefault="00437B3A" w:rsidP="00437B3A">
      <w:pPr>
        <w:pStyle w:val="Code"/>
        <w:autoSpaceDE w:val="0"/>
        <w:autoSpaceDN w:val="0"/>
      </w:pPr>
      <w:r>
        <w:tab/>
      </w:r>
    </w:p>
    <w:p w:rsidR="00437B3A" w:rsidRDefault="00437B3A" w:rsidP="00437B3A">
      <w:pPr>
        <w:pStyle w:val="Code"/>
        <w:autoSpaceDE w:val="0"/>
        <w:autoSpaceDN w:val="0"/>
      </w:pPr>
      <w:r>
        <w:tab/>
        <w:t>for (int i = 0; i &lt; count; ++i) {</w:t>
      </w:r>
    </w:p>
    <w:p w:rsidR="00437B3A" w:rsidRDefault="00437B3A" w:rsidP="00437B3A">
      <w:pPr>
        <w:pStyle w:val="Code"/>
        <w:autoSpaceDE w:val="0"/>
        <w:autoSpaceDN w:val="0"/>
      </w:pPr>
      <w:r>
        <w:tab/>
      </w:r>
      <w:r>
        <w:tab/>
        <w:t>SymbolPair pair = pairs[i];</w:t>
      </w:r>
    </w:p>
    <w:p w:rsidR="00437B3A" w:rsidRDefault="00437B3A" w:rsidP="00437B3A">
      <w:pPr>
        <w:pStyle w:val="Code"/>
        <w:autoSpaceDE w:val="0"/>
        <w:autoSpaceDN w:val="0"/>
      </w:pPr>
      <w:r>
        <w:tab/>
      </w:r>
      <w:r>
        <w:tab/>
        <w:t>fprintf(out, "\t%s\t%04X\n", pair.string, pair.address);</w:t>
      </w:r>
    </w:p>
    <w:p w:rsidR="00437B3A" w:rsidRDefault="00437B3A" w:rsidP="00437B3A">
      <w:pPr>
        <w:pStyle w:val="Code"/>
        <w:autoSpaceDE w:val="0"/>
        <w:autoSpaceDN w:val="0"/>
      </w:pPr>
      <w:r>
        <w:tab/>
        <w:t>}</w:t>
      </w:r>
    </w:p>
    <w:p w:rsidR="00037667" w:rsidRPr="00037667" w:rsidRDefault="00437B3A" w:rsidP="00437B3A">
      <w:pPr>
        <w:pStyle w:val="Code"/>
        <w:autoSpaceDE w:val="0"/>
        <w:autoSpaceDN w:val="0"/>
      </w:pPr>
      <w:r>
        <w:t>}</w:t>
      </w:r>
    </w:p>
    <w:sectPr w:rsidR="00037667" w:rsidRPr="00037667">
      <w:headerReference w:type="default" r:id="rId13"/>
      <w:footerReference w:type="default" r:id="rId14"/>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57476" w:rsidRDefault="00357476" w:rsidP="00E33126">
      <w:r>
        <w:separator/>
      </w:r>
    </w:p>
  </w:endnote>
  <w:endnote w:type="continuationSeparator" w:id="0">
    <w:p w:rsidR="00357476" w:rsidRDefault="00357476" w:rsidP="00E331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Dotum">
    <w:altName w:val="돋움"/>
    <w:panose1 w:val="020B0600000101010101"/>
    <w:charset w:val="81"/>
    <w:family w:val="swiss"/>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5E83" w:rsidRDefault="009E5E83" w:rsidP="00E33126">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rsidR="009E5E83" w:rsidRDefault="009E5E83" w:rsidP="00E3312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5E83" w:rsidRDefault="009E5E83" w:rsidP="00E33126">
    <w:pPr>
      <w:pStyle w:val="Footer"/>
      <w:rPr>
        <w:rStyle w:val="PageNumber"/>
      </w:rPr>
    </w:pPr>
    <w:r>
      <w:rPr>
        <w:rStyle w:val="PageNumber"/>
        <w:rFonts w:hint="eastAsia"/>
      </w:rPr>
      <w:t xml:space="preserve">- </w:t>
    </w: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r>
      <w:rPr>
        <w:rStyle w:val="PageNumber"/>
        <w:rFonts w:hint="eastAsia"/>
      </w:rPr>
      <w:t xml:space="preserve"> -</w:t>
    </w:r>
  </w:p>
  <w:tbl>
    <w:tblPr>
      <w:tblW w:w="985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928"/>
      <w:gridCol w:w="4928"/>
    </w:tblGrid>
    <w:tr w:rsidR="009E5E83">
      <w:tc>
        <w:tcPr>
          <w:tcW w:w="4928" w:type="dxa"/>
          <w:tcBorders>
            <w:top w:val="single" w:sz="4" w:space="0" w:color="auto"/>
            <w:left w:val="nil"/>
            <w:bottom w:val="nil"/>
            <w:right w:val="nil"/>
          </w:tcBorders>
          <w:vAlign w:val="center"/>
        </w:tcPr>
        <w:p w:rsidR="009E5E83" w:rsidRDefault="009E5E83" w:rsidP="00E33126">
          <w:pPr>
            <w:pStyle w:val="Footer"/>
          </w:pPr>
          <w:r>
            <w:rPr>
              <w:rFonts w:hint="eastAsia"/>
            </w:rPr>
            <w:t>서강대학교 컴퓨터학과</w:t>
          </w:r>
        </w:p>
      </w:tc>
      <w:tc>
        <w:tcPr>
          <w:tcW w:w="4928" w:type="dxa"/>
          <w:tcBorders>
            <w:top w:val="single" w:sz="4" w:space="0" w:color="auto"/>
            <w:left w:val="nil"/>
            <w:bottom w:val="nil"/>
            <w:right w:val="nil"/>
          </w:tcBorders>
          <w:vAlign w:val="center"/>
        </w:tcPr>
        <w:p w:rsidR="009E5E83" w:rsidRPr="00CE7811" w:rsidRDefault="009E5E83" w:rsidP="00B47B3E">
          <w:pPr>
            <w:ind w:left="720"/>
          </w:pPr>
        </w:p>
      </w:tc>
    </w:tr>
  </w:tbl>
  <w:p w:rsidR="009E5E83" w:rsidRDefault="009E5E83" w:rsidP="00E331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57476" w:rsidRDefault="00357476" w:rsidP="00E33126">
      <w:r>
        <w:separator/>
      </w:r>
    </w:p>
  </w:footnote>
  <w:footnote w:type="continuationSeparator" w:id="0">
    <w:p w:rsidR="00357476" w:rsidRDefault="00357476" w:rsidP="00E331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5E83" w:rsidRDefault="009E5E83" w:rsidP="00E33126">
    <w:pPr>
      <w:pStyle w:val="Header"/>
    </w:pPr>
  </w:p>
  <w:p w:rsidR="009E5E83" w:rsidRDefault="009E5E83" w:rsidP="00E33126">
    <w:pPr>
      <w:pStyle w:val="Header"/>
    </w:pPr>
    <w:r>
      <w:rPr>
        <w:noProof/>
      </w:rPr>
      <mc:AlternateContent>
        <mc:Choice Requires="wps">
          <w:drawing>
            <wp:anchor distT="0" distB="0" distL="114300" distR="114300" simplePos="0" relativeHeight="251657728" behindDoc="0" locked="0" layoutInCell="1" allowOverlap="1">
              <wp:simplePos x="0" y="0"/>
              <wp:positionH relativeFrom="column">
                <wp:posOffset>-177165</wp:posOffset>
              </wp:positionH>
              <wp:positionV relativeFrom="paragraph">
                <wp:posOffset>78740</wp:posOffset>
              </wp:positionV>
              <wp:extent cx="6096000" cy="0"/>
              <wp:effectExtent l="0" t="0" r="0" b="0"/>
              <wp:wrapNone/>
              <wp:docPr id="1"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0" cy="0"/>
                      </a:xfrm>
                      <a:prstGeom prst="line">
                        <a:avLst/>
                      </a:prstGeom>
                      <a:noFill/>
                      <a:ln w="41275"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384BCB" id="Line 6"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5pt,6.2pt" to="466.05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" strokeweight="3.25pt">
              <v:stroke linestyle="thickThin"/>
            </v:line>
          </w:pict>
        </mc:Fallback>
      </mc:AlternateContent>
    </w:r>
  </w:p>
  <w:p w:rsidR="009E5E83" w:rsidRDefault="009E5E83" w:rsidP="00E3312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5E83" w:rsidRDefault="009E5E83" w:rsidP="00E33126">
    <w:pPr>
      <w:pStyle w:val="Header"/>
    </w:pPr>
  </w:p>
  <w:p w:rsidR="009E5E83" w:rsidRDefault="009E5E83" w:rsidP="00E331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A140B256"/>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rPr>
        <w:rFonts w:ascii="Arial" w:eastAsia="Batang" w:hAnsi="Arial"/>
        <w:b w:val="0"/>
        <w:bCs w:val="0"/>
        <w:i/>
        <w:iCs/>
        <w:caps w:val="0"/>
        <w:smallCaps w:val="0"/>
        <w:strike w:val="0"/>
        <w:dstrike w:val="0"/>
        <w:color w:val="auto"/>
        <w:spacing w:val="0"/>
        <w:w w:val="100"/>
        <w:kern w:val="0"/>
        <w:position w:val="0"/>
        <w:sz w:val="24"/>
        <w:u w:val="none"/>
        <w:effect w:val="none"/>
        <w:bdr w:val="none" w:sz="0" w:space="0" w:color="auto"/>
        <w:shd w:val="clear" w:color="auto" w:fill="auto"/>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A871B85"/>
    <w:multiLevelType w:val="hybridMultilevel"/>
    <w:tmpl w:val="E8187148"/>
    <w:lvl w:ilvl="0" w:tplc="B5F2A322">
      <w:start w:val="1"/>
      <w:numFmt w:val="decimal"/>
      <w:suff w:val="space"/>
      <w:lvlText w:val="%1)"/>
      <w:lvlJc w:val="left"/>
      <w:pPr>
        <w:ind w:left="930" w:hanging="210"/>
      </w:pPr>
      <w:rPr>
        <w:rFonts w:hint="eastAsia"/>
      </w:rPr>
    </w:lvl>
    <w:lvl w:ilvl="1" w:tplc="04090019" w:tentative="1">
      <w:start w:val="1"/>
      <w:numFmt w:val="upperLetter"/>
      <w:lvlText w:val="%2."/>
      <w:lvlJc w:val="left"/>
      <w:pPr>
        <w:tabs>
          <w:tab w:val="num" w:pos="1520"/>
        </w:tabs>
        <w:ind w:left="1520" w:hanging="400"/>
      </w:pPr>
    </w:lvl>
    <w:lvl w:ilvl="2" w:tplc="0409001B" w:tentative="1">
      <w:start w:val="1"/>
      <w:numFmt w:val="lowerRoman"/>
      <w:lvlText w:val="%3."/>
      <w:lvlJc w:val="right"/>
      <w:pPr>
        <w:tabs>
          <w:tab w:val="num" w:pos="1920"/>
        </w:tabs>
        <w:ind w:left="1920" w:hanging="400"/>
      </w:pPr>
    </w:lvl>
    <w:lvl w:ilvl="3" w:tplc="0409000F" w:tentative="1">
      <w:start w:val="1"/>
      <w:numFmt w:val="decimal"/>
      <w:lvlText w:val="%4."/>
      <w:lvlJc w:val="left"/>
      <w:pPr>
        <w:tabs>
          <w:tab w:val="num" w:pos="2320"/>
        </w:tabs>
        <w:ind w:left="2320" w:hanging="400"/>
      </w:pPr>
    </w:lvl>
    <w:lvl w:ilvl="4" w:tplc="04090019" w:tentative="1">
      <w:start w:val="1"/>
      <w:numFmt w:val="upperLetter"/>
      <w:lvlText w:val="%5."/>
      <w:lvlJc w:val="left"/>
      <w:pPr>
        <w:tabs>
          <w:tab w:val="num" w:pos="2720"/>
        </w:tabs>
        <w:ind w:left="2720" w:hanging="400"/>
      </w:pPr>
    </w:lvl>
    <w:lvl w:ilvl="5" w:tplc="0409001B" w:tentative="1">
      <w:start w:val="1"/>
      <w:numFmt w:val="lowerRoman"/>
      <w:lvlText w:val="%6."/>
      <w:lvlJc w:val="right"/>
      <w:pPr>
        <w:tabs>
          <w:tab w:val="num" w:pos="3120"/>
        </w:tabs>
        <w:ind w:left="3120" w:hanging="400"/>
      </w:pPr>
    </w:lvl>
    <w:lvl w:ilvl="6" w:tplc="0409000F" w:tentative="1">
      <w:start w:val="1"/>
      <w:numFmt w:val="decimal"/>
      <w:lvlText w:val="%7."/>
      <w:lvlJc w:val="left"/>
      <w:pPr>
        <w:tabs>
          <w:tab w:val="num" w:pos="3520"/>
        </w:tabs>
        <w:ind w:left="3520" w:hanging="400"/>
      </w:pPr>
    </w:lvl>
    <w:lvl w:ilvl="7" w:tplc="04090019" w:tentative="1">
      <w:start w:val="1"/>
      <w:numFmt w:val="upperLetter"/>
      <w:lvlText w:val="%8."/>
      <w:lvlJc w:val="left"/>
      <w:pPr>
        <w:tabs>
          <w:tab w:val="num" w:pos="3920"/>
        </w:tabs>
        <w:ind w:left="3920" w:hanging="400"/>
      </w:pPr>
    </w:lvl>
    <w:lvl w:ilvl="8" w:tplc="0409001B" w:tentative="1">
      <w:start w:val="1"/>
      <w:numFmt w:val="lowerRoman"/>
      <w:lvlText w:val="%9."/>
      <w:lvlJc w:val="right"/>
      <w:pPr>
        <w:tabs>
          <w:tab w:val="num" w:pos="4320"/>
        </w:tabs>
        <w:ind w:left="4320" w:hanging="400"/>
      </w:pPr>
    </w:lvl>
  </w:abstractNum>
  <w:abstractNum w:abstractNumId="2" w15:restartNumberingAfterBreak="0">
    <w:nsid w:val="0BF90F3B"/>
    <w:multiLevelType w:val="hybridMultilevel"/>
    <w:tmpl w:val="A94404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B23BF6"/>
    <w:multiLevelType w:val="hybridMultilevel"/>
    <w:tmpl w:val="0068CC72"/>
    <w:lvl w:ilvl="0" w:tplc="04090001">
      <w:start w:val="1"/>
      <w:numFmt w:val="bullet"/>
      <w:lvlText w:val=""/>
      <w:lvlJc w:val="left"/>
      <w:pPr>
        <w:tabs>
          <w:tab w:val="num" w:pos="800"/>
        </w:tabs>
        <w:ind w:left="800" w:hanging="400"/>
      </w:pPr>
      <w:rPr>
        <w:rFonts w:ascii="Wingdings" w:hAnsi="Wingdings" w:hint="default"/>
      </w:rPr>
    </w:lvl>
    <w:lvl w:ilvl="1" w:tplc="04090003"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4" w15:restartNumberingAfterBreak="0">
    <w:nsid w:val="227D5E2D"/>
    <w:multiLevelType w:val="hybridMultilevel"/>
    <w:tmpl w:val="5D82C9A6"/>
    <w:lvl w:ilvl="0" w:tplc="952A1302">
      <w:start w:val="1"/>
      <w:numFmt w:val="bullet"/>
      <w:lvlText w:val=""/>
      <w:lvlJc w:val="left"/>
      <w:pPr>
        <w:tabs>
          <w:tab w:val="num" w:pos="720"/>
        </w:tabs>
        <w:ind w:left="720" w:hanging="360"/>
      </w:pPr>
      <w:rPr>
        <w:rFonts w:ascii="Symbol" w:hAnsi="Symbol" w:hint="default"/>
        <w:sz w:val="20"/>
      </w:rPr>
    </w:lvl>
    <w:lvl w:ilvl="1" w:tplc="788AA4EC">
      <w:start w:val="1"/>
      <w:numFmt w:val="bullet"/>
      <w:lvlText w:val="o"/>
      <w:lvlJc w:val="left"/>
      <w:pPr>
        <w:tabs>
          <w:tab w:val="num" w:pos="1440"/>
        </w:tabs>
        <w:ind w:left="1440" w:hanging="360"/>
      </w:pPr>
      <w:rPr>
        <w:rFonts w:ascii="Courier New" w:hAnsi="Courier New" w:hint="default"/>
        <w:sz w:val="20"/>
      </w:rPr>
    </w:lvl>
    <w:lvl w:ilvl="2" w:tplc="7FEE3ED2" w:tentative="1">
      <w:start w:val="1"/>
      <w:numFmt w:val="bullet"/>
      <w:lvlText w:val=""/>
      <w:lvlJc w:val="left"/>
      <w:pPr>
        <w:tabs>
          <w:tab w:val="num" w:pos="2160"/>
        </w:tabs>
        <w:ind w:left="2160" w:hanging="360"/>
      </w:pPr>
      <w:rPr>
        <w:rFonts w:ascii="Wingdings" w:hAnsi="Wingdings" w:hint="default"/>
        <w:sz w:val="20"/>
      </w:rPr>
    </w:lvl>
    <w:lvl w:ilvl="3" w:tplc="90F44ED4" w:tentative="1">
      <w:start w:val="1"/>
      <w:numFmt w:val="bullet"/>
      <w:lvlText w:val=""/>
      <w:lvlJc w:val="left"/>
      <w:pPr>
        <w:tabs>
          <w:tab w:val="num" w:pos="2880"/>
        </w:tabs>
        <w:ind w:left="2880" w:hanging="360"/>
      </w:pPr>
      <w:rPr>
        <w:rFonts w:ascii="Wingdings" w:hAnsi="Wingdings" w:hint="default"/>
        <w:sz w:val="20"/>
      </w:rPr>
    </w:lvl>
    <w:lvl w:ilvl="4" w:tplc="8B50FF82" w:tentative="1">
      <w:start w:val="1"/>
      <w:numFmt w:val="bullet"/>
      <w:lvlText w:val=""/>
      <w:lvlJc w:val="left"/>
      <w:pPr>
        <w:tabs>
          <w:tab w:val="num" w:pos="3600"/>
        </w:tabs>
        <w:ind w:left="3600" w:hanging="360"/>
      </w:pPr>
      <w:rPr>
        <w:rFonts w:ascii="Wingdings" w:hAnsi="Wingdings" w:hint="default"/>
        <w:sz w:val="20"/>
      </w:rPr>
    </w:lvl>
    <w:lvl w:ilvl="5" w:tplc="D57EFD7A" w:tentative="1">
      <w:start w:val="1"/>
      <w:numFmt w:val="bullet"/>
      <w:lvlText w:val=""/>
      <w:lvlJc w:val="left"/>
      <w:pPr>
        <w:tabs>
          <w:tab w:val="num" w:pos="4320"/>
        </w:tabs>
        <w:ind w:left="4320" w:hanging="360"/>
      </w:pPr>
      <w:rPr>
        <w:rFonts w:ascii="Wingdings" w:hAnsi="Wingdings" w:hint="default"/>
        <w:sz w:val="20"/>
      </w:rPr>
    </w:lvl>
    <w:lvl w:ilvl="6" w:tplc="C748A28C" w:tentative="1">
      <w:start w:val="1"/>
      <w:numFmt w:val="bullet"/>
      <w:lvlText w:val=""/>
      <w:lvlJc w:val="left"/>
      <w:pPr>
        <w:tabs>
          <w:tab w:val="num" w:pos="5040"/>
        </w:tabs>
        <w:ind w:left="5040" w:hanging="360"/>
      </w:pPr>
      <w:rPr>
        <w:rFonts w:ascii="Wingdings" w:hAnsi="Wingdings" w:hint="default"/>
        <w:sz w:val="20"/>
      </w:rPr>
    </w:lvl>
    <w:lvl w:ilvl="7" w:tplc="6FA0E728" w:tentative="1">
      <w:start w:val="1"/>
      <w:numFmt w:val="bullet"/>
      <w:lvlText w:val=""/>
      <w:lvlJc w:val="left"/>
      <w:pPr>
        <w:tabs>
          <w:tab w:val="num" w:pos="5760"/>
        </w:tabs>
        <w:ind w:left="5760" w:hanging="360"/>
      </w:pPr>
      <w:rPr>
        <w:rFonts w:ascii="Wingdings" w:hAnsi="Wingdings" w:hint="default"/>
        <w:sz w:val="20"/>
      </w:rPr>
    </w:lvl>
    <w:lvl w:ilvl="8" w:tplc="6F6E472A"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E32EB6"/>
    <w:multiLevelType w:val="hybridMultilevel"/>
    <w:tmpl w:val="E2929E4A"/>
    <w:lvl w:ilvl="0" w:tplc="F8764C12">
      <w:start w:val="1"/>
      <w:numFmt w:val="decimal"/>
      <w:lvlText w:val="%1."/>
      <w:lvlJc w:val="left"/>
      <w:pPr>
        <w:tabs>
          <w:tab w:val="num" w:pos="1080"/>
        </w:tabs>
        <w:ind w:left="1080" w:hanging="360"/>
      </w:pPr>
      <w:rPr>
        <w:rFonts w:hint="eastAsia"/>
      </w:rPr>
    </w:lvl>
    <w:lvl w:ilvl="1" w:tplc="04090019" w:tentative="1">
      <w:start w:val="1"/>
      <w:numFmt w:val="upperLetter"/>
      <w:lvlText w:val="%2."/>
      <w:lvlJc w:val="left"/>
      <w:pPr>
        <w:tabs>
          <w:tab w:val="num" w:pos="1520"/>
        </w:tabs>
        <w:ind w:left="1520" w:hanging="400"/>
      </w:pPr>
    </w:lvl>
    <w:lvl w:ilvl="2" w:tplc="0409001B" w:tentative="1">
      <w:start w:val="1"/>
      <w:numFmt w:val="lowerRoman"/>
      <w:lvlText w:val="%3."/>
      <w:lvlJc w:val="right"/>
      <w:pPr>
        <w:tabs>
          <w:tab w:val="num" w:pos="1920"/>
        </w:tabs>
        <w:ind w:left="1920" w:hanging="400"/>
      </w:pPr>
    </w:lvl>
    <w:lvl w:ilvl="3" w:tplc="0409000F" w:tentative="1">
      <w:start w:val="1"/>
      <w:numFmt w:val="decimal"/>
      <w:lvlText w:val="%4."/>
      <w:lvlJc w:val="left"/>
      <w:pPr>
        <w:tabs>
          <w:tab w:val="num" w:pos="2320"/>
        </w:tabs>
        <w:ind w:left="2320" w:hanging="400"/>
      </w:pPr>
    </w:lvl>
    <w:lvl w:ilvl="4" w:tplc="04090019" w:tentative="1">
      <w:start w:val="1"/>
      <w:numFmt w:val="upperLetter"/>
      <w:lvlText w:val="%5."/>
      <w:lvlJc w:val="left"/>
      <w:pPr>
        <w:tabs>
          <w:tab w:val="num" w:pos="2720"/>
        </w:tabs>
        <w:ind w:left="2720" w:hanging="400"/>
      </w:pPr>
    </w:lvl>
    <w:lvl w:ilvl="5" w:tplc="0409001B" w:tentative="1">
      <w:start w:val="1"/>
      <w:numFmt w:val="lowerRoman"/>
      <w:lvlText w:val="%6."/>
      <w:lvlJc w:val="right"/>
      <w:pPr>
        <w:tabs>
          <w:tab w:val="num" w:pos="3120"/>
        </w:tabs>
        <w:ind w:left="3120" w:hanging="400"/>
      </w:pPr>
    </w:lvl>
    <w:lvl w:ilvl="6" w:tplc="0409000F" w:tentative="1">
      <w:start w:val="1"/>
      <w:numFmt w:val="decimal"/>
      <w:lvlText w:val="%7."/>
      <w:lvlJc w:val="left"/>
      <w:pPr>
        <w:tabs>
          <w:tab w:val="num" w:pos="3520"/>
        </w:tabs>
        <w:ind w:left="3520" w:hanging="400"/>
      </w:pPr>
    </w:lvl>
    <w:lvl w:ilvl="7" w:tplc="04090019" w:tentative="1">
      <w:start w:val="1"/>
      <w:numFmt w:val="upperLetter"/>
      <w:lvlText w:val="%8."/>
      <w:lvlJc w:val="left"/>
      <w:pPr>
        <w:tabs>
          <w:tab w:val="num" w:pos="3920"/>
        </w:tabs>
        <w:ind w:left="3920" w:hanging="400"/>
      </w:pPr>
    </w:lvl>
    <w:lvl w:ilvl="8" w:tplc="0409001B" w:tentative="1">
      <w:start w:val="1"/>
      <w:numFmt w:val="lowerRoman"/>
      <w:lvlText w:val="%9."/>
      <w:lvlJc w:val="right"/>
      <w:pPr>
        <w:tabs>
          <w:tab w:val="num" w:pos="4320"/>
        </w:tabs>
        <w:ind w:left="4320" w:hanging="400"/>
      </w:pPr>
    </w:lvl>
  </w:abstractNum>
  <w:abstractNum w:abstractNumId="6" w15:restartNumberingAfterBreak="0">
    <w:nsid w:val="2DA14342"/>
    <w:multiLevelType w:val="multilevel"/>
    <w:tmpl w:val="89201430"/>
    <w:lvl w:ilvl="0">
      <w:start w:val="1"/>
      <w:numFmt w:val="decimal"/>
      <w:pStyle w:val="Heading1"/>
      <w:lvlText w:val="%1."/>
      <w:lvlJc w:val="left"/>
      <w:pPr>
        <w:ind w:left="720" w:hanging="360"/>
      </w:pPr>
      <w:rPr>
        <w:rFonts w:asciiTheme="minorHAnsi" w:eastAsiaTheme="minorHAnsi" w:hAnsiTheme="minorHAnsi" w:cs="Times New Roman"/>
      </w:rPr>
    </w:lvl>
    <w:lvl w:ilvl="1">
      <w:start w:val="1"/>
      <w:numFmt w:val="decimal"/>
      <w:pStyle w:val="Heading2"/>
      <w:isLgl/>
      <w:lvlText w:val="%1.%2."/>
      <w:lvlJc w:val="left"/>
      <w:pPr>
        <w:ind w:left="5321" w:hanging="360"/>
      </w:pPr>
      <w:rPr>
        <w:rFonts w:hint="default"/>
      </w:rPr>
    </w:lvl>
    <w:lvl w:ilvl="2">
      <w:start w:val="1"/>
      <w:numFmt w:val="decimal"/>
      <w:pStyle w:val="Heading3"/>
      <w:isLgl/>
      <w:lvlText w:val="%1.%2.%3."/>
      <w:lvlJc w:val="left"/>
      <w:pPr>
        <w:ind w:left="1080" w:hanging="720"/>
      </w:pPr>
      <w:rPr>
        <w:rFonts w:hint="default"/>
      </w:rPr>
    </w:lvl>
    <w:lvl w:ilvl="3">
      <w:start w:val="1"/>
      <w:numFmt w:val="decimal"/>
      <w:pStyle w:val="Heading4"/>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33FB65E1"/>
    <w:multiLevelType w:val="hybridMultilevel"/>
    <w:tmpl w:val="D56AC6CA"/>
    <w:lvl w:ilvl="0" w:tplc="8C6C79EC">
      <w:start w:val="1"/>
      <w:numFmt w:val="decimal"/>
      <w:lvlText w:val="%1."/>
      <w:lvlJc w:val="left"/>
      <w:pPr>
        <w:tabs>
          <w:tab w:val="num" w:pos="1160"/>
        </w:tabs>
        <w:ind w:left="1160" w:hanging="360"/>
      </w:pPr>
      <w:rPr>
        <w:rFonts w:hint="default"/>
      </w:rPr>
    </w:lvl>
    <w:lvl w:ilvl="1" w:tplc="04090019">
      <w:start w:val="1"/>
      <w:numFmt w:val="upperLetter"/>
      <w:lvlText w:val="%2."/>
      <w:lvlJc w:val="left"/>
      <w:pPr>
        <w:tabs>
          <w:tab w:val="num" w:pos="1600"/>
        </w:tabs>
        <w:ind w:left="1600" w:hanging="400"/>
      </w:pPr>
    </w:lvl>
    <w:lvl w:ilvl="2" w:tplc="0409001B" w:tentative="1">
      <w:start w:val="1"/>
      <w:numFmt w:val="lowerRoman"/>
      <w:lvlText w:val="%3."/>
      <w:lvlJc w:val="right"/>
      <w:pPr>
        <w:tabs>
          <w:tab w:val="num" w:pos="2000"/>
        </w:tabs>
        <w:ind w:left="2000" w:hanging="400"/>
      </w:pPr>
    </w:lvl>
    <w:lvl w:ilvl="3" w:tplc="0409000F" w:tentative="1">
      <w:start w:val="1"/>
      <w:numFmt w:val="decimal"/>
      <w:lvlText w:val="%4."/>
      <w:lvlJc w:val="left"/>
      <w:pPr>
        <w:tabs>
          <w:tab w:val="num" w:pos="2400"/>
        </w:tabs>
        <w:ind w:left="2400" w:hanging="400"/>
      </w:pPr>
    </w:lvl>
    <w:lvl w:ilvl="4" w:tplc="04090019" w:tentative="1">
      <w:start w:val="1"/>
      <w:numFmt w:val="upperLetter"/>
      <w:lvlText w:val="%5."/>
      <w:lvlJc w:val="left"/>
      <w:pPr>
        <w:tabs>
          <w:tab w:val="num" w:pos="2800"/>
        </w:tabs>
        <w:ind w:left="2800" w:hanging="400"/>
      </w:pPr>
    </w:lvl>
    <w:lvl w:ilvl="5" w:tplc="0409001B" w:tentative="1">
      <w:start w:val="1"/>
      <w:numFmt w:val="lowerRoman"/>
      <w:lvlText w:val="%6."/>
      <w:lvlJc w:val="right"/>
      <w:pPr>
        <w:tabs>
          <w:tab w:val="num" w:pos="3200"/>
        </w:tabs>
        <w:ind w:left="3200" w:hanging="400"/>
      </w:pPr>
    </w:lvl>
    <w:lvl w:ilvl="6" w:tplc="0409000F" w:tentative="1">
      <w:start w:val="1"/>
      <w:numFmt w:val="decimal"/>
      <w:lvlText w:val="%7."/>
      <w:lvlJc w:val="left"/>
      <w:pPr>
        <w:tabs>
          <w:tab w:val="num" w:pos="3600"/>
        </w:tabs>
        <w:ind w:left="3600" w:hanging="400"/>
      </w:pPr>
    </w:lvl>
    <w:lvl w:ilvl="7" w:tplc="04090019" w:tentative="1">
      <w:start w:val="1"/>
      <w:numFmt w:val="upperLetter"/>
      <w:lvlText w:val="%8."/>
      <w:lvlJc w:val="left"/>
      <w:pPr>
        <w:tabs>
          <w:tab w:val="num" w:pos="4000"/>
        </w:tabs>
        <w:ind w:left="4000" w:hanging="400"/>
      </w:pPr>
    </w:lvl>
    <w:lvl w:ilvl="8" w:tplc="0409001B" w:tentative="1">
      <w:start w:val="1"/>
      <w:numFmt w:val="lowerRoman"/>
      <w:lvlText w:val="%9."/>
      <w:lvlJc w:val="right"/>
      <w:pPr>
        <w:tabs>
          <w:tab w:val="num" w:pos="4400"/>
        </w:tabs>
        <w:ind w:left="4400" w:hanging="400"/>
      </w:pPr>
    </w:lvl>
  </w:abstractNum>
  <w:abstractNum w:abstractNumId="8" w15:restartNumberingAfterBreak="0">
    <w:nsid w:val="3CC049B0"/>
    <w:multiLevelType w:val="hybridMultilevel"/>
    <w:tmpl w:val="A45E5622"/>
    <w:lvl w:ilvl="0" w:tplc="83E8010C">
      <w:start w:val="1"/>
      <w:numFmt w:val="decimal"/>
      <w:suff w:val="space"/>
      <w:lvlText w:val="%1)"/>
      <w:lvlJc w:val="left"/>
      <w:pPr>
        <w:ind w:left="930" w:hanging="210"/>
      </w:pPr>
      <w:rPr>
        <w:rFonts w:hint="eastAsia"/>
      </w:rPr>
    </w:lvl>
    <w:lvl w:ilvl="1" w:tplc="04090019" w:tentative="1">
      <w:start w:val="1"/>
      <w:numFmt w:val="upperLetter"/>
      <w:lvlText w:val="%2."/>
      <w:lvlJc w:val="left"/>
      <w:pPr>
        <w:tabs>
          <w:tab w:val="num" w:pos="1520"/>
        </w:tabs>
        <w:ind w:left="1520" w:hanging="400"/>
      </w:pPr>
    </w:lvl>
    <w:lvl w:ilvl="2" w:tplc="0409001B" w:tentative="1">
      <w:start w:val="1"/>
      <w:numFmt w:val="lowerRoman"/>
      <w:lvlText w:val="%3."/>
      <w:lvlJc w:val="right"/>
      <w:pPr>
        <w:tabs>
          <w:tab w:val="num" w:pos="1920"/>
        </w:tabs>
        <w:ind w:left="1920" w:hanging="400"/>
      </w:pPr>
    </w:lvl>
    <w:lvl w:ilvl="3" w:tplc="0409000F" w:tentative="1">
      <w:start w:val="1"/>
      <w:numFmt w:val="decimal"/>
      <w:lvlText w:val="%4."/>
      <w:lvlJc w:val="left"/>
      <w:pPr>
        <w:tabs>
          <w:tab w:val="num" w:pos="2320"/>
        </w:tabs>
        <w:ind w:left="2320" w:hanging="400"/>
      </w:pPr>
    </w:lvl>
    <w:lvl w:ilvl="4" w:tplc="04090019" w:tentative="1">
      <w:start w:val="1"/>
      <w:numFmt w:val="upperLetter"/>
      <w:lvlText w:val="%5."/>
      <w:lvlJc w:val="left"/>
      <w:pPr>
        <w:tabs>
          <w:tab w:val="num" w:pos="2720"/>
        </w:tabs>
        <w:ind w:left="2720" w:hanging="400"/>
      </w:pPr>
    </w:lvl>
    <w:lvl w:ilvl="5" w:tplc="0409001B" w:tentative="1">
      <w:start w:val="1"/>
      <w:numFmt w:val="lowerRoman"/>
      <w:lvlText w:val="%6."/>
      <w:lvlJc w:val="right"/>
      <w:pPr>
        <w:tabs>
          <w:tab w:val="num" w:pos="3120"/>
        </w:tabs>
        <w:ind w:left="3120" w:hanging="400"/>
      </w:pPr>
    </w:lvl>
    <w:lvl w:ilvl="6" w:tplc="0409000F" w:tentative="1">
      <w:start w:val="1"/>
      <w:numFmt w:val="decimal"/>
      <w:lvlText w:val="%7."/>
      <w:lvlJc w:val="left"/>
      <w:pPr>
        <w:tabs>
          <w:tab w:val="num" w:pos="3520"/>
        </w:tabs>
        <w:ind w:left="3520" w:hanging="400"/>
      </w:pPr>
    </w:lvl>
    <w:lvl w:ilvl="7" w:tplc="04090019" w:tentative="1">
      <w:start w:val="1"/>
      <w:numFmt w:val="upperLetter"/>
      <w:lvlText w:val="%8."/>
      <w:lvlJc w:val="left"/>
      <w:pPr>
        <w:tabs>
          <w:tab w:val="num" w:pos="3920"/>
        </w:tabs>
        <w:ind w:left="3920" w:hanging="400"/>
      </w:pPr>
    </w:lvl>
    <w:lvl w:ilvl="8" w:tplc="0409001B" w:tentative="1">
      <w:start w:val="1"/>
      <w:numFmt w:val="lowerRoman"/>
      <w:lvlText w:val="%9."/>
      <w:lvlJc w:val="right"/>
      <w:pPr>
        <w:tabs>
          <w:tab w:val="num" w:pos="4320"/>
        </w:tabs>
        <w:ind w:left="4320" w:hanging="400"/>
      </w:pPr>
    </w:lvl>
  </w:abstractNum>
  <w:abstractNum w:abstractNumId="9" w15:restartNumberingAfterBreak="0">
    <w:nsid w:val="40716835"/>
    <w:multiLevelType w:val="hybridMultilevel"/>
    <w:tmpl w:val="F69C5D46"/>
    <w:lvl w:ilvl="0" w:tplc="E03E2A04">
      <w:start w:val="1"/>
      <w:numFmt w:val="bullet"/>
      <w:lvlText w:val=""/>
      <w:lvlJc w:val="left"/>
      <w:pPr>
        <w:tabs>
          <w:tab w:val="num" w:pos="720"/>
        </w:tabs>
        <w:ind w:left="720" w:hanging="360"/>
      </w:pPr>
      <w:rPr>
        <w:rFonts w:ascii="Symbol" w:hAnsi="Symbol" w:hint="default"/>
        <w:sz w:val="20"/>
      </w:rPr>
    </w:lvl>
    <w:lvl w:ilvl="1" w:tplc="64AE064C">
      <w:start w:val="1"/>
      <w:numFmt w:val="bullet"/>
      <w:lvlText w:val="o"/>
      <w:lvlJc w:val="left"/>
      <w:pPr>
        <w:tabs>
          <w:tab w:val="num" w:pos="1440"/>
        </w:tabs>
        <w:ind w:left="1440" w:hanging="360"/>
      </w:pPr>
      <w:rPr>
        <w:rFonts w:ascii="Courier New" w:hAnsi="Courier New" w:hint="default"/>
        <w:sz w:val="20"/>
      </w:rPr>
    </w:lvl>
    <w:lvl w:ilvl="2" w:tplc="D40EC8F2" w:tentative="1">
      <w:start w:val="1"/>
      <w:numFmt w:val="bullet"/>
      <w:lvlText w:val=""/>
      <w:lvlJc w:val="left"/>
      <w:pPr>
        <w:tabs>
          <w:tab w:val="num" w:pos="2160"/>
        </w:tabs>
        <w:ind w:left="2160" w:hanging="360"/>
      </w:pPr>
      <w:rPr>
        <w:rFonts w:ascii="Wingdings" w:hAnsi="Wingdings" w:hint="default"/>
        <w:sz w:val="20"/>
      </w:rPr>
    </w:lvl>
    <w:lvl w:ilvl="3" w:tplc="7990F3A4" w:tentative="1">
      <w:start w:val="1"/>
      <w:numFmt w:val="bullet"/>
      <w:lvlText w:val=""/>
      <w:lvlJc w:val="left"/>
      <w:pPr>
        <w:tabs>
          <w:tab w:val="num" w:pos="2880"/>
        </w:tabs>
        <w:ind w:left="2880" w:hanging="360"/>
      </w:pPr>
      <w:rPr>
        <w:rFonts w:ascii="Wingdings" w:hAnsi="Wingdings" w:hint="default"/>
        <w:sz w:val="20"/>
      </w:rPr>
    </w:lvl>
    <w:lvl w:ilvl="4" w:tplc="884EB94E" w:tentative="1">
      <w:start w:val="1"/>
      <w:numFmt w:val="bullet"/>
      <w:lvlText w:val=""/>
      <w:lvlJc w:val="left"/>
      <w:pPr>
        <w:tabs>
          <w:tab w:val="num" w:pos="3600"/>
        </w:tabs>
        <w:ind w:left="3600" w:hanging="360"/>
      </w:pPr>
      <w:rPr>
        <w:rFonts w:ascii="Wingdings" w:hAnsi="Wingdings" w:hint="default"/>
        <w:sz w:val="20"/>
      </w:rPr>
    </w:lvl>
    <w:lvl w:ilvl="5" w:tplc="73285B7E" w:tentative="1">
      <w:start w:val="1"/>
      <w:numFmt w:val="bullet"/>
      <w:lvlText w:val=""/>
      <w:lvlJc w:val="left"/>
      <w:pPr>
        <w:tabs>
          <w:tab w:val="num" w:pos="4320"/>
        </w:tabs>
        <w:ind w:left="4320" w:hanging="360"/>
      </w:pPr>
      <w:rPr>
        <w:rFonts w:ascii="Wingdings" w:hAnsi="Wingdings" w:hint="default"/>
        <w:sz w:val="20"/>
      </w:rPr>
    </w:lvl>
    <w:lvl w:ilvl="6" w:tplc="7BB8C404" w:tentative="1">
      <w:start w:val="1"/>
      <w:numFmt w:val="bullet"/>
      <w:lvlText w:val=""/>
      <w:lvlJc w:val="left"/>
      <w:pPr>
        <w:tabs>
          <w:tab w:val="num" w:pos="5040"/>
        </w:tabs>
        <w:ind w:left="5040" w:hanging="360"/>
      </w:pPr>
      <w:rPr>
        <w:rFonts w:ascii="Wingdings" w:hAnsi="Wingdings" w:hint="default"/>
        <w:sz w:val="20"/>
      </w:rPr>
    </w:lvl>
    <w:lvl w:ilvl="7" w:tplc="7420775C" w:tentative="1">
      <w:start w:val="1"/>
      <w:numFmt w:val="bullet"/>
      <w:lvlText w:val=""/>
      <w:lvlJc w:val="left"/>
      <w:pPr>
        <w:tabs>
          <w:tab w:val="num" w:pos="5760"/>
        </w:tabs>
        <w:ind w:left="5760" w:hanging="360"/>
      </w:pPr>
      <w:rPr>
        <w:rFonts w:ascii="Wingdings" w:hAnsi="Wingdings" w:hint="default"/>
        <w:sz w:val="20"/>
      </w:rPr>
    </w:lvl>
    <w:lvl w:ilvl="8" w:tplc="6390E8E2"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2B2A7D"/>
    <w:multiLevelType w:val="hybridMultilevel"/>
    <w:tmpl w:val="64CA1548"/>
    <w:lvl w:ilvl="0" w:tplc="DD2A44F4">
      <w:start w:val="1"/>
      <w:numFmt w:val="bullet"/>
      <w:lvlText w:val=""/>
      <w:lvlJc w:val="left"/>
      <w:pPr>
        <w:tabs>
          <w:tab w:val="num" w:pos="600"/>
        </w:tabs>
        <w:ind w:left="600" w:hanging="400"/>
      </w:pPr>
      <w:rPr>
        <w:rFonts w:ascii="Wingdings" w:hAnsi="Wingdings" w:hint="default"/>
      </w:rPr>
    </w:lvl>
    <w:lvl w:ilvl="1" w:tplc="04090003" w:tentative="1">
      <w:start w:val="1"/>
      <w:numFmt w:val="bullet"/>
      <w:lvlText w:val=""/>
      <w:lvlJc w:val="left"/>
      <w:pPr>
        <w:tabs>
          <w:tab w:val="num" w:pos="1000"/>
        </w:tabs>
        <w:ind w:left="1000" w:hanging="400"/>
      </w:pPr>
      <w:rPr>
        <w:rFonts w:ascii="Wingdings" w:hAnsi="Wingdings" w:hint="default"/>
      </w:rPr>
    </w:lvl>
    <w:lvl w:ilvl="2" w:tplc="04090005" w:tentative="1">
      <w:start w:val="1"/>
      <w:numFmt w:val="bullet"/>
      <w:lvlText w:val=""/>
      <w:lvlJc w:val="left"/>
      <w:pPr>
        <w:tabs>
          <w:tab w:val="num" w:pos="1400"/>
        </w:tabs>
        <w:ind w:left="1400" w:hanging="400"/>
      </w:pPr>
      <w:rPr>
        <w:rFonts w:ascii="Wingdings" w:hAnsi="Wingdings" w:hint="default"/>
      </w:rPr>
    </w:lvl>
    <w:lvl w:ilvl="3" w:tplc="04090001" w:tentative="1">
      <w:start w:val="1"/>
      <w:numFmt w:val="bullet"/>
      <w:lvlText w:val=""/>
      <w:lvlJc w:val="left"/>
      <w:pPr>
        <w:tabs>
          <w:tab w:val="num" w:pos="1800"/>
        </w:tabs>
        <w:ind w:left="1800" w:hanging="400"/>
      </w:pPr>
      <w:rPr>
        <w:rFonts w:ascii="Wingdings" w:hAnsi="Wingdings" w:hint="default"/>
      </w:rPr>
    </w:lvl>
    <w:lvl w:ilvl="4" w:tplc="04090003" w:tentative="1">
      <w:start w:val="1"/>
      <w:numFmt w:val="bullet"/>
      <w:lvlText w:val=""/>
      <w:lvlJc w:val="left"/>
      <w:pPr>
        <w:tabs>
          <w:tab w:val="num" w:pos="2200"/>
        </w:tabs>
        <w:ind w:left="2200" w:hanging="400"/>
      </w:pPr>
      <w:rPr>
        <w:rFonts w:ascii="Wingdings" w:hAnsi="Wingdings" w:hint="default"/>
      </w:rPr>
    </w:lvl>
    <w:lvl w:ilvl="5" w:tplc="04090005" w:tentative="1">
      <w:start w:val="1"/>
      <w:numFmt w:val="bullet"/>
      <w:lvlText w:val=""/>
      <w:lvlJc w:val="left"/>
      <w:pPr>
        <w:tabs>
          <w:tab w:val="num" w:pos="2600"/>
        </w:tabs>
        <w:ind w:left="2600" w:hanging="400"/>
      </w:pPr>
      <w:rPr>
        <w:rFonts w:ascii="Wingdings" w:hAnsi="Wingdings" w:hint="default"/>
      </w:rPr>
    </w:lvl>
    <w:lvl w:ilvl="6" w:tplc="04090001" w:tentative="1">
      <w:start w:val="1"/>
      <w:numFmt w:val="bullet"/>
      <w:lvlText w:val=""/>
      <w:lvlJc w:val="left"/>
      <w:pPr>
        <w:tabs>
          <w:tab w:val="num" w:pos="3000"/>
        </w:tabs>
        <w:ind w:left="3000" w:hanging="400"/>
      </w:pPr>
      <w:rPr>
        <w:rFonts w:ascii="Wingdings" w:hAnsi="Wingdings" w:hint="default"/>
      </w:rPr>
    </w:lvl>
    <w:lvl w:ilvl="7" w:tplc="04090003" w:tentative="1">
      <w:start w:val="1"/>
      <w:numFmt w:val="bullet"/>
      <w:lvlText w:val=""/>
      <w:lvlJc w:val="left"/>
      <w:pPr>
        <w:tabs>
          <w:tab w:val="num" w:pos="3400"/>
        </w:tabs>
        <w:ind w:left="3400" w:hanging="400"/>
      </w:pPr>
      <w:rPr>
        <w:rFonts w:ascii="Wingdings" w:hAnsi="Wingdings" w:hint="default"/>
      </w:rPr>
    </w:lvl>
    <w:lvl w:ilvl="8" w:tplc="04090005" w:tentative="1">
      <w:start w:val="1"/>
      <w:numFmt w:val="bullet"/>
      <w:lvlText w:val=""/>
      <w:lvlJc w:val="left"/>
      <w:pPr>
        <w:tabs>
          <w:tab w:val="num" w:pos="3800"/>
        </w:tabs>
        <w:ind w:left="3800" w:hanging="400"/>
      </w:pPr>
      <w:rPr>
        <w:rFonts w:ascii="Wingdings" w:hAnsi="Wingdings" w:hint="default"/>
      </w:rPr>
    </w:lvl>
  </w:abstractNum>
  <w:abstractNum w:abstractNumId="11" w15:restartNumberingAfterBreak="0">
    <w:nsid w:val="56C92780"/>
    <w:multiLevelType w:val="hybridMultilevel"/>
    <w:tmpl w:val="B8BC96C8"/>
    <w:lvl w:ilvl="0" w:tplc="391C43A6">
      <w:start w:val="1"/>
      <w:numFmt w:val="decimal"/>
      <w:lvlText w:val="%1."/>
      <w:lvlJc w:val="left"/>
      <w:pPr>
        <w:tabs>
          <w:tab w:val="num" w:pos="800"/>
        </w:tabs>
        <w:ind w:left="800" w:hanging="400"/>
      </w:pPr>
    </w:lvl>
    <w:lvl w:ilvl="1" w:tplc="F88806DC">
      <w:start w:val="1"/>
      <w:numFmt w:val="decimal"/>
      <w:suff w:val="space"/>
      <w:lvlText w:val="%2)"/>
      <w:lvlJc w:val="left"/>
      <w:pPr>
        <w:ind w:left="1085" w:hanging="285"/>
      </w:pPr>
      <w:rPr>
        <w:rFonts w:hint="eastAsia"/>
      </w:rPr>
    </w:lvl>
    <w:lvl w:ilvl="2" w:tplc="0409001B">
      <w:start w:val="1"/>
      <w:numFmt w:val="lowerRoman"/>
      <w:lvlText w:val="%3."/>
      <w:lvlJc w:val="right"/>
      <w:pPr>
        <w:tabs>
          <w:tab w:val="num" w:pos="1600"/>
        </w:tabs>
        <w:ind w:left="1600" w:hanging="400"/>
      </w:pPr>
    </w:lvl>
    <w:lvl w:ilvl="3" w:tplc="04090001">
      <w:start w:val="1"/>
      <w:numFmt w:val="bullet"/>
      <w:lvlText w:val=""/>
      <w:lvlJc w:val="left"/>
      <w:pPr>
        <w:tabs>
          <w:tab w:val="num" w:pos="2000"/>
        </w:tabs>
        <w:ind w:left="2000" w:hanging="400"/>
      </w:pPr>
      <w:rPr>
        <w:rFonts w:ascii="Wingdings" w:hAnsi="Wingdings" w:hint="default"/>
      </w:rPr>
    </w:lvl>
    <w:lvl w:ilvl="4" w:tplc="04090019">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12" w15:restartNumberingAfterBreak="0">
    <w:nsid w:val="6596689C"/>
    <w:multiLevelType w:val="hybridMultilevel"/>
    <w:tmpl w:val="74C08D86"/>
    <w:lvl w:ilvl="0" w:tplc="9382798C">
      <w:start w:val="1"/>
      <w:numFmt w:val="decimal"/>
      <w:suff w:val="space"/>
      <w:lvlText w:val="%1)"/>
      <w:lvlJc w:val="left"/>
      <w:pPr>
        <w:ind w:left="610" w:hanging="210"/>
      </w:pPr>
      <w:rPr>
        <w:rFonts w:hint="eastAsia"/>
      </w:rPr>
    </w:lvl>
    <w:lvl w:ilvl="1" w:tplc="04090019" w:tentative="1">
      <w:start w:val="1"/>
      <w:numFmt w:val="upperLetter"/>
      <w:lvlText w:val="%2."/>
      <w:lvlJc w:val="left"/>
      <w:pPr>
        <w:tabs>
          <w:tab w:val="num" w:pos="1200"/>
        </w:tabs>
        <w:ind w:left="1200" w:hanging="400"/>
      </w:p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13" w15:restartNumberingAfterBreak="0">
    <w:nsid w:val="68D329CE"/>
    <w:multiLevelType w:val="hybridMultilevel"/>
    <w:tmpl w:val="EEB05E16"/>
    <w:lvl w:ilvl="0" w:tplc="0409000F">
      <w:start w:val="1"/>
      <w:numFmt w:val="decimal"/>
      <w:lvlText w:val="%1."/>
      <w:lvlJc w:val="left"/>
      <w:pPr>
        <w:tabs>
          <w:tab w:val="num" w:pos="1520"/>
        </w:tabs>
        <w:ind w:left="1520" w:hanging="400"/>
      </w:pPr>
    </w:lvl>
    <w:lvl w:ilvl="1" w:tplc="04090019" w:tentative="1">
      <w:start w:val="1"/>
      <w:numFmt w:val="upperLetter"/>
      <w:lvlText w:val="%2."/>
      <w:lvlJc w:val="left"/>
      <w:pPr>
        <w:tabs>
          <w:tab w:val="num" w:pos="1920"/>
        </w:tabs>
        <w:ind w:left="1920" w:hanging="400"/>
      </w:pPr>
    </w:lvl>
    <w:lvl w:ilvl="2" w:tplc="0409001B" w:tentative="1">
      <w:start w:val="1"/>
      <w:numFmt w:val="lowerRoman"/>
      <w:lvlText w:val="%3."/>
      <w:lvlJc w:val="right"/>
      <w:pPr>
        <w:tabs>
          <w:tab w:val="num" w:pos="2320"/>
        </w:tabs>
        <w:ind w:left="2320" w:hanging="400"/>
      </w:pPr>
    </w:lvl>
    <w:lvl w:ilvl="3" w:tplc="0409000F" w:tentative="1">
      <w:start w:val="1"/>
      <w:numFmt w:val="decimal"/>
      <w:lvlText w:val="%4."/>
      <w:lvlJc w:val="left"/>
      <w:pPr>
        <w:tabs>
          <w:tab w:val="num" w:pos="2720"/>
        </w:tabs>
        <w:ind w:left="2720" w:hanging="400"/>
      </w:pPr>
    </w:lvl>
    <w:lvl w:ilvl="4" w:tplc="04090019" w:tentative="1">
      <w:start w:val="1"/>
      <w:numFmt w:val="upperLetter"/>
      <w:lvlText w:val="%5."/>
      <w:lvlJc w:val="left"/>
      <w:pPr>
        <w:tabs>
          <w:tab w:val="num" w:pos="3120"/>
        </w:tabs>
        <w:ind w:left="3120" w:hanging="400"/>
      </w:pPr>
    </w:lvl>
    <w:lvl w:ilvl="5" w:tplc="0409001B" w:tentative="1">
      <w:start w:val="1"/>
      <w:numFmt w:val="lowerRoman"/>
      <w:lvlText w:val="%6."/>
      <w:lvlJc w:val="right"/>
      <w:pPr>
        <w:tabs>
          <w:tab w:val="num" w:pos="3520"/>
        </w:tabs>
        <w:ind w:left="3520" w:hanging="400"/>
      </w:pPr>
    </w:lvl>
    <w:lvl w:ilvl="6" w:tplc="0409000F" w:tentative="1">
      <w:start w:val="1"/>
      <w:numFmt w:val="decimal"/>
      <w:lvlText w:val="%7."/>
      <w:lvlJc w:val="left"/>
      <w:pPr>
        <w:tabs>
          <w:tab w:val="num" w:pos="3920"/>
        </w:tabs>
        <w:ind w:left="3920" w:hanging="400"/>
      </w:pPr>
    </w:lvl>
    <w:lvl w:ilvl="7" w:tplc="04090019" w:tentative="1">
      <w:start w:val="1"/>
      <w:numFmt w:val="upperLetter"/>
      <w:lvlText w:val="%8."/>
      <w:lvlJc w:val="left"/>
      <w:pPr>
        <w:tabs>
          <w:tab w:val="num" w:pos="4320"/>
        </w:tabs>
        <w:ind w:left="4320" w:hanging="400"/>
      </w:pPr>
    </w:lvl>
    <w:lvl w:ilvl="8" w:tplc="0409001B" w:tentative="1">
      <w:start w:val="1"/>
      <w:numFmt w:val="lowerRoman"/>
      <w:lvlText w:val="%9."/>
      <w:lvlJc w:val="right"/>
      <w:pPr>
        <w:tabs>
          <w:tab w:val="num" w:pos="4720"/>
        </w:tabs>
        <w:ind w:left="4720" w:hanging="400"/>
      </w:pPr>
    </w:lvl>
  </w:abstractNum>
  <w:abstractNum w:abstractNumId="14" w15:restartNumberingAfterBreak="0">
    <w:nsid w:val="692F7823"/>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5" w15:restartNumberingAfterBreak="0">
    <w:nsid w:val="69FC388C"/>
    <w:multiLevelType w:val="hybridMultilevel"/>
    <w:tmpl w:val="3848A094"/>
    <w:lvl w:ilvl="0" w:tplc="30A0B166">
      <w:start w:val="1"/>
      <w:numFmt w:val="decimal"/>
      <w:suff w:val="space"/>
      <w:lvlText w:val="%1)"/>
      <w:lvlJc w:val="left"/>
      <w:pPr>
        <w:ind w:left="610" w:hanging="210"/>
      </w:pPr>
      <w:rPr>
        <w:rFonts w:hint="eastAsia"/>
      </w:rPr>
    </w:lvl>
    <w:lvl w:ilvl="1" w:tplc="04090019" w:tentative="1">
      <w:start w:val="1"/>
      <w:numFmt w:val="upperLetter"/>
      <w:lvlText w:val="%2."/>
      <w:lvlJc w:val="left"/>
      <w:pPr>
        <w:tabs>
          <w:tab w:val="num" w:pos="1200"/>
        </w:tabs>
        <w:ind w:left="1200" w:hanging="400"/>
      </w:p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16" w15:restartNumberingAfterBreak="0">
    <w:nsid w:val="6E7A0EFE"/>
    <w:multiLevelType w:val="hybridMultilevel"/>
    <w:tmpl w:val="9F6C868C"/>
    <w:lvl w:ilvl="0" w:tplc="0409000F">
      <w:start w:val="1"/>
      <w:numFmt w:val="decimal"/>
      <w:lvlText w:val="%1."/>
      <w:lvlJc w:val="left"/>
      <w:pPr>
        <w:tabs>
          <w:tab w:val="num" w:pos="800"/>
        </w:tabs>
        <w:ind w:left="800" w:hanging="400"/>
      </w:pPr>
    </w:lvl>
    <w:lvl w:ilvl="1" w:tplc="04090019" w:tentative="1">
      <w:start w:val="1"/>
      <w:numFmt w:val="upperLetter"/>
      <w:lvlText w:val="%2."/>
      <w:lvlJc w:val="left"/>
      <w:pPr>
        <w:tabs>
          <w:tab w:val="num" w:pos="1200"/>
        </w:tabs>
        <w:ind w:left="1200" w:hanging="400"/>
      </w:p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17" w15:restartNumberingAfterBreak="0">
    <w:nsid w:val="6FAC61AF"/>
    <w:multiLevelType w:val="hybridMultilevel"/>
    <w:tmpl w:val="3F701CFA"/>
    <w:lvl w:ilvl="0" w:tplc="8ADCA97A">
      <w:start w:val="1"/>
      <w:numFmt w:val="decimal"/>
      <w:lvlText w:val="%1."/>
      <w:lvlJc w:val="left"/>
      <w:pPr>
        <w:tabs>
          <w:tab w:val="num" w:pos="1520"/>
        </w:tabs>
        <w:ind w:left="1520" w:hanging="360"/>
      </w:pPr>
      <w:rPr>
        <w:rFonts w:hint="default"/>
      </w:rPr>
    </w:lvl>
    <w:lvl w:ilvl="1" w:tplc="04090019">
      <w:start w:val="1"/>
      <w:numFmt w:val="upperLetter"/>
      <w:lvlText w:val="%2."/>
      <w:lvlJc w:val="left"/>
      <w:pPr>
        <w:tabs>
          <w:tab w:val="num" w:pos="1960"/>
        </w:tabs>
        <w:ind w:left="1960" w:hanging="400"/>
      </w:pPr>
    </w:lvl>
    <w:lvl w:ilvl="2" w:tplc="0409001B" w:tentative="1">
      <w:start w:val="1"/>
      <w:numFmt w:val="lowerRoman"/>
      <w:lvlText w:val="%3."/>
      <w:lvlJc w:val="right"/>
      <w:pPr>
        <w:tabs>
          <w:tab w:val="num" w:pos="2360"/>
        </w:tabs>
        <w:ind w:left="2360" w:hanging="400"/>
      </w:pPr>
    </w:lvl>
    <w:lvl w:ilvl="3" w:tplc="0409000F" w:tentative="1">
      <w:start w:val="1"/>
      <w:numFmt w:val="decimal"/>
      <w:lvlText w:val="%4."/>
      <w:lvlJc w:val="left"/>
      <w:pPr>
        <w:tabs>
          <w:tab w:val="num" w:pos="2760"/>
        </w:tabs>
        <w:ind w:left="2760" w:hanging="400"/>
      </w:pPr>
    </w:lvl>
    <w:lvl w:ilvl="4" w:tplc="04090019" w:tentative="1">
      <w:start w:val="1"/>
      <w:numFmt w:val="upperLetter"/>
      <w:lvlText w:val="%5."/>
      <w:lvlJc w:val="left"/>
      <w:pPr>
        <w:tabs>
          <w:tab w:val="num" w:pos="3160"/>
        </w:tabs>
        <w:ind w:left="3160" w:hanging="400"/>
      </w:pPr>
    </w:lvl>
    <w:lvl w:ilvl="5" w:tplc="0409001B" w:tentative="1">
      <w:start w:val="1"/>
      <w:numFmt w:val="lowerRoman"/>
      <w:lvlText w:val="%6."/>
      <w:lvlJc w:val="right"/>
      <w:pPr>
        <w:tabs>
          <w:tab w:val="num" w:pos="3560"/>
        </w:tabs>
        <w:ind w:left="3560" w:hanging="400"/>
      </w:pPr>
    </w:lvl>
    <w:lvl w:ilvl="6" w:tplc="0409000F" w:tentative="1">
      <w:start w:val="1"/>
      <w:numFmt w:val="decimal"/>
      <w:lvlText w:val="%7."/>
      <w:lvlJc w:val="left"/>
      <w:pPr>
        <w:tabs>
          <w:tab w:val="num" w:pos="3960"/>
        </w:tabs>
        <w:ind w:left="3960" w:hanging="400"/>
      </w:pPr>
    </w:lvl>
    <w:lvl w:ilvl="7" w:tplc="04090019" w:tentative="1">
      <w:start w:val="1"/>
      <w:numFmt w:val="upperLetter"/>
      <w:lvlText w:val="%8."/>
      <w:lvlJc w:val="left"/>
      <w:pPr>
        <w:tabs>
          <w:tab w:val="num" w:pos="4360"/>
        </w:tabs>
        <w:ind w:left="4360" w:hanging="400"/>
      </w:pPr>
    </w:lvl>
    <w:lvl w:ilvl="8" w:tplc="0409001B" w:tentative="1">
      <w:start w:val="1"/>
      <w:numFmt w:val="lowerRoman"/>
      <w:lvlText w:val="%9."/>
      <w:lvlJc w:val="right"/>
      <w:pPr>
        <w:tabs>
          <w:tab w:val="num" w:pos="4760"/>
        </w:tabs>
        <w:ind w:left="4760" w:hanging="400"/>
      </w:pPr>
    </w:lvl>
  </w:abstractNum>
  <w:abstractNum w:abstractNumId="18" w15:restartNumberingAfterBreak="0">
    <w:nsid w:val="78CB665E"/>
    <w:multiLevelType w:val="singleLevel"/>
    <w:tmpl w:val="BEE29C50"/>
    <w:lvl w:ilvl="0">
      <w:start w:val="1"/>
      <w:numFmt w:val="bullet"/>
      <w:lvlText w:val=""/>
      <w:lvlJc w:val="left"/>
      <w:pPr>
        <w:tabs>
          <w:tab w:val="num" w:pos="814"/>
        </w:tabs>
        <w:ind w:left="737" w:hanging="283"/>
      </w:pPr>
      <w:rPr>
        <w:rFonts w:ascii="Wingdings" w:hAnsi="Wingdings" w:hint="default"/>
        <w:sz w:val="16"/>
      </w:rPr>
    </w:lvl>
  </w:abstractNum>
  <w:abstractNum w:abstractNumId="19" w15:restartNumberingAfterBreak="0">
    <w:nsid w:val="7BCA4207"/>
    <w:multiLevelType w:val="hybridMultilevel"/>
    <w:tmpl w:val="6BAC0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1"/>
    <w:lvlOverride w:ilvl="0">
      <w:startOverride w:val="1"/>
    </w:lvlOverride>
  </w:num>
  <w:num w:numId="3">
    <w:abstractNumId w:val="18"/>
  </w:num>
  <w:num w:numId="4">
    <w:abstractNumId w:val="10"/>
  </w:num>
  <w:num w:numId="5">
    <w:abstractNumId w:val="1"/>
  </w:num>
  <w:num w:numId="6">
    <w:abstractNumId w:val="8"/>
  </w:num>
  <w:num w:numId="7">
    <w:abstractNumId w:val="15"/>
  </w:num>
  <w:num w:numId="8">
    <w:abstractNumId w:val="4"/>
  </w:num>
  <w:num w:numId="9">
    <w:abstractNumId w:val="9"/>
  </w:num>
  <w:num w:numId="10">
    <w:abstractNumId w:val="12"/>
  </w:num>
  <w:num w:numId="11">
    <w:abstractNumId w:val="0"/>
  </w:num>
  <w:num w:numId="12">
    <w:abstractNumId w:val="0"/>
  </w:num>
  <w:num w:numId="13">
    <w:abstractNumId w:val="5"/>
  </w:num>
  <w:num w:numId="14">
    <w:abstractNumId w:val="17"/>
  </w:num>
  <w:num w:numId="15">
    <w:abstractNumId w:val="7"/>
  </w:num>
  <w:num w:numId="16">
    <w:abstractNumId w:val="16"/>
  </w:num>
  <w:num w:numId="17">
    <w:abstractNumId w:val="3"/>
  </w:num>
  <w:num w:numId="18">
    <w:abstractNumId w:val="13"/>
  </w:num>
  <w:num w:numId="19">
    <w:abstractNumId w:val="14"/>
  </w:num>
  <w:num w:numId="20">
    <w:abstractNumId w:val="0"/>
  </w:num>
  <w:num w:numId="21">
    <w:abstractNumId w:val="2"/>
  </w:num>
  <w:num w:numId="22">
    <w:abstractNumId w:val="6"/>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7"/>
  <w:embedSystemFonts/>
  <w:bordersDoNotSurroundHeader/>
  <w:bordersDoNotSurroundFooter/>
  <w:activeWritingStyle w:appName="MSWord" w:lang="en-US" w:vendorID="8" w:dllVersion="513"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7BEE"/>
    <w:rsid w:val="000126E3"/>
    <w:rsid w:val="00026D66"/>
    <w:rsid w:val="00034359"/>
    <w:rsid w:val="00037667"/>
    <w:rsid w:val="00056510"/>
    <w:rsid w:val="00060E17"/>
    <w:rsid w:val="0006784D"/>
    <w:rsid w:val="00077A2E"/>
    <w:rsid w:val="00083D51"/>
    <w:rsid w:val="000B0311"/>
    <w:rsid w:val="000B39B9"/>
    <w:rsid w:val="000B551F"/>
    <w:rsid w:val="000C6170"/>
    <w:rsid w:val="000C67AF"/>
    <w:rsid w:val="000E5441"/>
    <w:rsid w:val="00131029"/>
    <w:rsid w:val="00131FF7"/>
    <w:rsid w:val="00150ABF"/>
    <w:rsid w:val="001601D8"/>
    <w:rsid w:val="00163672"/>
    <w:rsid w:val="00182114"/>
    <w:rsid w:val="001A0B97"/>
    <w:rsid w:val="001B3FD9"/>
    <w:rsid w:val="001B413C"/>
    <w:rsid w:val="001B7233"/>
    <w:rsid w:val="00202D4D"/>
    <w:rsid w:val="002155AD"/>
    <w:rsid w:val="00236548"/>
    <w:rsid w:val="00246BC2"/>
    <w:rsid w:val="00253111"/>
    <w:rsid w:val="00255382"/>
    <w:rsid w:val="00264129"/>
    <w:rsid w:val="00264910"/>
    <w:rsid w:val="002707D9"/>
    <w:rsid w:val="00277C89"/>
    <w:rsid w:val="00283FAB"/>
    <w:rsid w:val="00290642"/>
    <w:rsid w:val="002B1E29"/>
    <w:rsid w:val="002B42A9"/>
    <w:rsid w:val="002B6CCC"/>
    <w:rsid w:val="002D03F5"/>
    <w:rsid w:val="002D1245"/>
    <w:rsid w:val="002D4DC6"/>
    <w:rsid w:val="002E6BED"/>
    <w:rsid w:val="00305FDE"/>
    <w:rsid w:val="003320CE"/>
    <w:rsid w:val="00334981"/>
    <w:rsid w:val="003479A3"/>
    <w:rsid w:val="003526C9"/>
    <w:rsid w:val="00357476"/>
    <w:rsid w:val="0036541D"/>
    <w:rsid w:val="003726BC"/>
    <w:rsid w:val="00380917"/>
    <w:rsid w:val="003842A2"/>
    <w:rsid w:val="00392ECB"/>
    <w:rsid w:val="003B47A8"/>
    <w:rsid w:val="003C0BF8"/>
    <w:rsid w:val="003D6149"/>
    <w:rsid w:val="003F305A"/>
    <w:rsid w:val="00400A81"/>
    <w:rsid w:val="004115D5"/>
    <w:rsid w:val="00412C70"/>
    <w:rsid w:val="00433AA0"/>
    <w:rsid w:val="00437B3A"/>
    <w:rsid w:val="004448A5"/>
    <w:rsid w:val="0048552F"/>
    <w:rsid w:val="00496DCB"/>
    <w:rsid w:val="004A4AE5"/>
    <w:rsid w:val="004B2034"/>
    <w:rsid w:val="004B6A4C"/>
    <w:rsid w:val="004B6C88"/>
    <w:rsid w:val="004C794D"/>
    <w:rsid w:val="004F4208"/>
    <w:rsid w:val="00503377"/>
    <w:rsid w:val="00507E7E"/>
    <w:rsid w:val="005160F2"/>
    <w:rsid w:val="00520058"/>
    <w:rsid w:val="00525BB2"/>
    <w:rsid w:val="00530B24"/>
    <w:rsid w:val="005345E2"/>
    <w:rsid w:val="00542201"/>
    <w:rsid w:val="0056352C"/>
    <w:rsid w:val="00564BC4"/>
    <w:rsid w:val="00581A76"/>
    <w:rsid w:val="00586326"/>
    <w:rsid w:val="00593B35"/>
    <w:rsid w:val="005A1AEE"/>
    <w:rsid w:val="006029D2"/>
    <w:rsid w:val="006070F7"/>
    <w:rsid w:val="0063507C"/>
    <w:rsid w:val="006623F8"/>
    <w:rsid w:val="0067308A"/>
    <w:rsid w:val="00692D53"/>
    <w:rsid w:val="006F1095"/>
    <w:rsid w:val="006F12D5"/>
    <w:rsid w:val="006F2618"/>
    <w:rsid w:val="0070231E"/>
    <w:rsid w:val="00720BC0"/>
    <w:rsid w:val="00721E65"/>
    <w:rsid w:val="00733950"/>
    <w:rsid w:val="00760CD1"/>
    <w:rsid w:val="00797E2D"/>
    <w:rsid w:val="007F0CA7"/>
    <w:rsid w:val="007F59D0"/>
    <w:rsid w:val="00805A41"/>
    <w:rsid w:val="008223D6"/>
    <w:rsid w:val="00824BD2"/>
    <w:rsid w:val="00827E89"/>
    <w:rsid w:val="00842F7B"/>
    <w:rsid w:val="0085217E"/>
    <w:rsid w:val="00872CBD"/>
    <w:rsid w:val="008E4D04"/>
    <w:rsid w:val="0091386F"/>
    <w:rsid w:val="00926EDC"/>
    <w:rsid w:val="00942D6F"/>
    <w:rsid w:val="00965691"/>
    <w:rsid w:val="009822C9"/>
    <w:rsid w:val="009A61A3"/>
    <w:rsid w:val="009C134E"/>
    <w:rsid w:val="009C70C8"/>
    <w:rsid w:val="009E5E83"/>
    <w:rsid w:val="00A0519D"/>
    <w:rsid w:val="00A27BBA"/>
    <w:rsid w:val="00A362D7"/>
    <w:rsid w:val="00A42235"/>
    <w:rsid w:val="00A42703"/>
    <w:rsid w:val="00AB3C76"/>
    <w:rsid w:val="00AC026B"/>
    <w:rsid w:val="00AC4D79"/>
    <w:rsid w:val="00AF24CC"/>
    <w:rsid w:val="00B028C1"/>
    <w:rsid w:val="00B05CC2"/>
    <w:rsid w:val="00B10B18"/>
    <w:rsid w:val="00B404A5"/>
    <w:rsid w:val="00B4235D"/>
    <w:rsid w:val="00B47B3E"/>
    <w:rsid w:val="00B75C71"/>
    <w:rsid w:val="00B86235"/>
    <w:rsid w:val="00BA5617"/>
    <w:rsid w:val="00BB05E7"/>
    <w:rsid w:val="00BB1898"/>
    <w:rsid w:val="00BB3710"/>
    <w:rsid w:val="00BB4E04"/>
    <w:rsid w:val="00BD4D04"/>
    <w:rsid w:val="00C25B62"/>
    <w:rsid w:val="00C310BF"/>
    <w:rsid w:val="00C429A4"/>
    <w:rsid w:val="00C47BEE"/>
    <w:rsid w:val="00C61169"/>
    <w:rsid w:val="00C7008E"/>
    <w:rsid w:val="00C9094E"/>
    <w:rsid w:val="00C92F05"/>
    <w:rsid w:val="00CA0D86"/>
    <w:rsid w:val="00CB6B9C"/>
    <w:rsid w:val="00CC4DF3"/>
    <w:rsid w:val="00CC6175"/>
    <w:rsid w:val="00CE7811"/>
    <w:rsid w:val="00CF0711"/>
    <w:rsid w:val="00D41D04"/>
    <w:rsid w:val="00D6201D"/>
    <w:rsid w:val="00D6407C"/>
    <w:rsid w:val="00D945C6"/>
    <w:rsid w:val="00DA685B"/>
    <w:rsid w:val="00DB00F4"/>
    <w:rsid w:val="00DD7B9C"/>
    <w:rsid w:val="00E01913"/>
    <w:rsid w:val="00E059DE"/>
    <w:rsid w:val="00E10AC7"/>
    <w:rsid w:val="00E11219"/>
    <w:rsid w:val="00E202DC"/>
    <w:rsid w:val="00E21195"/>
    <w:rsid w:val="00E33126"/>
    <w:rsid w:val="00E51306"/>
    <w:rsid w:val="00E70A04"/>
    <w:rsid w:val="00E811B4"/>
    <w:rsid w:val="00EC1AE0"/>
    <w:rsid w:val="00EC7847"/>
    <w:rsid w:val="00EF2E51"/>
    <w:rsid w:val="00EF31E0"/>
    <w:rsid w:val="00F14326"/>
    <w:rsid w:val="00F7599E"/>
    <w:rsid w:val="00F81AAD"/>
    <w:rsid w:val="00F821A5"/>
    <w:rsid w:val="00F95E11"/>
    <w:rsid w:val="00F97B67"/>
    <w:rsid w:val="00FA0D83"/>
    <w:rsid w:val="00FF263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B2EECAE"/>
  <w15:chartTrackingRefBased/>
  <w15:docId w15:val="{7141545F-F399-4039-9E98-296996FE71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Batang" w:hAnsi="Times New Roman" w:cs="Times New Roman"/>
        <w:lang w:val="en-US" w:eastAsia="ko-K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E33126"/>
    <w:pPr>
      <w:widowControl w:val="0"/>
      <w:spacing w:before="80" w:line="240" w:lineRule="atLeast"/>
    </w:pPr>
    <w:rPr>
      <w:rFonts w:asciiTheme="minorHAnsi" w:eastAsiaTheme="minorHAnsi" w:hAnsiTheme="minorHAnsi"/>
    </w:rPr>
  </w:style>
  <w:style w:type="paragraph" w:styleId="Heading1">
    <w:name w:val="heading 1"/>
    <w:basedOn w:val="Header"/>
    <w:next w:val="Normal"/>
    <w:qFormat/>
    <w:rsid w:val="00B47B3E"/>
    <w:pPr>
      <w:numPr>
        <w:numId w:val="22"/>
      </w:numPr>
      <w:autoSpaceDE w:val="0"/>
      <w:autoSpaceDN w:val="0"/>
      <w:spacing w:before="480" w:line="240" w:lineRule="auto"/>
      <w:ind w:left="357" w:hanging="357"/>
      <w:outlineLvl w:val="0"/>
    </w:pPr>
    <w:rPr>
      <w:sz w:val="32"/>
      <w:szCs w:val="32"/>
    </w:rPr>
  </w:style>
  <w:style w:type="paragraph" w:styleId="Heading2">
    <w:name w:val="heading 2"/>
    <w:basedOn w:val="ListParagraph"/>
    <w:next w:val="Normal"/>
    <w:qFormat/>
    <w:rsid w:val="00C310BF"/>
    <w:pPr>
      <w:numPr>
        <w:ilvl w:val="1"/>
        <w:numId w:val="22"/>
      </w:numPr>
      <w:autoSpaceDE w:val="0"/>
      <w:autoSpaceDN w:val="0"/>
      <w:spacing w:before="240" w:line="276" w:lineRule="auto"/>
      <w:ind w:left="357" w:hanging="357"/>
      <w:outlineLvl w:val="1"/>
    </w:pPr>
    <w:rPr>
      <w:b/>
      <w:sz w:val="24"/>
      <w:szCs w:val="24"/>
    </w:rPr>
  </w:style>
  <w:style w:type="paragraph" w:styleId="Heading3">
    <w:name w:val="heading 3"/>
    <w:basedOn w:val="Heading1"/>
    <w:next w:val="Normal"/>
    <w:qFormat/>
    <w:rsid w:val="00AB3C76"/>
    <w:pPr>
      <w:numPr>
        <w:ilvl w:val="2"/>
      </w:numPr>
      <w:ind w:left="1077" w:hanging="1077"/>
      <w:outlineLvl w:val="2"/>
    </w:pPr>
    <w:rPr>
      <w:b/>
      <w:i/>
      <w:sz w:val="20"/>
    </w:rPr>
  </w:style>
  <w:style w:type="paragraph" w:styleId="Heading4">
    <w:name w:val="heading 4"/>
    <w:basedOn w:val="Heading1"/>
    <w:next w:val="Normal"/>
    <w:qFormat/>
    <w:pPr>
      <w:numPr>
        <w:ilvl w:val="3"/>
      </w:numPr>
      <w:outlineLvl w:val="3"/>
    </w:pPr>
    <w:rPr>
      <w:b/>
      <w:sz w:val="20"/>
    </w:rPr>
  </w:style>
  <w:style w:type="paragraph" w:styleId="Heading5">
    <w:name w:val="heading 5"/>
    <w:basedOn w:val="Normal"/>
    <w:next w:val="Normal"/>
    <w:qFormat/>
    <w:pPr>
      <w:numPr>
        <w:ilvl w:val="4"/>
        <w:numId w:val="1"/>
      </w:numPr>
      <w:spacing w:before="240" w:after="60"/>
      <w:outlineLvl w:val="4"/>
    </w:pPr>
    <w:rPr>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qFormat/>
    <w:rsid w:val="00B47B3E"/>
    <w:pPr>
      <w:autoSpaceDE w:val="0"/>
      <w:autoSpaceDN w:val="0"/>
      <w:spacing w:line="240" w:lineRule="auto"/>
      <w:jc w:val="right"/>
    </w:pPr>
    <w:rPr>
      <w:b/>
      <w:sz w:val="48"/>
      <w:szCs w:val="48"/>
    </w:rPr>
  </w:style>
  <w:style w:type="paragraph" w:styleId="Subtitle">
    <w:name w:val="Subtitle"/>
    <w:basedOn w:val="Normal"/>
    <w:qFormat/>
    <w:rsid w:val="00B47B3E"/>
    <w:pPr>
      <w:autoSpaceDE w:val="0"/>
      <w:autoSpaceDN w:val="0"/>
      <w:spacing w:line="240" w:lineRule="auto"/>
      <w:jc w:val="right"/>
    </w:pPr>
    <w:rPr>
      <w:sz w:val="32"/>
      <w:szCs w:val="32"/>
    </w:rPr>
  </w:style>
  <w:style w:type="paragraph" w:styleId="TOC1">
    <w:name w:val="toc 1"/>
    <w:basedOn w:val="Normal"/>
    <w:next w:val="Normal"/>
    <w:uiPriority w:val="39"/>
    <w:pPr>
      <w:spacing w:before="120" w:after="120"/>
    </w:pPr>
    <w:rPr>
      <w:b/>
      <w:bCs/>
      <w:caps/>
    </w:rPr>
  </w:style>
  <w:style w:type="paragraph" w:styleId="TOC2">
    <w:name w:val="toc 2"/>
    <w:basedOn w:val="Normal"/>
    <w:next w:val="Normal"/>
    <w:uiPriority w:val="39"/>
    <w:pPr>
      <w:spacing w:before="0"/>
      <w:ind w:left="200"/>
    </w:pPr>
    <w:rPr>
      <w:smallCaps/>
    </w:rPr>
  </w:style>
  <w:style w:type="paragraph" w:styleId="TOC3">
    <w:name w:val="toc 3"/>
    <w:basedOn w:val="Normal"/>
    <w:next w:val="Normal"/>
    <w:uiPriority w:val="39"/>
    <w:pPr>
      <w:spacing w:before="0"/>
      <w:ind w:left="400"/>
    </w:pPr>
    <w:rPr>
      <w:i/>
      <w:iCs/>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customStyle="1" w:styleId="Name">
    <w:name w:val="Name"/>
    <w:basedOn w:val="Header"/>
    <w:qFormat/>
    <w:rsid w:val="00B47B3E"/>
    <w:pPr>
      <w:autoSpaceDE w:val="0"/>
      <w:autoSpaceDN w:val="0"/>
      <w:spacing w:line="240" w:lineRule="auto"/>
      <w:jc w:val="right"/>
    </w:pPr>
    <w:rPr>
      <w:b/>
      <w:sz w:val="32"/>
      <w:szCs w:val="32"/>
    </w:r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styleId="TOC4">
    <w:name w:val="toc 4"/>
    <w:basedOn w:val="Normal"/>
    <w:next w:val="Normal"/>
    <w:semiHidden/>
    <w:pPr>
      <w:spacing w:before="0"/>
      <w:ind w:left="600"/>
    </w:pPr>
    <w:rPr>
      <w:sz w:val="18"/>
      <w:szCs w:val="18"/>
    </w:rPr>
  </w:style>
  <w:style w:type="paragraph" w:styleId="TOC5">
    <w:name w:val="toc 5"/>
    <w:basedOn w:val="Normal"/>
    <w:next w:val="Normal"/>
    <w:semiHidden/>
    <w:pPr>
      <w:spacing w:before="0"/>
      <w:ind w:left="800"/>
    </w:pPr>
    <w:rPr>
      <w:sz w:val="18"/>
      <w:szCs w:val="18"/>
    </w:rPr>
  </w:style>
  <w:style w:type="paragraph" w:styleId="TOC6">
    <w:name w:val="toc 6"/>
    <w:basedOn w:val="Normal"/>
    <w:next w:val="Normal"/>
    <w:semiHidden/>
    <w:pPr>
      <w:spacing w:before="0"/>
      <w:ind w:left="1000"/>
    </w:pPr>
    <w:rPr>
      <w:sz w:val="18"/>
      <w:szCs w:val="18"/>
    </w:rPr>
  </w:style>
  <w:style w:type="paragraph" w:styleId="TOC7">
    <w:name w:val="toc 7"/>
    <w:basedOn w:val="Normal"/>
    <w:next w:val="Normal"/>
    <w:semiHidden/>
    <w:pPr>
      <w:spacing w:before="0"/>
      <w:ind w:left="1200"/>
    </w:pPr>
    <w:rPr>
      <w:sz w:val="18"/>
      <w:szCs w:val="18"/>
    </w:rPr>
  </w:style>
  <w:style w:type="paragraph" w:styleId="TOC8">
    <w:name w:val="toc 8"/>
    <w:basedOn w:val="Normal"/>
    <w:next w:val="Normal"/>
    <w:semiHidden/>
    <w:pPr>
      <w:spacing w:before="0"/>
      <w:ind w:left="1400"/>
    </w:pPr>
    <w:rPr>
      <w:sz w:val="18"/>
      <w:szCs w:val="18"/>
    </w:rPr>
  </w:style>
  <w:style w:type="paragraph" w:styleId="TOC9">
    <w:name w:val="toc 9"/>
    <w:basedOn w:val="Normal"/>
    <w:next w:val="Normal"/>
    <w:semiHidden/>
    <w:pPr>
      <w:spacing w:before="0"/>
      <w:ind w:left="1600"/>
    </w:pPr>
    <w:rPr>
      <w:sz w:val="18"/>
      <w:szCs w:val="18"/>
    </w:rPr>
  </w:style>
  <w:style w:type="table" w:styleId="TableGrid">
    <w:name w:val="Table Grid"/>
    <w:basedOn w:val="TableNormal"/>
    <w:rsid w:val="003B47A8"/>
    <w:pPr>
      <w:widowControl w:val="0"/>
      <w:wordWrap w:val="0"/>
      <w:autoSpaceDE w:val="0"/>
      <w:autoSpaceDN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290642"/>
    <w:rPr>
      <w:rFonts w:ascii="Arial" w:eastAsia="Dotum" w:hAnsi="Arial"/>
      <w:sz w:val="18"/>
      <w:szCs w:val="18"/>
    </w:rPr>
  </w:style>
  <w:style w:type="paragraph" w:styleId="ListParagraph">
    <w:name w:val="List Paragraph"/>
    <w:basedOn w:val="Normal"/>
    <w:uiPriority w:val="34"/>
    <w:qFormat/>
    <w:rsid w:val="00F81AAD"/>
    <w:pPr>
      <w:ind w:left="720"/>
      <w:contextualSpacing/>
    </w:pPr>
  </w:style>
  <w:style w:type="paragraph" w:customStyle="1" w:styleId="CodeDefinition">
    <w:name w:val="Code Definition"/>
    <w:basedOn w:val="Normal"/>
    <w:qFormat/>
    <w:rsid w:val="00AB3C76"/>
    <w:pPr>
      <w:spacing w:before="240"/>
      <w:ind w:left="1077"/>
    </w:pPr>
    <w:rPr>
      <w:rFonts w:ascii="Courier New" w:hAnsi="Courier New" w:cs="Courier New"/>
    </w:rPr>
  </w:style>
  <w:style w:type="character" w:styleId="Emphasis">
    <w:name w:val="Emphasis"/>
    <w:basedOn w:val="DefaultParagraphFont"/>
    <w:qFormat/>
    <w:rsid w:val="00E202DC"/>
    <w:rPr>
      <w:i/>
      <w:iCs/>
    </w:rPr>
  </w:style>
  <w:style w:type="paragraph" w:styleId="TOCHeading">
    <w:name w:val="TOC Heading"/>
    <w:basedOn w:val="Heading1"/>
    <w:next w:val="Normal"/>
    <w:uiPriority w:val="39"/>
    <w:unhideWhenUsed/>
    <w:qFormat/>
    <w:rsid w:val="00A27BBA"/>
    <w:pPr>
      <w:keepNext/>
      <w:keepLines/>
      <w:widowControl/>
      <w:numPr>
        <w:numId w:val="0"/>
      </w:numPr>
      <w:tabs>
        <w:tab w:val="clear" w:pos="4320"/>
        <w:tab w:val="clear" w:pos="8640"/>
      </w:tabs>
      <w:autoSpaceDE/>
      <w:autoSpaceDN/>
      <w:spacing w:line="276" w:lineRule="auto"/>
      <w:outlineLvl w:val="9"/>
    </w:pPr>
    <w:rPr>
      <w:rFonts w:asciiTheme="majorHAnsi" w:eastAsiaTheme="majorEastAsia" w:hAnsiTheme="majorHAnsi" w:cstheme="majorBidi"/>
      <w:b/>
      <w:bCs/>
      <w:color w:val="2E74B5" w:themeColor="accent1" w:themeShade="BF"/>
      <w:sz w:val="28"/>
      <w:szCs w:val="28"/>
      <w:lang w:eastAsia="en-US"/>
    </w:rPr>
  </w:style>
  <w:style w:type="character" w:styleId="Hyperlink">
    <w:name w:val="Hyperlink"/>
    <w:basedOn w:val="DefaultParagraphFont"/>
    <w:uiPriority w:val="99"/>
    <w:unhideWhenUsed/>
    <w:rsid w:val="00A27BBA"/>
    <w:rPr>
      <w:color w:val="0563C1" w:themeColor="hyperlink"/>
      <w:u w:val="single"/>
    </w:rPr>
  </w:style>
  <w:style w:type="paragraph" w:customStyle="1" w:styleId="Code">
    <w:name w:val="Code"/>
    <w:basedOn w:val="Normal"/>
    <w:qFormat/>
    <w:rsid w:val="009A61A3"/>
    <w:pPr>
      <w:spacing w:before="0" w:line="240" w:lineRule="auto"/>
    </w:pPr>
    <w:rPr>
      <w:rFonts w:ascii="Courier New" w:hAnsi="Courier New" w:cs="Courier New"/>
      <w:sz w:val="16"/>
      <w:szCs w:val="16"/>
    </w:rPr>
  </w:style>
  <w:style w:type="paragraph" w:styleId="Caption">
    <w:name w:val="caption"/>
    <w:basedOn w:val="Normal"/>
    <w:next w:val="Normal"/>
    <w:qFormat/>
    <w:rsid w:val="00037667"/>
    <w:pPr>
      <w:spacing w:before="0"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01.%20&#49548;&#54532;&#53944;&#50920;&#50612;&#53356;&#47000;&#54532;&#53944;\&#50577;&#49885;\rup_wd_tmpl\&#49548;&#54532;&#53944;&#50920;&#50612;%20&#50836;&#44396;%20&#47749;&#49464;&#49436;.dot"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FEBD77-A3BF-294B-AF33-327D433EB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C:\01. 소프트웨어크래프트\양식\rup_wd_tmpl\소프트웨어 요구 명세서.dot</Template>
  <TotalTime>256</TotalTime>
  <Pages>73</Pages>
  <Words>16506</Words>
  <Characters>94090</Characters>
  <Application>Microsoft Office Word</Application>
  <DocSecurity>0</DocSecurity>
  <Lines>784</Lines>
  <Paragraphs>220</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소프트웨어 요구 명세서</vt:lpstr>
      <vt:lpstr>소프트웨어 요구 명세서</vt:lpstr>
    </vt:vector>
  </TitlesOfParts>
  <Company>&lt;Company Name&gt;</Company>
  <LinksUpToDate>false</LinksUpToDate>
  <CharactersWithSpaces>110376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소프트웨어 요구 명세서</dc:title>
  <dc:subject>차기프로젝트</dc:subject>
  <dc:creator>김정아</dc:creator>
  <cp:keywords>시스템명</cp:keywords>
  <cp:lastModifiedBy>Namgyu Ho</cp:lastModifiedBy>
  <cp:revision>18</cp:revision>
  <cp:lastPrinted>2006-03-03T07:52:00Z</cp:lastPrinted>
  <dcterms:created xsi:type="dcterms:W3CDTF">2018-03-26T09:18:00Z</dcterms:created>
  <dcterms:modified xsi:type="dcterms:W3CDTF">2018-04-20T00:36:00Z</dcterms:modified>
</cp:coreProperties>
</file>